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theme="minorBidi"/>
          <w:color w:val="4472C4" w:themeColor="accent1"/>
          <w:kern w:val="2"/>
          <w:sz w:val="24"/>
          <w:szCs w:val="24"/>
        </w:rPr>
        <w:id w:val="-845242185"/>
        <w:docPartObj>
          <w:docPartGallery w:val="Cover Pages"/>
          <w:docPartUnique/>
        </w:docPartObj>
      </w:sdtPr>
      <w:sdtEndPr>
        <w:rPr>
          <w:rFonts w:ascii="宋体" w:hAnsi="宋体"/>
          <w:color w:val="auto"/>
          <w:lang w:val="zh-CN"/>
        </w:rPr>
      </w:sdtEndPr>
      <w:sdtContent>
        <w:bookmarkStart w:id="0" w:name="_Ref521930590" w:displacedByCustomXml="prev"/>
        <w:bookmarkEnd w:id="0" w:displacedByCustomXml="prev"/>
        <w:p w14:paraId="097A192C" w14:textId="5446027B" w:rsidR="00903CBD" w:rsidRDefault="00903CBD" w:rsidP="00A53D03">
          <w:pPr>
            <w:pStyle w:val="p0"/>
            <w:ind w:firstLineChars="0" w:firstLine="0"/>
          </w:pPr>
        </w:p>
        <w:p w14:paraId="2C246CE6" w14:textId="77777777" w:rsidR="00903CBD" w:rsidRDefault="00903CBD" w:rsidP="00903CBD">
          <w:pPr>
            <w:pStyle w:val="p0"/>
            <w:ind w:firstLine="420"/>
          </w:pPr>
        </w:p>
        <w:p w14:paraId="0C728B13" w14:textId="77777777" w:rsidR="00903CBD" w:rsidRDefault="00903CBD" w:rsidP="00903CBD">
          <w:pPr>
            <w:pStyle w:val="p0"/>
            <w:ind w:firstLine="420"/>
          </w:pPr>
        </w:p>
        <w:p w14:paraId="214E1160" w14:textId="77777777" w:rsidR="00903CBD" w:rsidRDefault="00903CBD" w:rsidP="00903CBD">
          <w:pPr>
            <w:pStyle w:val="p0"/>
            <w:ind w:firstLine="420"/>
          </w:pPr>
        </w:p>
        <w:p w14:paraId="4AFD4F90" w14:textId="6E95C3C6" w:rsidR="00903CBD" w:rsidRDefault="00903CBD" w:rsidP="00903CBD">
          <w:pPr>
            <w:pStyle w:val="p17"/>
            <w:ind w:firstLine="643"/>
          </w:pPr>
          <w:r>
            <w:t>[</w:t>
          </w:r>
          <w:r w:rsidR="0008492C">
            <w:rPr>
              <w:rFonts w:hint="eastAsia"/>
            </w:rPr>
            <w:t>D</w:t>
          </w:r>
          <w:r w:rsidR="0008492C">
            <w:t>LOGDB</w:t>
          </w:r>
          <w:r>
            <w:rPr>
              <w:rFonts w:ascii="宋体" w:hAnsi="宋体" w:hint="eastAsia"/>
            </w:rPr>
            <w:t>详细设计</w:t>
          </w:r>
          <w:r>
            <w:t>]</w:t>
          </w:r>
        </w:p>
        <w:p w14:paraId="72E23049" w14:textId="77777777" w:rsidR="00903CBD" w:rsidRDefault="00903CBD" w:rsidP="00903CBD">
          <w:pPr>
            <w:pStyle w:val="p17"/>
            <w:ind w:firstLine="643"/>
          </w:pPr>
          <w:r>
            <w:t>Software Design Specification</w:t>
          </w:r>
        </w:p>
        <w:p w14:paraId="6A634CB7" w14:textId="77777777" w:rsidR="00903CBD" w:rsidRDefault="00903CBD" w:rsidP="00903CBD">
          <w:pPr>
            <w:pStyle w:val="p0"/>
            <w:ind w:firstLine="420"/>
          </w:pPr>
        </w:p>
        <w:p w14:paraId="7E82ED68" w14:textId="77777777" w:rsidR="00903CBD" w:rsidRDefault="00903CBD" w:rsidP="00903CBD">
          <w:pPr>
            <w:pStyle w:val="p0"/>
            <w:ind w:firstLine="420"/>
          </w:pPr>
        </w:p>
        <w:p w14:paraId="7FDAA251" w14:textId="77777777" w:rsidR="00903CBD" w:rsidRDefault="00903CBD" w:rsidP="00903CBD">
          <w:pPr>
            <w:pStyle w:val="p16"/>
            <w:ind w:firstLine="480"/>
          </w:pPr>
        </w:p>
        <w:p w14:paraId="0192013B" w14:textId="77777777" w:rsidR="00903CBD" w:rsidRDefault="00903CBD" w:rsidP="00903CBD">
          <w:pPr>
            <w:pStyle w:val="p16"/>
            <w:ind w:firstLine="480"/>
          </w:pPr>
          <w:r>
            <w:t xml:space="preserve">Revision: </w:t>
          </w:r>
          <w:r>
            <w:rPr>
              <w:rFonts w:ascii="宋体" w:hAnsi="宋体" w:hint="eastAsia"/>
            </w:rPr>
            <w:t>0.</w:t>
          </w:r>
          <w:r>
            <w:rPr>
              <w:rFonts w:ascii="宋体" w:hAnsi="宋体"/>
            </w:rPr>
            <w:t>1</w:t>
          </w:r>
        </w:p>
        <w:p w14:paraId="5945D507" w14:textId="77777777" w:rsidR="00903CBD" w:rsidRDefault="00903CBD" w:rsidP="00903CBD">
          <w:pPr>
            <w:pStyle w:val="p16"/>
            <w:ind w:firstLine="482"/>
          </w:pPr>
          <w:r>
            <w:rPr>
              <w:b/>
              <w:bCs/>
            </w:rPr>
            <w:t>Revision Date</w:t>
          </w:r>
          <w:r>
            <w:t>: [date of revision]</w:t>
          </w:r>
        </w:p>
        <w:p w14:paraId="670A47E8" w14:textId="19EC53D0" w:rsidR="00903CBD" w:rsidRPr="004509D3" w:rsidRDefault="00903CBD" w:rsidP="00903CBD">
          <w:pPr>
            <w:pStyle w:val="p16"/>
            <w:ind w:firstLine="480"/>
          </w:pPr>
          <w:r w:rsidRPr="004509D3">
            <w:t>20</w:t>
          </w:r>
          <w:r>
            <w:t>23</w:t>
          </w:r>
          <w:r w:rsidRPr="004509D3">
            <w:t>-</w:t>
          </w:r>
          <w:r>
            <w:t>8</w:t>
          </w:r>
          <w:r>
            <w:rPr>
              <w:rFonts w:hint="eastAsia"/>
            </w:rPr>
            <w:t>-</w:t>
          </w:r>
          <w:r w:rsidR="00D86EB3">
            <w:t>6</w:t>
          </w:r>
        </w:p>
        <w:p w14:paraId="107576D6" w14:textId="77777777" w:rsidR="00903CBD" w:rsidRDefault="00903CBD" w:rsidP="00903CBD">
          <w:pPr>
            <w:pStyle w:val="p16"/>
            <w:ind w:firstLine="480"/>
          </w:pPr>
          <w:r>
            <w:t>Author/Editor(s):</w:t>
          </w:r>
        </w:p>
        <w:p w14:paraId="055CA445" w14:textId="6A9CBC56" w:rsidR="00903CBD" w:rsidRDefault="00903CBD" w:rsidP="00903CBD">
          <w:pPr>
            <w:pStyle w:val="p16"/>
            <w:ind w:firstLine="480"/>
          </w:pPr>
          <w:r>
            <w:t>[</w:t>
          </w:r>
          <w:r>
            <w:rPr>
              <w:rFonts w:hint="eastAsia"/>
            </w:rPr>
            <w:t>刘彦涛</w:t>
          </w:r>
          <w:r>
            <w:t>]</w:t>
          </w:r>
        </w:p>
        <w:p w14:paraId="4E16AB34" w14:textId="77777777" w:rsidR="00903CBD" w:rsidRDefault="00903CBD" w:rsidP="00903CBD">
          <w:pPr>
            <w:pStyle w:val="p16"/>
            <w:ind w:firstLine="480"/>
          </w:pPr>
        </w:p>
        <w:p w14:paraId="56B2D650" w14:textId="77777777" w:rsidR="00903CBD" w:rsidRDefault="00903CBD" w:rsidP="00903CBD">
          <w:pPr>
            <w:pStyle w:val="p16"/>
            <w:ind w:firstLine="480"/>
          </w:pPr>
          <w:r>
            <w:t>To Be Approved By:</w:t>
          </w:r>
        </w:p>
        <w:p w14:paraId="25D48E89" w14:textId="77777777" w:rsidR="00903CBD" w:rsidRDefault="00903CBD" w:rsidP="00903CBD">
          <w:pPr>
            <w:pStyle w:val="p16"/>
            <w:ind w:firstLine="480"/>
          </w:pPr>
          <w:r>
            <w:t>[</w:t>
          </w:r>
          <w:r>
            <w:rPr>
              <w:rFonts w:ascii="宋体" w:hAnsi="宋体" w:hint="eastAsia"/>
            </w:rPr>
            <w:t>段翰聪</w:t>
          </w:r>
          <w:r>
            <w:t>]</w:t>
          </w:r>
        </w:p>
        <w:p w14:paraId="36139E86" w14:textId="6F4AEA2E" w:rsidR="00F95C91" w:rsidRDefault="00F95C91" w:rsidP="00903CBD">
          <w:pPr>
            <w:pStyle w:val="aff4"/>
            <w:rPr>
              <w:color w:val="4472C4" w:themeColor="accent1"/>
              <w:sz w:val="28"/>
              <w:szCs w:val="28"/>
            </w:rPr>
          </w:pPr>
        </w:p>
        <w:p w14:paraId="29B5392C" w14:textId="3D255F0F" w:rsidR="00F95C91" w:rsidRDefault="00F95C91">
          <w:pPr>
            <w:pStyle w:val="aff4"/>
            <w:spacing w:before="480"/>
            <w:ind w:left="840" w:hanging="840"/>
            <w:jc w:val="center"/>
            <w:rPr>
              <w:color w:val="4472C4" w:themeColor="accent1"/>
            </w:rPr>
          </w:pPr>
        </w:p>
        <w:p w14:paraId="24263CED" w14:textId="69303610" w:rsidR="00F95C91" w:rsidRDefault="00F95C91">
          <w:pPr>
            <w:topLinePunct w:val="0"/>
            <w:spacing w:line="240" w:lineRule="auto"/>
            <w:ind w:firstLineChars="0" w:firstLine="0"/>
            <w:jc w:val="left"/>
            <w:rPr>
              <w:rFonts w:ascii="宋体" w:hAnsi="宋体" w:cstheme="majorBidi"/>
              <w:kern w:val="0"/>
              <w:sz w:val="21"/>
              <w:szCs w:val="21"/>
              <w:lang w:val="zh-CN"/>
            </w:rPr>
          </w:pPr>
          <w:r>
            <w:rPr>
              <w:rFonts w:ascii="宋体" w:hAnsi="宋体"/>
              <w:sz w:val="21"/>
              <w:szCs w:val="21"/>
              <w:lang w:val="zh-CN"/>
            </w:rPr>
            <w:br w:type="page"/>
          </w:r>
        </w:p>
      </w:sdtContent>
    </w:sdt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4"/>
          <w:lang w:val="zh-CN"/>
        </w:rPr>
        <w:id w:val="4259369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91BFD3" w14:textId="64BC3ABC" w:rsidR="00215169" w:rsidRPr="00CB3ADB" w:rsidRDefault="00215169" w:rsidP="004160C8">
          <w:pPr>
            <w:pStyle w:val="TOC"/>
            <w:ind w:left="480"/>
          </w:pPr>
          <w:r w:rsidRPr="00CB3ADB">
            <w:rPr>
              <w:lang w:val="zh-CN"/>
            </w:rPr>
            <w:t>目录</w:t>
          </w:r>
        </w:p>
        <w:p w14:paraId="5B50A9D6" w14:textId="7E2F31AC" w:rsidR="009F7C54" w:rsidRDefault="00215169">
          <w:pPr>
            <w:pStyle w:val="TOC1"/>
            <w:ind w:left="735" w:hanging="735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r w:rsidRPr="00CB3ADB">
            <w:rPr>
              <w:rFonts w:ascii="宋体" w:eastAsia="宋体" w:hAnsi="宋体"/>
              <w:sz w:val="21"/>
              <w:szCs w:val="21"/>
            </w:rPr>
            <w:fldChar w:fldCharType="begin"/>
          </w:r>
          <w:r w:rsidRPr="00CB3ADB">
            <w:rPr>
              <w:rFonts w:ascii="宋体" w:eastAsia="宋体" w:hAnsi="宋体"/>
              <w:sz w:val="21"/>
              <w:szCs w:val="21"/>
            </w:rPr>
            <w:instrText xml:space="preserve"> TOC \o "1-3" \h \z \u </w:instrText>
          </w:r>
          <w:r w:rsidRPr="00CB3ADB">
            <w:rPr>
              <w:rFonts w:ascii="宋体" w:eastAsia="宋体" w:hAnsi="宋体"/>
              <w:sz w:val="21"/>
              <w:szCs w:val="21"/>
            </w:rPr>
            <w:fldChar w:fldCharType="separate"/>
          </w:r>
          <w:hyperlink w:anchor="_Toc143441815" w:history="1">
            <w:r w:rsidR="009F7C54" w:rsidRPr="00C90A16">
              <w:rPr>
                <w:rStyle w:val="afff1"/>
                <w:noProof/>
              </w:rPr>
              <w:t>1.</w:t>
            </w:r>
            <w:r w:rsidR="009F7C54" w:rsidRPr="003C6180">
              <w:rPr>
                <w:rStyle w:val="afff1"/>
                <w:rFonts w:ascii="宋体" w:eastAsia="宋体" w:hAnsi="宋体"/>
                <w:noProof/>
              </w:rPr>
              <w:t>dlogdb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_Toc143441815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3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40906B7B" w14:textId="342BE97B" w:rsidR="009F7C54" w:rsidRDefault="00C10996">
          <w:pPr>
            <w:pStyle w:val="TOC2"/>
            <w:ind w:left="840" w:hanging="432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16" w:history="1">
            <w:r w:rsidR="009F7C54" w:rsidRPr="00C90A16">
              <w:rPr>
                <w:rStyle w:val="afff1"/>
                <w:noProof/>
              </w:rPr>
              <w:t xml:space="preserve">1.1 </w:t>
            </w:r>
            <w:r w:rsidR="009F7C54" w:rsidRPr="00C90A16">
              <w:rPr>
                <w:rStyle w:val="afff1"/>
                <w:noProof/>
              </w:rPr>
              <w:t>文档版本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_Toc143441816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3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7F78275F" w14:textId="4F5A25A2" w:rsidR="009F7C54" w:rsidRDefault="00C10996">
          <w:pPr>
            <w:pStyle w:val="TOC2"/>
            <w:ind w:left="840" w:hanging="432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17" w:history="1">
            <w:r w:rsidR="009F7C54" w:rsidRPr="00C90A16">
              <w:rPr>
                <w:rStyle w:val="afff1"/>
                <w:noProof/>
              </w:rPr>
              <w:t xml:space="preserve">1.2 </w:t>
            </w:r>
            <w:r w:rsidR="009F7C54" w:rsidRPr="00C90A16">
              <w:rPr>
                <w:rStyle w:val="afff1"/>
                <w:noProof/>
              </w:rPr>
              <w:t>概述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_Toc143441817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3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3F8B519C" w14:textId="6F3FD332" w:rsidR="009F7C54" w:rsidRDefault="00C10996">
          <w:pPr>
            <w:pStyle w:val="TOC2"/>
            <w:ind w:left="840" w:hanging="432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18" w:history="1">
            <w:r w:rsidR="009F7C54" w:rsidRPr="00C90A16">
              <w:rPr>
                <w:rStyle w:val="afff1"/>
                <w:noProof/>
              </w:rPr>
              <w:t>1.3 dlogdb</w:t>
            </w:r>
            <w:r w:rsidR="009F7C54" w:rsidRPr="00C90A16">
              <w:rPr>
                <w:rStyle w:val="afff1"/>
                <w:noProof/>
              </w:rPr>
              <w:t>设计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_Toc143441818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4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5EC6AF4D" w14:textId="6004E5D3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19" w:history="1">
            <w:r w:rsidR="009F7C54" w:rsidRPr="00C90A16">
              <w:rPr>
                <w:rStyle w:val="afff1"/>
                <w:noProof/>
              </w:rPr>
              <w:t>1.3.1</w:t>
            </w:r>
            <w:r w:rsidR="009F7C54" w:rsidRPr="00C90A16">
              <w:rPr>
                <w:rStyle w:val="afff1"/>
                <w:noProof/>
                <w:lang w:val="zh-CN"/>
              </w:rPr>
              <w:t xml:space="preserve"> </w:t>
            </w:r>
            <w:r w:rsidR="009F7C54" w:rsidRPr="00C90A16">
              <w:rPr>
                <w:rStyle w:val="afff1"/>
                <w:noProof/>
              </w:rPr>
              <w:t>整体框架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_Toc143441819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4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074010D1" w14:textId="75415BEB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20" w:history="1">
            <w:r w:rsidR="009F7C54" w:rsidRPr="00C90A16">
              <w:rPr>
                <w:rStyle w:val="afff1"/>
                <w:noProof/>
              </w:rPr>
              <w:t xml:space="preserve">1.3.2 </w:t>
            </w:r>
            <w:r w:rsidR="009F7C54" w:rsidRPr="00C90A16">
              <w:rPr>
                <w:rStyle w:val="afff1"/>
                <w:noProof/>
              </w:rPr>
              <w:t>模块划分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_Toc143441820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5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3FD1CE5C" w14:textId="57AC9A08" w:rsidR="009F7C54" w:rsidRDefault="00C10996">
          <w:pPr>
            <w:pStyle w:val="TOC1"/>
            <w:ind w:left="840" w:hanging="84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21" w:history="1">
            <w:r w:rsidR="009F7C54" w:rsidRPr="00C90A16">
              <w:rPr>
                <w:rStyle w:val="afff1"/>
                <w:noProof/>
              </w:rPr>
              <w:t>2.</w:t>
            </w:r>
            <w:r w:rsidR="009F7C54" w:rsidRPr="003C6180">
              <w:rPr>
                <w:rStyle w:val="afff1"/>
                <w:rFonts w:ascii="宋体" w:eastAsia="宋体" w:hAnsi="宋体"/>
                <w:noProof/>
              </w:rPr>
              <w:t>模块详细设计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_Toc143441821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6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6EE66E3E" w14:textId="2E6B20C2" w:rsidR="009F7C54" w:rsidRDefault="00C10996">
          <w:pPr>
            <w:pStyle w:val="TOC2"/>
            <w:ind w:left="840" w:hanging="432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22" w:history="1">
            <w:r w:rsidR="009F7C54" w:rsidRPr="00C90A16">
              <w:rPr>
                <w:rStyle w:val="afff1"/>
                <w:noProof/>
              </w:rPr>
              <w:t xml:space="preserve">2.1 </w:t>
            </w:r>
            <w:r w:rsidR="009F7C54" w:rsidRPr="00C90A16">
              <w:rPr>
                <w:rStyle w:val="afff1"/>
                <w:noProof/>
              </w:rPr>
              <w:t>通信模块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_Toc143441822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6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19204406" w14:textId="1B59EE20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23" w:history="1">
            <w:r w:rsidR="009F7C54" w:rsidRPr="00C90A16">
              <w:rPr>
                <w:rStyle w:val="afff1"/>
                <w:noProof/>
              </w:rPr>
              <w:t xml:space="preserve">2.1.1 </w:t>
            </w:r>
            <w:r w:rsidR="009F7C54" w:rsidRPr="00C90A16">
              <w:rPr>
                <w:rStyle w:val="afff1"/>
                <w:noProof/>
              </w:rPr>
              <w:t>模块功能描述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_Toc143441823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6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05DE6BA1" w14:textId="7C9175D8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24" w:history="1">
            <w:r w:rsidR="009F7C54" w:rsidRPr="00C90A16">
              <w:rPr>
                <w:rStyle w:val="afff1"/>
                <w:noProof/>
              </w:rPr>
              <w:t xml:space="preserve">2.1.2 </w:t>
            </w:r>
            <w:r w:rsidR="009F7C54" w:rsidRPr="00C90A16">
              <w:rPr>
                <w:rStyle w:val="afff1"/>
                <w:noProof/>
              </w:rPr>
              <w:t>模块详细设计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_Toc143441824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6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40D3C3F9" w14:textId="306B5AFE" w:rsidR="009F7C54" w:rsidRDefault="00C10996">
          <w:pPr>
            <w:pStyle w:val="TOC2"/>
            <w:ind w:left="840" w:hanging="432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25" w:history="1">
            <w:r w:rsidR="009F7C54" w:rsidRPr="00C90A16">
              <w:rPr>
                <w:rStyle w:val="afff1"/>
                <w:noProof/>
              </w:rPr>
              <w:t xml:space="preserve">2.2 </w:t>
            </w:r>
            <w:r w:rsidR="009F7C54" w:rsidRPr="00C90A16">
              <w:rPr>
                <w:rStyle w:val="afff1"/>
                <w:noProof/>
              </w:rPr>
              <w:t>线程池模块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_Toc143441825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9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1712020C" w14:textId="7524EBEE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26" w:history="1">
            <w:r w:rsidR="009F7C54" w:rsidRPr="00C90A16">
              <w:rPr>
                <w:rStyle w:val="afff1"/>
                <w:noProof/>
              </w:rPr>
              <w:t xml:space="preserve">2.2.1 </w:t>
            </w:r>
            <w:r w:rsidR="009F7C54" w:rsidRPr="00C90A16">
              <w:rPr>
                <w:rStyle w:val="afff1"/>
                <w:noProof/>
              </w:rPr>
              <w:t>模块功能描述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_Toc143441826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9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28E550FD" w14:textId="45BF4E2D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27" w:history="1">
            <w:r w:rsidR="009F7C54" w:rsidRPr="00C90A16">
              <w:rPr>
                <w:rStyle w:val="afff1"/>
                <w:noProof/>
              </w:rPr>
              <w:t xml:space="preserve">2.2.2 </w:t>
            </w:r>
            <w:r w:rsidR="009F7C54" w:rsidRPr="00C90A16">
              <w:rPr>
                <w:rStyle w:val="afff1"/>
                <w:noProof/>
              </w:rPr>
              <w:t>模块详细设计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_Toc143441827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9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0060D075" w14:textId="0CE84977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28" w:history="1">
            <w:r w:rsidR="009F7C54" w:rsidRPr="00C90A16">
              <w:rPr>
                <w:rStyle w:val="afff1"/>
                <w:noProof/>
              </w:rPr>
              <w:t xml:space="preserve">2.2.3 </w:t>
            </w:r>
            <w:r w:rsidR="009F7C54" w:rsidRPr="00C90A16">
              <w:rPr>
                <w:rStyle w:val="afff1"/>
                <w:noProof/>
              </w:rPr>
              <w:t>类详细设计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_Toc143441828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9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1D29C41D" w14:textId="14A74B13" w:rsidR="009F7C54" w:rsidRDefault="00C10996">
          <w:pPr>
            <w:pStyle w:val="TOC2"/>
            <w:ind w:left="840" w:hanging="432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29" w:history="1">
            <w:r w:rsidR="009F7C54" w:rsidRPr="00C90A16">
              <w:rPr>
                <w:rStyle w:val="afff1"/>
                <w:noProof/>
              </w:rPr>
              <w:t xml:space="preserve">2.3 </w:t>
            </w:r>
            <w:r w:rsidR="009F7C54" w:rsidRPr="00C90A16">
              <w:rPr>
                <w:rStyle w:val="afff1"/>
                <w:noProof/>
              </w:rPr>
              <w:t>存储模块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_Toc143441829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10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66555B6F" w14:textId="7047571E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30" w:history="1">
            <w:r w:rsidR="009F7C54" w:rsidRPr="00C90A16">
              <w:rPr>
                <w:rStyle w:val="afff1"/>
                <w:noProof/>
              </w:rPr>
              <w:t xml:space="preserve">2.3.1 </w:t>
            </w:r>
            <w:r w:rsidR="009F7C54" w:rsidRPr="00C90A16">
              <w:rPr>
                <w:rStyle w:val="afff1"/>
                <w:noProof/>
              </w:rPr>
              <w:t>模块功能描述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_Toc143441830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10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73A1A3D0" w14:textId="460E22FC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31" w:history="1">
            <w:r w:rsidR="009F7C54" w:rsidRPr="00C90A16">
              <w:rPr>
                <w:rStyle w:val="afff1"/>
                <w:noProof/>
              </w:rPr>
              <w:t xml:space="preserve">2.3.2 </w:t>
            </w:r>
            <w:r w:rsidR="009F7C54" w:rsidRPr="00C90A16">
              <w:rPr>
                <w:rStyle w:val="afff1"/>
                <w:noProof/>
              </w:rPr>
              <w:t>模块详细设计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_Toc143441831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11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1B165162" w14:textId="4E16619A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32" w:history="1">
            <w:r w:rsidR="009F7C54" w:rsidRPr="00C90A16">
              <w:rPr>
                <w:rStyle w:val="afff1"/>
                <w:noProof/>
              </w:rPr>
              <w:t xml:space="preserve">2.3.3 </w:t>
            </w:r>
            <w:r w:rsidR="009F7C54" w:rsidRPr="00C90A16">
              <w:rPr>
                <w:rStyle w:val="afff1"/>
                <w:noProof/>
              </w:rPr>
              <w:t>类详细设计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_Toc143441832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13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423CE8F4" w14:textId="0152EA29" w:rsidR="009F7C54" w:rsidRDefault="00C10996">
          <w:pPr>
            <w:pStyle w:val="TOC1"/>
            <w:ind w:left="840" w:hanging="840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33" w:history="1">
            <w:r w:rsidR="009F7C54" w:rsidRPr="00C90A16">
              <w:rPr>
                <w:rStyle w:val="afff1"/>
                <w:noProof/>
              </w:rPr>
              <w:t>3.</w:t>
            </w:r>
            <w:r w:rsidR="009F7C54" w:rsidRPr="003C6180">
              <w:rPr>
                <w:rStyle w:val="afff1"/>
                <w:rFonts w:ascii="宋体" w:eastAsia="宋体" w:hAnsi="宋体"/>
                <w:noProof/>
              </w:rPr>
              <w:t>数据挖掘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_Toc143441833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15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35C1B601" w14:textId="1349C6EA" w:rsidR="009F7C54" w:rsidRDefault="00C10996">
          <w:pPr>
            <w:pStyle w:val="TOC2"/>
            <w:ind w:left="840" w:hanging="432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34" w:history="1">
            <w:r w:rsidR="009F7C54" w:rsidRPr="00C90A16">
              <w:rPr>
                <w:rStyle w:val="afff1"/>
                <w:noProof/>
              </w:rPr>
              <w:t xml:space="preserve">3.1 </w:t>
            </w:r>
            <w:r w:rsidR="009F7C54" w:rsidRPr="00C90A16">
              <w:rPr>
                <w:rStyle w:val="afff1"/>
                <w:noProof/>
              </w:rPr>
              <w:t>目标轨迹生成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_Toc143441834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15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63700446" w14:textId="67F1391F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35" w:history="1">
            <w:r w:rsidR="009F7C54" w:rsidRPr="00C90A16">
              <w:rPr>
                <w:rStyle w:val="afff1"/>
                <w:noProof/>
              </w:rPr>
              <w:t xml:space="preserve">3.1.1 </w:t>
            </w:r>
            <w:r w:rsidR="009F7C54" w:rsidRPr="00C90A16">
              <w:rPr>
                <w:rStyle w:val="afff1"/>
                <w:noProof/>
              </w:rPr>
              <w:t>功能描述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_Toc143441835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15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5B60EF4F" w14:textId="49553AD8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36" w:history="1">
            <w:r w:rsidR="009F7C54" w:rsidRPr="00C90A16">
              <w:rPr>
                <w:rStyle w:val="afff1"/>
                <w:noProof/>
              </w:rPr>
              <w:t xml:space="preserve">3.1.2 </w:t>
            </w:r>
            <w:r w:rsidR="009F7C54" w:rsidRPr="00C90A16">
              <w:rPr>
                <w:rStyle w:val="afff1"/>
                <w:noProof/>
              </w:rPr>
              <w:t>输入输出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_Toc143441836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15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30C98989" w14:textId="744544E1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37" w:history="1">
            <w:r w:rsidR="009F7C54" w:rsidRPr="00C90A16">
              <w:rPr>
                <w:rStyle w:val="afff1"/>
                <w:noProof/>
              </w:rPr>
              <w:t xml:space="preserve">3.1.3 </w:t>
            </w:r>
            <w:r w:rsidR="009F7C54" w:rsidRPr="00C90A16">
              <w:rPr>
                <w:rStyle w:val="afff1"/>
                <w:noProof/>
              </w:rPr>
              <w:t>实现细节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_Toc143441837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15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3EAE0C76" w14:textId="13F82D94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38" w:history="1">
            <w:r w:rsidR="009F7C54" w:rsidRPr="00C90A16">
              <w:rPr>
                <w:rStyle w:val="afff1"/>
                <w:noProof/>
              </w:rPr>
              <w:t xml:space="preserve">3.1.4 </w:t>
            </w:r>
            <w:r w:rsidR="009F7C54" w:rsidRPr="00C90A16">
              <w:rPr>
                <w:rStyle w:val="afff1"/>
                <w:noProof/>
              </w:rPr>
              <w:t>接口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_Toc143441838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15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3620CD7B" w14:textId="20D43053" w:rsidR="009F7C54" w:rsidRDefault="00C10996">
          <w:pPr>
            <w:pStyle w:val="TOC2"/>
            <w:ind w:left="840" w:hanging="432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39" w:history="1">
            <w:r w:rsidR="009F7C54" w:rsidRPr="00C90A16">
              <w:rPr>
                <w:rStyle w:val="afff1"/>
                <w:noProof/>
              </w:rPr>
              <w:t xml:space="preserve">3.2 </w:t>
            </w:r>
            <w:r w:rsidR="009F7C54" w:rsidRPr="00C90A16">
              <w:rPr>
                <w:rStyle w:val="afff1"/>
                <w:noProof/>
              </w:rPr>
              <w:t>频次分析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_Toc143441839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17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2377AD85" w14:textId="6D822DA6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40" w:history="1">
            <w:r w:rsidR="009F7C54" w:rsidRPr="00C90A16">
              <w:rPr>
                <w:rStyle w:val="afff1"/>
                <w:noProof/>
              </w:rPr>
              <w:t xml:space="preserve">3.2.1 </w:t>
            </w:r>
            <w:r w:rsidR="009F7C54" w:rsidRPr="00C90A16">
              <w:rPr>
                <w:rStyle w:val="afff1"/>
                <w:noProof/>
              </w:rPr>
              <w:t>功能描述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_Toc143441840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17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414885E2" w14:textId="3D46C7F1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41" w:history="1">
            <w:r w:rsidR="009F7C54" w:rsidRPr="00C90A16">
              <w:rPr>
                <w:rStyle w:val="afff1"/>
                <w:noProof/>
              </w:rPr>
              <w:t xml:space="preserve">3.2.2 </w:t>
            </w:r>
            <w:r w:rsidR="009F7C54" w:rsidRPr="00C90A16">
              <w:rPr>
                <w:rStyle w:val="afff1"/>
                <w:noProof/>
              </w:rPr>
              <w:t>输入输出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_Toc143441841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17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1644FC48" w14:textId="160CF383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42" w:history="1">
            <w:r w:rsidR="009F7C54" w:rsidRPr="00C90A16">
              <w:rPr>
                <w:rStyle w:val="afff1"/>
                <w:noProof/>
              </w:rPr>
              <w:t xml:space="preserve">3.2.3 </w:t>
            </w:r>
            <w:r w:rsidR="009F7C54" w:rsidRPr="00C90A16">
              <w:rPr>
                <w:rStyle w:val="afff1"/>
                <w:noProof/>
              </w:rPr>
              <w:t>实现细节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_Toc143441842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17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6F8F0D13" w14:textId="7225C581" w:rsidR="009F7C54" w:rsidRDefault="00C10996">
          <w:pPr>
            <w:pStyle w:val="TOC2"/>
            <w:ind w:left="840" w:hanging="432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43" w:history="1">
            <w:r w:rsidR="009F7C54" w:rsidRPr="00C90A16">
              <w:rPr>
                <w:rStyle w:val="afff1"/>
                <w:noProof/>
              </w:rPr>
              <w:t xml:space="preserve">3.3 </w:t>
            </w:r>
            <w:r w:rsidR="009F7C54" w:rsidRPr="00C90A16">
              <w:rPr>
                <w:rStyle w:val="afff1"/>
                <w:noProof/>
              </w:rPr>
              <w:t>落脚点分析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_Toc143441843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17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5DF59793" w14:textId="3E62990F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44" w:history="1">
            <w:r w:rsidR="009F7C54" w:rsidRPr="00C90A16">
              <w:rPr>
                <w:rStyle w:val="afff1"/>
                <w:noProof/>
              </w:rPr>
              <w:t xml:space="preserve">3.3.1 </w:t>
            </w:r>
            <w:r w:rsidR="009F7C54" w:rsidRPr="00C90A16">
              <w:rPr>
                <w:rStyle w:val="afff1"/>
                <w:noProof/>
              </w:rPr>
              <w:t>功能描述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_Toc143441844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17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31C4BE0A" w14:textId="1BD1313D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45" w:history="1">
            <w:r w:rsidR="009F7C54" w:rsidRPr="00C90A16">
              <w:rPr>
                <w:rStyle w:val="afff1"/>
                <w:noProof/>
              </w:rPr>
              <w:t xml:space="preserve">3.3.2 </w:t>
            </w:r>
            <w:r w:rsidR="009F7C54" w:rsidRPr="00C90A16">
              <w:rPr>
                <w:rStyle w:val="afff1"/>
                <w:noProof/>
              </w:rPr>
              <w:t>输入输出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_Toc143441845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18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63BB6517" w14:textId="06FAB7EF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46" w:history="1">
            <w:r w:rsidR="009F7C54" w:rsidRPr="00C90A16">
              <w:rPr>
                <w:rStyle w:val="afff1"/>
                <w:noProof/>
              </w:rPr>
              <w:t xml:space="preserve">3.3.3 </w:t>
            </w:r>
            <w:r w:rsidR="009F7C54" w:rsidRPr="00C90A16">
              <w:rPr>
                <w:rStyle w:val="afff1"/>
                <w:noProof/>
              </w:rPr>
              <w:t>实现细节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_Toc143441846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18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27220CEE" w14:textId="4D4A92E0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47" w:history="1">
            <w:r w:rsidR="009F7C54" w:rsidRPr="00C90A16">
              <w:rPr>
                <w:rStyle w:val="afff1"/>
                <w:noProof/>
              </w:rPr>
              <w:t xml:space="preserve">3.3.4 </w:t>
            </w:r>
            <w:r w:rsidR="009F7C54" w:rsidRPr="00C90A16">
              <w:rPr>
                <w:rStyle w:val="afff1"/>
                <w:noProof/>
              </w:rPr>
              <w:t>接口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_Toc143441847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18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6056DDAD" w14:textId="0B63E28F" w:rsidR="009F7C54" w:rsidRDefault="00C10996">
          <w:pPr>
            <w:pStyle w:val="TOC2"/>
            <w:ind w:left="840" w:hanging="432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48" w:history="1">
            <w:r w:rsidR="009F7C54" w:rsidRPr="00C90A16">
              <w:rPr>
                <w:rStyle w:val="afff1"/>
                <w:noProof/>
              </w:rPr>
              <w:t xml:space="preserve">3.4 </w:t>
            </w:r>
            <w:r w:rsidR="009F7C54" w:rsidRPr="00C90A16">
              <w:rPr>
                <w:rStyle w:val="afff1"/>
                <w:noProof/>
              </w:rPr>
              <w:t>同行分析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_Toc143441848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19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7F83202B" w14:textId="564AA3C6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49" w:history="1">
            <w:r w:rsidR="009F7C54" w:rsidRPr="00C90A16">
              <w:rPr>
                <w:rStyle w:val="afff1"/>
                <w:noProof/>
              </w:rPr>
              <w:t xml:space="preserve">3.4.1 </w:t>
            </w:r>
            <w:r w:rsidR="009F7C54" w:rsidRPr="00C90A16">
              <w:rPr>
                <w:rStyle w:val="afff1"/>
                <w:noProof/>
              </w:rPr>
              <w:t>功能描述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_Toc143441849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19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64760828" w14:textId="44E659BA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50" w:history="1">
            <w:r w:rsidR="009F7C54" w:rsidRPr="00C90A16">
              <w:rPr>
                <w:rStyle w:val="afff1"/>
                <w:noProof/>
              </w:rPr>
              <w:t xml:space="preserve">3.4.2 </w:t>
            </w:r>
            <w:r w:rsidR="009F7C54" w:rsidRPr="00C90A16">
              <w:rPr>
                <w:rStyle w:val="afff1"/>
                <w:noProof/>
              </w:rPr>
              <w:t>输入输出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_Toc143441850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20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1F23CE29" w14:textId="1117648A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51" w:history="1">
            <w:r w:rsidR="009F7C54" w:rsidRPr="00C90A16">
              <w:rPr>
                <w:rStyle w:val="afff1"/>
                <w:noProof/>
              </w:rPr>
              <w:t xml:space="preserve">3.4.3 </w:t>
            </w:r>
            <w:r w:rsidR="009F7C54" w:rsidRPr="00C90A16">
              <w:rPr>
                <w:rStyle w:val="afff1"/>
                <w:noProof/>
              </w:rPr>
              <w:t>实现细节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_Toc143441851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20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3BA8B663" w14:textId="37D0485A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52" w:history="1">
            <w:r w:rsidR="009F7C54" w:rsidRPr="00C90A16">
              <w:rPr>
                <w:rStyle w:val="afff1"/>
                <w:noProof/>
              </w:rPr>
              <w:t xml:space="preserve">3.4.4 </w:t>
            </w:r>
            <w:r w:rsidR="009F7C54" w:rsidRPr="00C90A16">
              <w:rPr>
                <w:rStyle w:val="afff1"/>
                <w:noProof/>
              </w:rPr>
              <w:t>接口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_Toc143441852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20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5269D658" w14:textId="2B5548E2" w:rsidR="009F7C54" w:rsidRDefault="00C10996">
          <w:pPr>
            <w:pStyle w:val="TOC2"/>
            <w:ind w:left="840" w:hanging="432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53" w:history="1">
            <w:r w:rsidR="009F7C54" w:rsidRPr="00C90A16">
              <w:rPr>
                <w:rStyle w:val="afff1"/>
                <w:noProof/>
              </w:rPr>
              <w:t xml:space="preserve">3.5 </w:t>
            </w:r>
            <w:r w:rsidR="009F7C54" w:rsidRPr="00C90A16">
              <w:rPr>
                <w:rStyle w:val="afff1"/>
                <w:noProof/>
              </w:rPr>
              <w:t>伴随分析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_Toc143441853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22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4150DAC4" w14:textId="1D76DD7A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54" w:history="1">
            <w:r w:rsidR="009F7C54" w:rsidRPr="00C90A16">
              <w:rPr>
                <w:rStyle w:val="afff1"/>
                <w:noProof/>
              </w:rPr>
              <w:t xml:space="preserve">3.5.1 </w:t>
            </w:r>
            <w:r w:rsidR="009F7C54" w:rsidRPr="00C90A16">
              <w:rPr>
                <w:rStyle w:val="afff1"/>
                <w:noProof/>
              </w:rPr>
              <w:t>确定性伴随分析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_Toc143441854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22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55E56127" w14:textId="5716B8AB" w:rsidR="009F7C54" w:rsidRDefault="00C10996">
          <w:pPr>
            <w:pStyle w:val="TOC3"/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43441855" w:history="1">
            <w:r w:rsidR="009F7C54" w:rsidRPr="00C90A16">
              <w:rPr>
                <w:rStyle w:val="afff1"/>
                <w:noProof/>
              </w:rPr>
              <w:t xml:space="preserve">3.5.2 </w:t>
            </w:r>
            <w:r w:rsidR="009F7C54" w:rsidRPr="00C90A16">
              <w:rPr>
                <w:rStyle w:val="afff1"/>
                <w:noProof/>
              </w:rPr>
              <w:t>非确定性伴随分析</w:t>
            </w:r>
            <w:r w:rsidR="009F7C54">
              <w:rPr>
                <w:noProof/>
                <w:webHidden/>
              </w:rPr>
              <w:tab/>
            </w:r>
            <w:r w:rsidR="009F7C54">
              <w:rPr>
                <w:noProof/>
                <w:webHidden/>
              </w:rPr>
              <w:fldChar w:fldCharType="begin"/>
            </w:r>
            <w:r w:rsidR="009F7C54">
              <w:rPr>
                <w:noProof/>
                <w:webHidden/>
              </w:rPr>
              <w:instrText xml:space="preserve"> PAGEREF _Toc143441855 \h </w:instrText>
            </w:r>
            <w:r w:rsidR="009F7C54">
              <w:rPr>
                <w:noProof/>
                <w:webHidden/>
              </w:rPr>
            </w:r>
            <w:r w:rsidR="009F7C54">
              <w:rPr>
                <w:noProof/>
                <w:webHidden/>
              </w:rPr>
              <w:fldChar w:fldCharType="separate"/>
            </w:r>
            <w:r w:rsidR="003C6180">
              <w:rPr>
                <w:noProof/>
                <w:webHidden/>
              </w:rPr>
              <w:t>22</w:t>
            </w:r>
            <w:r w:rsidR="009F7C54">
              <w:rPr>
                <w:noProof/>
                <w:webHidden/>
              </w:rPr>
              <w:fldChar w:fldCharType="end"/>
            </w:r>
          </w:hyperlink>
        </w:p>
        <w:p w14:paraId="5A78B8B9" w14:textId="5BCCE7BD" w:rsidR="00215169" w:rsidRDefault="00215169" w:rsidP="007F2712">
          <w:pPr>
            <w:spacing w:line="360" w:lineRule="auto"/>
            <w:ind w:firstLine="420"/>
            <w:jc w:val="left"/>
          </w:pPr>
          <w:r w:rsidRPr="00CB3ADB">
            <w:rPr>
              <w:rFonts w:ascii="宋体" w:hAnsi="宋体"/>
              <w:sz w:val="21"/>
              <w:szCs w:val="21"/>
              <w:lang w:val="zh-CN"/>
            </w:rPr>
            <w:fldChar w:fldCharType="end"/>
          </w:r>
        </w:p>
      </w:sdtContent>
    </w:sdt>
    <w:p w14:paraId="5903E21A" w14:textId="3AF4B6A2" w:rsidR="0014220D" w:rsidRPr="00EB45DE" w:rsidRDefault="0014220D" w:rsidP="004160C8">
      <w:pPr>
        <w:pStyle w:val="10"/>
      </w:pPr>
      <w:bookmarkStart w:id="1" w:name="_Toc143441815"/>
      <w:proofErr w:type="spellStart"/>
      <w:r w:rsidRPr="00EB45DE">
        <w:rPr>
          <w:rFonts w:hint="eastAsia"/>
        </w:rPr>
        <w:lastRenderedPageBreak/>
        <w:t>dlogdb</w:t>
      </w:r>
      <w:bookmarkEnd w:id="1"/>
      <w:proofErr w:type="spellEnd"/>
    </w:p>
    <w:p w14:paraId="222C6B37" w14:textId="19C88735" w:rsidR="00996214" w:rsidRPr="00DE3C9D" w:rsidRDefault="00996214" w:rsidP="00DE3C9D">
      <w:pPr>
        <w:pStyle w:val="20"/>
      </w:pPr>
      <w:bookmarkStart w:id="2" w:name="_Toc143441816"/>
      <w:r w:rsidRPr="00DE3C9D">
        <w:rPr>
          <w:rFonts w:hint="eastAsia"/>
        </w:rPr>
        <w:t>文档版本</w:t>
      </w:r>
      <w:bookmarkEnd w:id="2"/>
    </w:p>
    <w:tbl>
      <w:tblPr>
        <w:tblStyle w:val="12"/>
        <w:tblW w:w="835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835"/>
        <w:gridCol w:w="1808"/>
        <w:gridCol w:w="1594"/>
        <w:gridCol w:w="3119"/>
      </w:tblGrid>
      <w:tr w:rsidR="00903944" w:rsidRPr="00903944" w14:paraId="1678F552" w14:textId="77777777" w:rsidTr="00571C0B">
        <w:tc>
          <w:tcPr>
            <w:tcW w:w="1835" w:type="dxa"/>
          </w:tcPr>
          <w:p w14:paraId="038BABB8" w14:textId="77777777" w:rsidR="00903944" w:rsidRPr="00903944" w:rsidRDefault="00903944" w:rsidP="00903944">
            <w:pPr>
              <w:topLinePunct w:val="0"/>
              <w:adjustRightInd w:val="0"/>
              <w:snapToGrid w:val="0"/>
              <w:spacing w:line="360" w:lineRule="auto"/>
              <w:ind w:firstLineChars="0" w:firstLine="0"/>
              <w:rPr>
                <w:rFonts w:ascii="宋体" w:hAnsi="宋体" w:cs="Segoe UI Symbol"/>
                <w:b/>
                <w:bCs/>
                <w:color w:val="333333"/>
                <w:sz w:val="21"/>
                <w:szCs w:val="21"/>
              </w:rPr>
            </w:pPr>
            <w:r w:rsidRPr="00903944">
              <w:rPr>
                <w:rFonts w:ascii="宋体" w:hAnsi="宋体" w:cs="Segoe UI Symbol"/>
                <w:b/>
                <w:bCs/>
                <w:color w:val="333333"/>
                <w:sz w:val="21"/>
                <w:szCs w:val="21"/>
              </w:rPr>
              <w:t>Revision</w:t>
            </w:r>
          </w:p>
        </w:tc>
        <w:tc>
          <w:tcPr>
            <w:tcW w:w="1808" w:type="dxa"/>
          </w:tcPr>
          <w:p w14:paraId="204776B5" w14:textId="77777777" w:rsidR="00903944" w:rsidRPr="00903944" w:rsidRDefault="00903944" w:rsidP="00903944">
            <w:pPr>
              <w:topLinePunct w:val="0"/>
              <w:adjustRightInd w:val="0"/>
              <w:snapToGrid w:val="0"/>
              <w:spacing w:line="360" w:lineRule="auto"/>
              <w:ind w:firstLineChars="0" w:firstLine="0"/>
              <w:rPr>
                <w:rFonts w:ascii="宋体" w:hAnsi="宋体" w:cs="Segoe UI Symbol"/>
                <w:b/>
                <w:bCs/>
                <w:color w:val="333333"/>
                <w:sz w:val="21"/>
                <w:szCs w:val="21"/>
              </w:rPr>
            </w:pPr>
            <w:r w:rsidRPr="00903944">
              <w:rPr>
                <w:rFonts w:ascii="宋体" w:hAnsi="宋体" w:cs="Segoe UI Symbol"/>
                <w:b/>
                <w:bCs/>
                <w:color w:val="333333"/>
                <w:sz w:val="21"/>
                <w:szCs w:val="21"/>
              </w:rPr>
              <w:t>Revision Date</w:t>
            </w:r>
          </w:p>
        </w:tc>
        <w:tc>
          <w:tcPr>
            <w:tcW w:w="1594" w:type="dxa"/>
          </w:tcPr>
          <w:p w14:paraId="70A1AE74" w14:textId="77777777" w:rsidR="00903944" w:rsidRPr="00903944" w:rsidRDefault="00903944" w:rsidP="00903944">
            <w:pPr>
              <w:topLinePunct w:val="0"/>
              <w:adjustRightInd w:val="0"/>
              <w:snapToGrid w:val="0"/>
              <w:spacing w:line="360" w:lineRule="auto"/>
              <w:ind w:firstLineChars="0" w:firstLine="0"/>
              <w:rPr>
                <w:rFonts w:ascii="宋体" w:hAnsi="宋体" w:cs="Segoe UI Symbol"/>
                <w:b/>
                <w:bCs/>
                <w:color w:val="333333"/>
                <w:sz w:val="21"/>
                <w:szCs w:val="21"/>
              </w:rPr>
            </w:pPr>
            <w:r w:rsidRPr="00903944">
              <w:rPr>
                <w:rFonts w:ascii="宋体" w:hAnsi="宋体" w:cs="Segoe UI Symbol"/>
                <w:b/>
                <w:bCs/>
                <w:color w:val="333333"/>
                <w:sz w:val="21"/>
                <w:szCs w:val="21"/>
              </w:rPr>
              <w:t>Editor(s)</w:t>
            </w:r>
          </w:p>
        </w:tc>
        <w:tc>
          <w:tcPr>
            <w:tcW w:w="3119" w:type="dxa"/>
          </w:tcPr>
          <w:p w14:paraId="05AE9AE5" w14:textId="77777777" w:rsidR="00903944" w:rsidRPr="00903944" w:rsidRDefault="00903944" w:rsidP="00903944">
            <w:pPr>
              <w:topLinePunct w:val="0"/>
              <w:adjustRightInd w:val="0"/>
              <w:snapToGrid w:val="0"/>
              <w:spacing w:line="360" w:lineRule="auto"/>
              <w:ind w:firstLineChars="0" w:firstLine="0"/>
              <w:rPr>
                <w:rFonts w:ascii="宋体" w:hAnsi="宋体" w:cs="Segoe UI Symbol"/>
                <w:b/>
                <w:bCs/>
                <w:color w:val="333333"/>
                <w:sz w:val="21"/>
                <w:szCs w:val="21"/>
              </w:rPr>
            </w:pPr>
            <w:r w:rsidRPr="00903944">
              <w:rPr>
                <w:rFonts w:ascii="宋体" w:hAnsi="宋体" w:cs="Segoe UI Symbol"/>
                <w:b/>
                <w:bCs/>
                <w:color w:val="333333"/>
                <w:sz w:val="21"/>
                <w:szCs w:val="21"/>
              </w:rPr>
              <w:t>Changes</w:t>
            </w:r>
          </w:p>
        </w:tc>
      </w:tr>
      <w:tr w:rsidR="00903944" w:rsidRPr="00903944" w14:paraId="7C8730FE" w14:textId="77777777" w:rsidTr="00571C0B">
        <w:tc>
          <w:tcPr>
            <w:tcW w:w="1835" w:type="dxa"/>
          </w:tcPr>
          <w:p w14:paraId="3968121F" w14:textId="77777777" w:rsidR="00903944" w:rsidRPr="00903944" w:rsidRDefault="00903944" w:rsidP="00903944">
            <w:pPr>
              <w:topLinePunct w:val="0"/>
              <w:adjustRightInd w:val="0"/>
              <w:snapToGrid w:val="0"/>
              <w:spacing w:line="360" w:lineRule="auto"/>
              <w:ind w:firstLineChars="0" w:firstLine="0"/>
              <w:rPr>
                <w:rFonts w:ascii="宋体" w:hAnsi="宋体" w:cs="Segoe UI Symbol"/>
                <w:color w:val="333333"/>
                <w:sz w:val="21"/>
                <w:szCs w:val="21"/>
              </w:rPr>
            </w:pPr>
            <w:r w:rsidRPr="00903944">
              <w:rPr>
                <w:rFonts w:ascii="宋体" w:hAnsi="宋体" w:cs="Segoe UI Symbol" w:hint="eastAsia"/>
                <w:color w:val="333333"/>
                <w:sz w:val="21"/>
                <w:szCs w:val="21"/>
              </w:rPr>
              <w:t>I</w:t>
            </w:r>
            <w:r w:rsidRPr="00903944">
              <w:rPr>
                <w:rFonts w:ascii="宋体" w:hAnsi="宋体" w:cs="Segoe UI Symbol"/>
                <w:color w:val="333333"/>
                <w:sz w:val="21"/>
                <w:szCs w:val="21"/>
              </w:rPr>
              <w:t xml:space="preserve">nitial </w:t>
            </w:r>
            <w:r w:rsidRPr="00903944">
              <w:rPr>
                <w:rFonts w:ascii="宋体" w:hAnsi="宋体" w:cs="Segoe UI Symbol" w:hint="eastAsia"/>
                <w:color w:val="333333"/>
                <w:sz w:val="21"/>
                <w:szCs w:val="21"/>
              </w:rPr>
              <w:t>V</w:t>
            </w:r>
            <w:r w:rsidRPr="00903944">
              <w:rPr>
                <w:rFonts w:ascii="宋体" w:hAnsi="宋体" w:cs="Segoe UI Symbol"/>
                <w:color w:val="333333"/>
                <w:sz w:val="21"/>
                <w:szCs w:val="21"/>
              </w:rPr>
              <w:t>ersion</w:t>
            </w:r>
          </w:p>
        </w:tc>
        <w:tc>
          <w:tcPr>
            <w:tcW w:w="1808" w:type="dxa"/>
          </w:tcPr>
          <w:p w14:paraId="688C061A" w14:textId="4CF5A80A" w:rsidR="00903944" w:rsidRPr="00903944" w:rsidRDefault="00903944" w:rsidP="00903944">
            <w:pPr>
              <w:topLinePunct w:val="0"/>
              <w:adjustRightInd w:val="0"/>
              <w:snapToGrid w:val="0"/>
              <w:spacing w:line="360" w:lineRule="auto"/>
              <w:ind w:firstLineChars="0" w:firstLine="0"/>
              <w:rPr>
                <w:rFonts w:ascii="宋体" w:hAnsi="宋体" w:cs="Segoe UI Symbol"/>
                <w:color w:val="333333"/>
                <w:sz w:val="21"/>
                <w:szCs w:val="21"/>
              </w:rPr>
            </w:pPr>
            <w:r w:rsidRPr="00903944">
              <w:rPr>
                <w:rFonts w:ascii="宋体" w:hAnsi="宋体" w:cs="Segoe UI Symbol" w:hint="eastAsia"/>
                <w:color w:val="333333"/>
                <w:sz w:val="21"/>
                <w:szCs w:val="21"/>
              </w:rPr>
              <w:t>20</w:t>
            </w:r>
            <w:r w:rsidRPr="00903944">
              <w:rPr>
                <w:rFonts w:ascii="宋体" w:hAnsi="宋体" w:cs="Segoe UI Symbol"/>
                <w:color w:val="333333"/>
                <w:sz w:val="21"/>
                <w:szCs w:val="21"/>
              </w:rPr>
              <w:t>23</w:t>
            </w:r>
            <w:r w:rsidRPr="00903944">
              <w:rPr>
                <w:rFonts w:ascii="宋体" w:hAnsi="宋体" w:cs="Segoe UI Symbol" w:hint="eastAsia"/>
                <w:color w:val="333333"/>
                <w:sz w:val="21"/>
                <w:szCs w:val="21"/>
              </w:rPr>
              <w:t>.</w:t>
            </w:r>
            <w:r w:rsidRPr="00903944">
              <w:rPr>
                <w:rFonts w:ascii="宋体" w:hAnsi="宋体" w:cs="Segoe UI Symbol"/>
                <w:color w:val="333333"/>
                <w:sz w:val="21"/>
                <w:szCs w:val="21"/>
              </w:rPr>
              <w:t>8</w:t>
            </w:r>
            <w:r w:rsidRPr="00903944">
              <w:rPr>
                <w:rFonts w:ascii="宋体" w:hAnsi="宋体" w:cs="Segoe UI Symbol" w:hint="eastAsia"/>
                <w:color w:val="333333"/>
                <w:sz w:val="21"/>
                <w:szCs w:val="21"/>
              </w:rPr>
              <w:t>.</w:t>
            </w:r>
            <w:r w:rsidR="0041061D">
              <w:rPr>
                <w:rFonts w:ascii="宋体" w:hAnsi="宋体" w:cs="Segoe UI Symbol"/>
                <w:color w:val="333333"/>
                <w:sz w:val="21"/>
                <w:szCs w:val="21"/>
              </w:rPr>
              <w:t>20</w:t>
            </w:r>
          </w:p>
        </w:tc>
        <w:tc>
          <w:tcPr>
            <w:tcW w:w="1594" w:type="dxa"/>
          </w:tcPr>
          <w:p w14:paraId="5ED3014A" w14:textId="18751604" w:rsidR="00903944" w:rsidRPr="00903944" w:rsidRDefault="00903944" w:rsidP="00903944">
            <w:pPr>
              <w:topLinePunct w:val="0"/>
              <w:adjustRightInd w:val="0"/>
              <w:snapToGrid w:val="0"/>
              <w:spacing w:line="360" w:lineRule="auto"/>
              <w:ind w:firstLineChars="0" w:firstLine="0"/>
              <w:rPr>
                <w:rFonts w:ascii="宋体" w:hAnsi="宋体" w:cs="Segoe UI Symbol"/>
                <w:color w:val="333333"/>
                <w:sz w:val="21"/>
                <w:szCs w:val="21"/>
              </w:rPr>
            </w:pPr>
            <w:r>
              <w:rPr>
                <w:rFonts w:ascii="宋体" w:hAnsi="宋体" w:cs="Segoe UI Symbol" w:hint="eastAsia"/>
                <w:color w:val="333333"/>
                <w:sz w:val="21"/>
                <w:szCs w:val="21"/>
              </w:rPr>
              <w:t>刘彦涛</w:t>
            </w:r>
          </w:p>
        </w:tc>
        <w:tc>
          <w:tcPr>
            <w:tcW w:w="3119" w:type="dxa"/>
          </w:tcPr>
          <w:p w14:paraId="5FE558A9" w14:textId="77777777" w:rsidR="00903944" w:rsidRPr="00903944" w:rsidRDefault="00903944" w:rsidP="00903944">
            <w:pPr>
              <w:topLinePunct w:val="0"/>
              <w:adjustRightInd w:val="0"/>
              <w:snapToGrid w:val="0"/>
              <w:spacing w:line="360" w:lineRule="auto"/>
              <w:ind w:firstLineChars="0" w:firstLine="0"/>
              <w:rPr>
                <w:rFonts w:ascii="宋体" w:hAnsi="宋体" w:cs="Segoe UI Symbol"/>
                <w:color w:val="333333"/>
                <w:sz w:val="21"/>
                <w:szCs w:val="21"/>
              </w:rPr>
            </w:pPr>
          </w:p>
        </w:tc>
      </w:tr>
    </w:tbl>
    <w:p w14:paraId="4D7EAAE8" w14:textId="0034769B" w:rsidR="0014220D" w:rsidRDefault="00903944" w:rsidP="0014220D">
      <w:pPr>
        <w:pStyle w:val="20"/>
      </w:pPr>
      <w:bookmarkStart w:id="3" w:name="_Toc143441817"/>
      <w:r w:rsidRPr="000372E6">
        <w:rPr>
          <w:noProof/>
        </w:rPr>
        <w:drawing>
          <wp:anchor distT="0" distB="0" distL="114300" distR="114300" simplePos="0" relativeHeight="251639808" behindDoc="0" locked="0" layoutInCell="1" allowOverlap="1" wp14:anchorId="66BA4ED4" wp14:editId="06AFF0F8">
            <wp:simplePos x="0" y="0"/>
            <wp:positionH relativeFrom="column">
              <wp:posOffset>156845</wp:posOffset>
            </wp:positionH>
            <wp:positionV relativeFrom="paragraph">
              <wp:posOffset>555625</wp:posOffset>
            </wp:positionV>
            <wp:extent cx="5238115" cy="2976245"/>
            <wp:effectExtent l="0" t="0" r="63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220D">
        <w:rPr>
          <w:rFonts w:hint="eastAsia"/>
        </w:rPr>
        <w:t>概述</w:t>
      </w:r>
      <w:bookmarkEnd w:id="3"/>
    </w:p>
    <w:p w14:paraId="0F6F57CE" w14:textId="77777777" w:rsidR="0014220D" w:rsidRDefault="0014220D" w:rsidP="0014220D">
      <w:pPr>
        <w:ind w:firstLine="480"/>
      </w:pPr>
      <w:proofErr w:type="spellStart"/>
      <w:r>
        <w:rPr>
          <w:rFonts w:hint="eastAsia"/>
        </w:rPr>
        <w:t>dlogdb</w:t>
      </w:r>
      <w:proofErr w:type="spellEnd"/>
      <w:r>
        <w:rPr>
          <w:rFonts w:hint="eastAsia"/>
        </w:rPr>
        <w:t>是其中的子系统，主要负责目标的轨迹挖掘，处理具体的业务逻辑，它提供的主要功能如下：</w:t>
      </w:r>
    </w:p>
    <w:p w14:paraId="3D88454A" w14:textId="77777777" w:rsidR="0014220D" w:rsidRDefault="0014220D" w:rsidP="0014220D">
      <w:pPr>
        <w:ind w:firstLine="480"/>
      </w:pPr>
      <w:r>
        <w:rPr>
          <w:rFonts w:hint="eastAsia"/>
        </w:rPr>
        <w:t>负责与相关外部模块通信，包括</w:t>
      </w:r>
      <w:r>
        <w:rPr>
          <w:rFonts w:hint="eastAsia"/>
        </w:rPr>
        <w:t xml:space="preserve"> </w:t>
      </w:r>
      <w:bookmarkStart w:id="4" w:name="_Hlk142224425"/>
      <w:proofErr w:type="spellStart"/>
      <w:r>
        <w:rPr>
          <w:rFonts w:hint="eastAsia"/>
        </w:rPr>
        <w:t>videogateway</w:t>
      </w:r>
      <w:bookmarkEnd w:id="4"/>
      <w:proofErr w:type="spellEnd"/>
      <w:r>
        <w:rPr>
          <w:rFonts w:hint="eastAsia"/>
        </w:rPr>
        <w:t>、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2FD6FE5A" w14:textId="5517DBEB" w:rsidR="0014220D" w:rsidRDefault="0014220D" w:rsidP="0014220D">
      <w:pPr>
        <w:ind w:firstLine="480"/>
      </w:pPr>
      <w:r>
        <w:rPr>
          <w:rFonts w:hint="eastAsia"/>
        </w:rPr>
        <w:t>具体任务的执行，包括目标的轨迹挖掘、频次分析、落脚点分析、伴随分析</w:t>
      </w:r>
      <w:r>
        <w:rPr>
          <w:rFonts w:hint="eastAsia"/>
        </w:rPr>
        <w:t xml:space="preserve">; </w:t>
      </w:r>
    </w:p>
    <w:p w14:paraId="670A819C" w14:textId="191B314A" w:rsidR="00F06224" w:rsidRDefault="00F06224">
      <w:pPr>
        <w:topLinePunct w:val="0"/>
        <w:spacing w:line="240" w:lineRule="auto"/>
        <w:ind w:firstLineChars="0" w:firstLine="0"/>
        <w:jc w:val="left"/>
      </w:pPr>
      <w:r>
        <w:br w:type="page"/>
      </w:r>
    </w:p>
    <w:p w14:paraId="433EA1C6" w14:textId="77777777" w:rsidR="00F06224" w:rsidRDefault="00F06224" w:rsidP="0014220D">
      <w:pPr>
        <w:ind w:firstLine="480"/>
      </w:pPr>
    </w:p>
    <w:p w14:paraId="2590DF0D" w14:textId="582802F3" w:rsidR="0014220D" w:rsidRDefault="0014220D" w:rsidP="0014220D">
      <w:pPr>
        <w:pStyle w:val="20"/>
      </w:pPr>
      <w:bookmarkStart w:id="5" w:name="_Toc143441818"/>
      <w:proofErr w:type="spellStart"/>
      <w:r>
        <w:rPr>
          <w:rFonts w:hint="eastAsia"/>
        </w:rPr>
        <w:t>dlogdb</w:t>
      </w:r>
      <w:proofErr w:type="spellEnd"/>
      <w:r>
        <w:rPr>
          <w:rFonts w:hint="eastAsia"/>
        </w:rPr>
        <w:t>设计</w:t>
      </w:r>
      <w:bookmarkEnd w:id="5"/>
    </w:p>
    <w:p w14:paraId="3EE9057B" w14:textId="20D3C1EC" w:rsidR="00292E52" w:rsidRDefault="0053090F" w:rsidP="00F06224">
      <w:pPr>
        <w:pStyle w:val="3"/>
        <w:spacing w:line="240" w:lineRule="auto"/>
      </w:pPr>
      <w:bookmarkStart w:id="6" w:name="_Toc143441819"/>
      <w:r>
        <w:rPr>
          <w:rFonts w:hint="eastAsia"/>
        </w:rPr>
        <w:t>整体框架</w:t>
      </w:r>
      <w:bookmarkStart w:id="7" w:name="_Toc143441820"/>
      <w:bookmarkEnd w:id="6"/>
    </w:p>
    <w:p w14:paraId="3C4FB57F" w14:textId="3E9E8AFC" w:rsidR="007079DE" w:rsidRDefault="007079DE">
      <w:pPr>
        <w:topLinePunct w:val="0"/>
        <w:spacing w:line="240" w:lineRule="auto"/>
        <w:ind w:firstLineChars="0" w:firstLine="0"/>
        <w:jc w:val="left"/>
      </w:pPr>
    </w:p>
    <w:p w14:paraId="037E5D8C" w14:textId="77777777" w:rsidR="004304DC" w:rsidRDefault="004304DC" w:rsidP="004304DC">
      <w:pPr>
        <w:keepNext/>
        <w:topLinePunct w:val="0"/>
        <w:spacing w:line="240" w:lineRule="auto"/>
        <w:ind w:firstLineChars="0" w:firstLine="0"/>
        <w:jc w:val="left"/>
      </w:pPr>
      <w:r>
        <w:object w:dxaOrig="8196" w:dyaOrig="8872" w14:anchorId="204522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7pt;height:443.15pt" o:ole="">
            <v:imagedata r:id="rId9" o:title=""/>
          </v:shape>
          <o:OLEObject Type="Embed" ProgID="Visio.Drawing.15" ShapeID="_x0000_i1025" DrawAspect="Content" ObjectID="_1757067873" r:id="rId10"/>
        </w:object>
      </w:r>
    </w:p>
    <w:p w14:paraId="37B70ECD" w14:textId="26A0B76F" w:rsidR="007079DE" w:rsidRDefault="004304DC" w:rsidP="004304DC">
      <w:pPr>
        <w:pStyle w:val="af7"/>
      </w:pPr>
      <w:r>
        <w:rPr>
          <w:rFonts w:hint="eastAsia"/>
        </w:rPr>
        <w:t>图</w:t>
      </w:r>
      <w:r>
        <w:rPr>
          <w:rFonts w:hint="eastAsia"/>
        </w:rPr>
        <w:t xml:space="preserve">1-1 </w:t>
      </w:r>
      <w:r>
        <w:rPr>
          <w:rFonts w:hint="eastAsia"/>
        </w:rPr>
        <w:t>整体框架</w:t>
      </w:r>
      <w:r>
        <w:rPr>
          <w:rFonts w:hint="eastAsia"/>
        </w:rPr>
        <w:t xml:space="preserve"> </w:t>
      </w:r>
    </w:p>
    <w:p w14:paraId="3EEB4089" w14:textId="35CCD534" w:rsidR="007079DE" w:rsidRDefault="007079DE" w:rsidP="005B0A30">
      <w:pPr>
        <w:ind w:firstLineChars="0" w:firstLine="0"/>
      </w:pPr>
    </w:p>
    <w:p w14:paraId="0E1C0908" w14:textId="77777777" w:rsidR="007079DE" w:rsidRDefault="007079DE">
      <w:pPr>
        <w:topLinePunct w:val="0"/>
        <w:spacing w:line="240" w:lineRule="auto"/>
        <w:ind w:firstLineChars="0" w:firstLine="0"/>
        <w:jc w:val="left"/>
      </w:pPr>
      <w:r>
        <w:br w:type="page"/>
      </w:r>
    </w:p>
    <w:p w14:paraId="6D88D7D4" w14:textId="77777777" w:rsidR="00F06224" w:rsidRPr="00F06224" w:rsidRDefault="00F06224" w:rsidP="005B0A30">
      <w:pPr>
        <w:ind w:firstLineChars="0" w:firstLine="0"/>
      </w:pPr>
    </w:p>
    <w:p w14:paraId="3D57B494" w14:textId="77777777" w:rsidR="00902CD8" w:rsidRDefault="00902CD8" w:rsidP="00902CD8">
      <w:pPr>
        <w:keepNext/>
        <w:topLinePunct w:val="0"/>
        <w:spacing w:line="240" w:lineRule="auto"/>
        <w:ind w:firstLineChars="0" w:firstLine="0"/>
        <w:jc w:val="left"/>
      </w:pPr>
      <w:r>
        <w:object w:dxaOrig="19689" w:dyaOrig="15096" w14:anchorId="4CC169B4">
          <v:shape id="_x0000_i1026" type="#_x0000_t75" style="width:424.3pt;height:325.3pt" o:ole="">
            <v:imagedata r:id="rId11" o:title=""/>
          </v:shape>
          <o:OLEObject Type="Embed" ProgID="Visio.Drawing.15" ShapeID="_x0000_i1026" DrawAspect="Content" ObjectID="_1757067874" r:id="rId12"/>
        </w:object>
      </w:r>
    </w:p>
    <w:p w14:paraId="5240C586" w14:textId="58714209" w:rsidR="0076592E" w:rsidRDefault="004755A4" w:rsidP="00902CD8">
      <w:pPr>
        <w:pStyle w:val="af7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-2 </w:t>
      </w:r>
      <w:r w:rsidR="00902CD8">
        <w:rPr>
          <w:rFonts w:hint="eastAsia"/>
        </w:rPr>
        <w:t>Dlogdb</w:t>
      </w:r>
      <w:r w:rsidR="00902CD8">
        <w:rPr>
          <w:rFonts w:hint="eastAsia"/>
        </w:rPr>
        <w:t>系统时序图</w:t>
      </w:r>
    </w:p>
    <w:p w14:paraId="0BFF45B0" w14:textId="4FFB3AED" w:rsidR="0076592E" w:rsidRDefault="0076592E">
      <w:pPr>
        <w:topLinePunct w:val="0"/>
        <w:spacing w:line="240" w:lineRule="auto"/>
        <w:ind w:firstLineChars="0" w:firstLine="0"/>
        <w:jc w:val="left"/>
        <w:rPr>
          <w:sz w:val="21"/>
        </w:rPr>
      </w:pPr>
      <w:r>
        <w:br w:type="page"/>
      </w:r>
      <w:r w:rsidR="00293830">
        <w:lastRenderedPageBreak/>
        <w:t>4</w:t>
      </w:r>
    </w:p>
    <w:p w14:paraId="794147ED" w14:textId="77777777" w:rsidR="00750470" w:rsidRDefault="00750470" w:rsidP="00902CD8">
      <w:pPr>
        <w:pStyle w:val="af7"/>
      </w:pPr>
    </w:p>
    <w:p w14:paraId="1463F09D" w14:textId="7CA2C69B" w:rsidR="00E42C24" w:rsidRPr="00DE3C9D" w:rsidRDefault="0014220D" w:rsidP="00DE3C9D">
      <w:pPr>
        <w:pStyle w:val="3"/>
      </w:pPr>
      <w:r w:rsidRPr="00DE3C9D">
        <w:rPr>
          <w:rFonts w:hint="eastAsia"/>
        </w:rPr>
        <w:t>模块划分</w:t>
      </w:r>
      <w:bookmarkEnd w:id="7"/>
    </w:p>
    <w:p w14:paraId="37AAF0D5" w14:textId="77777777" w:rsidR="0076592E" w:rsidRDefault="0014220D" w:rsidP="0076592E">
      <w:pPr>
        <w:keepNext/>
        <w:spacing w:line="240" w:lineRule="auto"/>
        <w:ind w:firstLine="480"/>
        <w:jc w:val="center"/>
      </w:pPr>
      <w:proofErr w:type="spellStart"/>
      <w:r>
        <w:rPr>
          <w:rFonts w:hint="eastAsia"/>
        </w:rPr>
        <w:t>dlogdb</w:t>
      </w:r>
      <w:proofErr w:type="spellEnd"/>
      <w:r>
        <w:rPr>
          <w:rFonts w:hint="eastAsia"/>
        </w:rPr>
        <w:t>主要包括通信模块、线程池、存储模块</w:t>
      </w:r>
      <w:r w:rsidR="005D5D81">
        <w:rPr>
          <w:rFonts w:hint="eastAsia"/>
        </w:rPr>
        <w:t>和数据挖掘</w:t>
      </w:r>
      <w:r>
        <w:rPr>
          <w:rFonts w:hint="eastAsia"/>
        </w:rPr>
        <w:t>。</w:t>
      </w:r>
      <w:r w:rsidR="00E42C24">
        <w:rPr>
          <w:rFonts w:hint="eastAsia"/>
        </w:rPr>
        <w:t>如图所示</w:t>
      </w:r>
      <w:r w:rsidR="0076592E">
        <w:object w:dxaOrig="5718" w:dyaOrig="4586" w14:anchorId="7C86CDF5">
          <v:shape id="_x0000_i1027" type="#_x0000_t75" style="width:285.85pt;height:228.85pt" o:ole="">
            <v:imagedata r:id="rId13" o:title=""/>
          </v:shape>
          <o:OLEObject Type="Embed" ProgID="Visio.Drawing.15" ShapeID="_x0000_i1027" DrawAspect="Content" ObjectID="_1757067875" r:id="rId14"/>
        </w:object>
      </w:r>
    </w:p>
    <w:p w14:paraId="6CD1153A" w14:textId="4D047CD2" w:rsidR="00CB2E5B" w:rsidRDefault="0076592E" w:rsidP="0076592E">
      <w:pPr>
        <w:pStyle w:val="af7"/>
      </w:pPr>
      <w:r>
        <w:rPr>
          <w:rFonts w:hint="eastAsia"/>
        </w:rPr>
        <w:t>图</w:t>
      </w:r>
      <w:r>
        <w:rPr>
          <w:rFonts w:hint="eastAsia"/>
        </w:rPr>
        <w:t xml:space="preserve">1-2 </w:t>
      </w:r>
    </w:p>
    <w:p w14:paraId="670679E1" w14:textId="308B588E" w:rsidR="002A21EB" w:rsidRDefault="0014220D" w:rsidP="002A21EB">
      <w:pPr>
        <w:ind w:firstLine="480"/>
      </w:pPr>
      <w:r>
        <w:rPr>
          <w:rFonts w:hint="eastAsia"/>
        </w:rPr>
        <w:t>通信模块负责与外部模块通信，线程池模块负责具体执行</w:t>
      </w:r>
      <w:r w:rsidR="00D25899">
        <w:rPr>
          <w:rFonts w:hint="eastAsia"/>
        </w:rPr>
        <w:t>具体的</w:t>
      </w:r>
      <w:r>
        <w:rPr>
          <w:rFonts w:hint="eastAsia"/>
        </w:rPr>
        <w:t>Task</w:t>
      </w:r>
      <w:r>
        <w:rPr>
          <w:rFonts w:hint="eastAsia"/>
        </w:rPr>
        <w:t>，存储</w:t>
      </w:r>
      <w:r w:rsidR="004D3405">
        <w:rPr>
          <w:rFonts w:hint="eastAsia"/>
        </w:rPr>
        <w:t>模块</w:t>
      </w:r>
      <w:r w:rsidR="00243E86" w:rsidRPr="00243E86">
        <w:rPr>
          <w:rFonts w:hint="eastAsia"/>
        </w:rPr>
        <w:t>负责实际存储和管理数据</w:t>
      </w:r>
      <w:r w:rsidR="00736312">
        <w:rPr>
          <w:rFonts w:hint="eastAsia"/>
        </w:rPr>
        <w:t>。</w:t>
      </w:r>
    </w:p>
    <w:p w14:paraId="46083F29" w14:textId="555AD6B1" w:rsidR="00750470" w:rsidRDefault="002A21EB" w:rsidP="00750470">
      <w:pPr>
        <w:ind w:firstLineChars="0" w:firstLine="480"/>
      </w:pPr>
      <w:r w:rsidRPr="002A21EB">
        <w:rPr>
          <w:rFonts w:hint="eastAsia"/>
        </w:rPr>
        <w:t>通信模块</w:t>
      </w:r>
      <w:r w:rsidR="0014220D">
        <w:rPr>
          <w:rFonts w:hint="eastAsia"/>
        </w:rPr>
        <w:t>由</w:t>
      </w:r>
      <w:proofErr w:type="spellStart"/>
      <w:r w:rsidR="0014220D">
        <w:rPr>
          <w:rFonts w:hint="eastAsia"/>
        </w:rPr>
        <w:t>muduo</w:t>
      </w:r>
      <w:proofErr w:type="spellEnd"/>
      <w:r w:rsidR="0014220D">
        <w:rPr>
          <w:rFonts w:hint="eastAsia"/>
        </w:rPr>
        <w:t>负责接收来自</w:t>
      </w:r>
      <w:r w:rsidR="0014220D">
        <w:rPr>
          <w:rFonts w:hint="eastAsia"/>
        </w:rPr>
        <w:t>app</w:t>
      </w:r>
      <w:r w:rsidR="0014220D">
        <w:rPr>
          <w:rFonts w:hint="eastAsia"/>
        </w:rPr>
        <w:t>、</w:t>
      </w:r>
      <w:proofErr w:type="spellStart"/>
      <w:r w:rsidR="003C41CA" w:rsidRPr="003C41CA">
        <w:t>videogateway</w:t>
      </w:r>
      <w:proofErr w:type="spellEnd"/>
      <w:r w:rsidR="0014220D">
        <w:rPr>
          <w:rFonts w:hint="eastAsia"/>
        </w:rPr>
        <w:t>的</w:t>
      </w:r>
      <w:r w:rsidR="003C41CA">
        <w:rPr>
          <w:rFonts w:hint="eastAsia"/>
        </w:rPr>
        <w:t>网络通信</w:t>
      </w:r>
      <w:r w:rsidR="0014220D">
        <w:rPr>
          <w:rFonts w:hint="eastAsia"/>
        </w:rPr>
        <w:t>，并根据</w:t>
      </w:r>
      <w:proofErr w:type="spellStart"/>
      <w:r w:rsidR="0014220D">
        <w:rPr>
          <w:rFonts w:hint="eastAsia"/>
        </w:rPr>
        <w:t>cmd</w:t>
      </w:r>
      <w:proofErr w:type="spellEnd"/>
      <w:r w:rsidR="0014220D">
        <w:rPr>
          <w:rFonts w:hint="eastAsia"/>
        </w:rPr>
        <w:t>生成对应的</w:t>
      </w:r>
      <w:r w:rsidR="0014220D">
        <w:rPr>
          <w:rFonts w:hint="eastAsia"/>
        </w:rPr>
        <w:t>Task</w:t>
      </w:r>
      <w:r w:rsidR="0014220D">
        <w:rPr>
          <w:rFonts w:hint="eastAsia"/>
        </w:rPr>
        <w:t>，并将其放入工作线程池；工作线程池负责进行业务处理。</w:t>
      </w:r>
      <w:r w:rsidR="001935C0">
        <w:rPr>
          <w:rFonts w:hint="eastAsia"/>
        </w:rPr>
        <w:t>存储模块负责存储发送来的数据</w:t>
      </w:r>
      <w:r w:rsidR="00E5590B">
        <w:rPr>
          <w:rFonts w:hint="eastAsia"/>
        </w:rPr>
        <w:t>包括任务</w:t>
      </w:r>
      <w:r w:rsidR="00E5590B">
        <w:rPr>
          <w:rFonts w:hint="eastAsia"/>
        </w:rPr>
        <w:t>id</w:t>
      </w:r>
      <w:r w:rsidR="00AD658C">
        <w:rPr>
          <w:rFonts w:hint="eastAsia"/>
        </w:rPr>
        <w:t>、</w:t>
      </w:r>
      <w:r w:rsidR="00E5590B">
        <w:rPr>
          <w:rFonts w:hint="eastAsia"/>
        </w:rPr>
        <w:t>摄像头</w:t>
      </w:r>
      <w:r w:rsidR="00E5590B">
        <w:rPr>
          <w:rFonts w:hint="eastAsia"/>
        </w:rPr>
        <w:t>id</w:t>
      </w:r>
      <w:r w:rsidR="00AD658C">
        <w:rPr>
          <w:rFonts w:hint="eastAsia"/>
        </w:rPr>
        <w:t>、</w:t>
      </w:r>
      <w:r w:rsidR="00E26E21">
        <w:rPr>
          <w:rFonts w:hint="eastAsia"/>
        </w:rPr>
        <w:t>抓拍记录</w:t>
      </w:r>
      <w:r w:rsidR="00E7482B">
        <w:rPr>
          <w:rFonts w:hint="eastAsia"/>
        </w:rPr>
        <w:t>等</w:t>
      </w:r>
      <w:r w:rsidR="001935C0">
        <w:rPr>
          <w:rFonts w:hint="eastAsia"/>
        </w:rPr>
        <w:t>，</w:t>
      </w:r>
      <w:r w:rsidR="00FE3048">
        <w:rPr>
          <w:rFonts w:hint="eastAsia"/>
        </w:rPr>
        <w:t>数据挖掘模块的是具体的业务实现</w:t>
      </w:r>
      <w:r w:rsidR="00B36B73">
        <w:rPr>
          <w:rFonts w:hint="eastAsia"/>
        </w:rPr>
        <w:t>。</w:t>
      </w:r>
    </w:p>
    <w:p w14:paraId="372ADB60" w14:textId="77777777" w:rsidR="00750470" w:rsidRPr="00191A97" w:rsidRDefault="00750470" w:rsidP="00B36B73">
      <w:pPr>
        <w:ind w:firstLineChars="0" w:firstLine="480"/>
      </w:pPr>
    </w:p>
    <w:p w14:paraId="65C2CCB5" w14:textId="5D5BE034" w:rsidR="0014220D" w:rsidRPr="00833055" w:rsidRDefault="008E3BC6" w:rsidP="00833055">
      <w:pPr>
        <w:pStyle w:val="10"/>
      </w:pPr>
      <w:bookmarkStart w:id="8" w:name="_Toc143441821"/>
      <w:r>
        <w:rPr>
          <w:rFonts w:hint="eastAsia"/>
        </w:rPr>
        <w:lastRenderedPageBreak/>
        <w:t xml:space="preserve"> </w:t>
      </w:r>
      <w:r w:rsidR="0014220D" w:rsidRPr="00833055">
        <w:rPr>
          <w:rFonts w:hint="eastAsia"/>
        </w:rPr>
        <w:t>模块详细设计</w:t>
      </w:r>
      <w:bookmarkEnd w:id="8"/>
    </w:p>
    <w:p w14:paraId="7D341D02" w14:textId="787D73A7" w:rsidR="0014220D" w:rsidRDefault="0014220D" w:rsidP="0001566E">
      <w:pPr>
        <w:pStyle w:val="20"/>
      </w:pPr>
      <w:bookmarkStart w:id="9" w:name="_Toc143441822"/>
      <w:r>
        <w:rPr>
          <w:rFonts w:hint="eastAsia"/>
        </w:rPr>
        <w:t>通信模块</w:t>
      </w:r>
      <w:bookmarkEnd w:id="9"/>
    </w:p>
    <w:p w14:paraId="5349CD16" w14:textId="30600747" w:rsidR="0014220D" w:rsidRDefault="0014220D" w:rsidP="0001566E">
      <w:pPr>
        <w:pStyle w:val="3"/>
      </w:pPr>
      <w:bookmarkStart w:id="10" w:name="_Toc143441823"/>
      <w:r>
        <w:rPr>
          <w:rFonts w:hint="eastAsia"/>
        </w:rPr>
        <w:t>模块功能描述</w:t>
      </w:r>
      <w:bookmarkEnd w:id="10"/>
    </w:p>
    <w:p w14:paraId="514DAC78" w14:textId="77777777" w:rsidR="0014220D" w:rsidRDefault="0014220D" w:rsidP="0001566E">
      <w:pPr>
        <w:ind w:firstLine="480"/>
      </w:pPr>
      <w:r>
        <w:rPr>
          <w:rFonts w:hint="eastAsia"/>
        </w:rPr>
        <w:t>通信模块的主要功能是负责与多种通信实体进行网络通信。通信模块接收外部模块发来的请求，根据任务类型，生成对应的</w:t>
      </w:r>
      <w:r>
        <w:rPr>
          <w:rFonts w:hint="eastAsia"/>
        </w:rPr>
        <w:t>Task</w:t>
      </w:r>
      <w:r>
        <w:rPr>
          <w:rFonts w:hint="eastAsia"/>
        </w:rPr>
        <w:t>，并由</w:t>
      </w:r>
      <w:r>
        <w:rPr>
          <w:rFonts w:hint="eastAsia"/>
        </w:rPr>
        <w:t>Task</w:t>
      </w:r>
      <w:r>
        <w:rPr>
          <w:rFonts w:hint="eastAsia"/>
        </w:rPr>
        <w:t>推动任务执行，在任务完成后，通信模块负责将数据返回给外部模块。</w:t>
      </w:r>
    </w:p>
    <w:p w14:paraId="5B9F5CB6" w14:textId="77777777" w:rsidR="00FC1E9B" w:rsidRDefault="0014220D" w:rsidP="00FC1E9B">
      <w:pPr>
        <w:pStyle w:val="3"/>
      </w:pPr>
      <w:bookmarkStart w:id="11" w:name="_Toc143441824"/>
      <w:r>
        <w:rPr>
          <w:rFonts w:hint="eastAsia"/>
        </w:rPr>
        <w:t>模块详细设计</w:t>
      </w:r>
      <w:bookmarkEnd w:id="11"/>
    </w:p>
    <w:p w14:paraId="0A03CB37" w14:textId="0A0282E7" w:rsidR="0014220D" w:rsidRDefault="0014220D" w:rsidP="005638D2">
      <w:pPr>
        <w:pStyle w:val="4"/>
      </w:pPr>
      <w:r>
        <w:rPr>
          <w:rFonts w:hint="eastAsia"/>
        </w:rPr>
        <w:t>消息</w:t>
      </w:r>
    </w:p>
    <w:p w14:paraId="4E97C2AA" w14:textId="7A9026F3" w:rsidR="0014220D" w:rsidRDefault="0014220D" w:rsidP="0011474D">
      <w:pPr>
        <w:ind w:firstLine="480"/>
      </w:pPr>
      <w:r>
        <w:rPr>
          <w:rFonts w:hint="eastAsia"/>
        </w:rPr>
        <w:t>消息表示用于通信的数据，采用报头（</w:t>
      </w:r>
      <w:r>
        <w:rPr>
          <w:rFonts w:hint="eastAsia"/>
        </w:rPr>
        <w:t>Header</w:t>
      </w:r>
      <w:r>
        <w:rPr>
          <w:rFonts w:hint="eastAsia"/>
        </w:rPr>
        <w:t>）</w:t>
      </w:r>
      <w:r>
        <w:rPr>
          <w:rFonts w:hint="eastAsia"/>
        </w:rPr>
        <w:t>+</w:t>
      </w:r>
      <w:r>
        <w:rPr>
          <w:rFonts w:hint="eastAsia"/>
        </w:rPr>
        <w:t>负载（</w:t>
      </w:r>
      <w:r>
        <w:rPr>
          <w:rFonts w:hint="eastAsia"/>
        </w:rPr>
        <w:t>body</w:t>
      </w:r>
      <w:r>
        <w:rPr>
          <w:rFonts w:hint="eastAsia"/>
        </w:rPr>
        <w:t>）格式进行数据通信。</w:t>
      </w:r>
    </w:p>
    <w:p w14:paraId="1C33C7CC" w14:textId="77777777" w:rsidR="001A6BA0" w:rsidRDefault="0014220D" w:rsidP="0011474D">
      <w:pPr>
        <w:ind w:firstLine="480"/>
      </w:pPr>
      <w:r>
        <w:rPr>
          <w:rFonts w:hint="eastAsia"/>
        </w:rPr>
        <w:t>消息类型分</w:t>
      </w:r>
      <w:r w:rsidR="00FC1E9B">
        <w:rPr>
          <w:rFonts w:hint="eastAsia"/>
        </w:rPr>
        <w:t>为</w:t>
      </w:r>
      <w:r>
        <w:rPr>
          <w:rFonts w:hint="eastAsia"/>
        </w:rPr>
        <w:t>以下两类：</w:t>
      </w:r>
    </w:p>
    <w:p w14:paraId="1A0AFF07" w14:textId="77777777" w:rsidR="001A6BA0" w:rsidRDefault="0014220D" w:rsidP="0011474D">
      <w:pPr>
        <w:ind w:firstLine="480"/>
      </w:pPr>
      <w:r>
        <w:rPr>
          <w:rFonts w:hint="eastAsia"/>
        </w:rPr>
        <w:t>req</w:t>
      </w:r>
      <w:r>
        <w:rPr>
          <w:rFonts w:hint="eastAsia"/>
        </w:rPr>
        <w:t>：请求消息，由客户端发送到服务器。</w:t>
      </w:r>
    </w:p>
    <w:p w14:paraId="5DF6DFE2" w14:textId="5A2D61BA" w:rsidR="0014220D" w:rsidRDefault="0014220D" w:rsidP="0011474D">
      <w:pPr>
        <w:ind w:firstLine="480"/>
      </w:pPr>
      <w:r>
        <w:rPr>
          <w:rFonts w:hint="eastAsia"/>
        </w:rPr>
        <w:t>ack</w:t>
      </w:r>
      <w:r>
        <w:rPr>
          <w:rFonts w:hint="eastAsia"/>
        </w:rPr>
        <w:t>：回应消息，由服务器发送到客户端，用于回应客户端的请求。</w:t>
      </w:r>
    </w:p>
    <w:p w14:paraId="558378F2" w14:textId="4BB38683" w:rsidR="0014220D" w:rsidRDefault="0014220D" w:rsidP="002A3060">
      <w:pPr>
        <w:ind w:firstLineChars="0" w:firstLine="480"/>
      </w:pPr>
      <w:r>
        <w:rPr>
          <w:rFonts w:hint="eastAsia"/>
        </w:rPr>
        <w:t>通信数据格式为</w:t>
      </w:r>
      <w:r>
        <w:rPr>
          <w:rFonts w:hint="eastAsia"/>
        </w:rPr>
        <w:t>protobuffer</w:t>
      </w:r>
      <w:r>
        <w:rPr>
          <w:rFonts w:hint="eastAsia"/>
        </w:rPr>
        <w:t>。</w:t>
      </w:r>
      <w:r>
        <w:rPr>
          <w:rFonts w:hint="eastAsia"/>
        </w:rPr>
        <w:t>protobuffer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定义见下文及附录。</w:t>
      </w:r>
    </w:p>
    <w:p w14:paraId="2FC3BA1A" w14:textId="3BCC0C10" w:rsidR="0014220D" w:rsidRDefault="0014220D" w:rsidP="002A3060">
      <w:pPr>
        <w:pStyle w:val="4"/>
      </w:pPr>
      <w:r>
        <w:rPr>
          <w:rFonts w:hint="eastAsia"/>
        </w:rPr>
        <w:t>传输</w:t>
      </w:r>
    </w:p>
    <w:p w14:paraId="02C7374A" w14:textId="4C3B7AF3" w:rsidR="0014220D" w:rsidRDefault="0014220D" w:rsidP="0011474D">
      <w:pPr>
        <w:ind w:firstLine="480"/>
      </w:pPr>
      <w:r>
        <w:rPr>
          <w:rFonts w:hint="eastAsia"/>
        </w:rPr>
        <w:t>客户端与服务器通过</w:t>
      </w:r>
      <w:r>
        <w:rPr>
          <w:rFonts w:hint="eastAsia"/>
        </w:rPr>
        <w:t>socket</w:t>
      </w:r>
      <w:r>
        <w:rPr>
          <w:rFonts w:hint="eastAsia"/>
        </w:rPr>
        <w:t>进行数据传输。端口号定为</w:t>
      </w:r>
      <w:r>
        <w:rPr>
          <w:rFonts w:hint="eastAsia"/>
        </w:rPr>
        <w:t>9001</w:t>
      </w:r>
      <w:r w:rsidR="001209EA">
        <w:rPr>
          <w:rFonts w:hint="eastAsia"/>
        </w:rPr>
        <w:t>。</w:t>
      </w:r>
    </w:p>
    <w:p w14:paraId="51493C79" w14:textId="7778BE57" w:rsidR="0011474D" w:rsidRDefault="0014220D" w:rsidP="006155E1">
      <w:pPr>
        <w:ind w:firstLine="480"/>
      </w:pPr>
      <w:r>
        <w:rPr>
          <w:rFonts w:hint="eastAsia"/>
        </w:rPr>
        <w:tab/>
      </w:r>
      <w:r>
        <w:rPr>
          <w:rFonts w:hint="eastAsia"/>
        </w:rPr>
        <w:t>消息包括两部分，消息头和负载</w:t>
      </w:r>
      <w:r w:rsidR="0011474D">
        <w:rPr>
          <w:rFonts w:hint="eastAsia"/>
        </w:rPr>
        <w:t>,</w:t>
      </w:r>
      <w:r>
        <w:rPr>
          <w:rFonts w:hint="eastAsia"/>
        </w:rPr>
        <w:t>负载</w:t>
      </w:r>
      <w:r w:rsidR="003F3476">
        <w:rPr>
          <w:rFonts w:hint="eastAsia"/>
        </w:rPr>
        <w:t>为</w:t>
      </w:r>
      <w:r>
        <w:rPr>
          <w:rFonts w:hint="eastAsia"/>
        </w:rPr>
        <w:t>经过</w:t>
      </w:r>
      <w:r>
        <w:rPr>
          <w:rFonts w:hint="eastAsia"/>
        </w:rPr>
        <w:t>protobuffer</w:t>
      </w:r>
      <w:r>
        <w:rPr>
          <w:rFonts w:hint="eastAsia"/>
        </w:rPr>
        <w:t>序列化后的</w:t>
      </w:r>
      <w:r>
        <w:rPr>
          <w:rFonts w:hint="eastAsia"/>
        </w:rPr>
        <w:t>string</w:t>
      </w:r>
      <w:r>
        <w:rPr>
          <w:rFonts w:hint="eastAsia"/>
        </w:rPr>
        <w:t>信息。</w:t>
      </w:r>
      <w:r w:rsidR="00142542">
        <w:rPr>
          <w:rFonts w:hint="eastAsia"/>
        </w:rPr>
        <w:t>具体定义如下表</w:t>
      </w:r>
      <w:r w:rsidR="00142542">
        <w:rPr>
          <w:rFonts w:hint="eastAsia"/>
        </w:rPr>
        <w:t>2</w:t>
      </w:r>
      <w:r w:rsidR="00142542">
        <w:t>-1</w:t>
      </w:r>
      <w:r w:rsidR="00142542">
        <w:rPr>
          <w:rFonts w:hint="eastAsia"/>
        </w:rPr>
        <w:t>。</w:t>
      </w:r>
    </w:p>
    <w:p w14:paraId="793731F8" w14:textId="0DDD92C1" w:rsidR="00E46ED9" w:rsidRDefault="00E46ED9" w:rsidP="007C114C">
      <w:pPr>
        <w:pStyle w:val="af2"/>
      </w:pPr>
    </w:p>
    <w:p w14:paraId="2EB282FF" w14:textId="22C773F0" w:rsidR="00791E02" w:rsidRDefault="00791E02" w:rsidP="00E53FD5">
      <w:pPr>
        <w:pStyle w:val="af4"/>
      </w:pPr>
      <w:r>
        <w:rPr>
          <w:rFonts w:hint="eastAsia"/>
        </w:rPr>
        <w:t>表</w:t>
      </w:r>
      <w:r>
        <w:rPr>
          <w:rFonts w:hint="eastAsia"/>
        </w:rPr>
        <w:t>2-1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197"/>
        <w:gridCol w:w="741"/>
        <w:gridCol w:w="6566"/>
      </w:tblGrid>
      <w:tr w:rsidR="002E4CBA" w14:paraId="19193D46" w14:textId="77777777" w:rsidTr="000D15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BDFA197" w14:textId="77777777" w:rsidR="002E4CBA" w:rsidRDefault="002E4CBA" w:rsidP="007C114C">
            <w:pPr>
              <w:pStyle w:val="af2"/>
            </w:pPr>
            <w:r>
              <w:rPr>
                <w:lang w:bidi="ar"/>
              </w:rPr>
              <w:t>名称</w:t>
            </w:r>
          </w:p>
        </w:tc>
        <w:tc>
          <w:tcPr>
            <w:tcW w:w="0" w:type="auto"/>
          </w:tcPr>
          <w:p w14:paraId="2D46F692" w14:textId="77777777" w:rsidR="002E4CBA" w:rsidRDefault="002E4CBA" w:rsidP="007C114C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标识</w:t>
            </w:r>
          </w:p>
        </w:tc>
        <w:tc>
          <w:tcPr>
            <w:tcW w:w="0" w:type="auto"/>
          </w:tcPr>
          <w:p w14:paraId="166E1B47" w14:textId="77777777" w:rsidR="002E4CBA" w:rsidRDefault="002E4CBA" w:rsidP="007C114C">
            <w:pPr>
              <w:pStyle w:val="af2"/>
            </w:pPr>
            <w:r>
              <w:rPr>
                <w:lang w:bidi="ar"/>
              </w:rPr>
              <w:t>描述</w:t>
            </w:r>
          </w:p>
        </w:tc>
      </w:tr>
      <w:tr w:rsidR="002E4CBA" w14:paraId="12449651" w14:textId="77777777" w:rsidTr="000D15F2">
        <w:tc>
          <w:tcPr>
            <w:tcW w:w="0" w:type="auto"/>
          </w:tcPr>
          <w:p w14:paraId="78506F08" w14:textId="77777777" w:rsidR="002E4CBA" w:rsidRDefault="002E4CBA" w:rsidP="007C114C">
            <w:pPr>
              <w:pStyle w:val="af2"/>
              <w:rPr>
                <w:highlight w:val="yellow"/>
              </w:rPr>
            </w:pPr>
            <w:r>
              <w:rPr>
                <w:lang w:bidi="ar"/>
              </w:rPr>
              <w:t>消息</w:t>
            </w:r>
            <w:r>
              <w:rPr>
                <w:rFonts w:hint="eastAsia"/>
                <w:lang w:bidi="ar"/>
              </w:rPr>
              <w:t>头部</w:t>
            </w:r>
          </w:p>
        </w:tc>
        <w:tc>
          <w:tcPr>
            <w:tcW w:w="0" w:type="auto"/>
          </w:tcPr>
          <w:p w14:paraId="40C0867C" w14:textId="77777777" w:rsidR="002E4CBA" w:rsidRDefault="002E4CBA" w:rsidP="007C114C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cmd</w:t>
            </w:r>
          </w:p>
        </w:tc>
        <w:tc>
          <w:tcPr>
            <w:tcW w:w="0" w:type="auto"/>
          </w:tcPr>
          <w:p w14:paraId="34F41133" w14:textId="77777777" w:rsidR="002E4CBA" w:rsidRDefault="002E4CBA" w:rsidP="007C114C">
            <w:pPr>
              <w:pStyle w:val="af2"/>
            </w:pPr>
            <w:r>
              <w:rPr>
                <w:rFonts w:hint="eastAsia"/>
                <w:lang w:bidi="ar"/>
              </w:rPr>
              <w:t>4</w:t>
            </w:r>
            <w:r>
              <w:rPr>
                <w:lang w:bidi="ar"/>
              </w:rPr>
              <w:t>字节</w:t>
            </w:r>
          </w:p>
        </w:tc>
      </w:tr>
      <w:tr w:rsidR="002E4CBA" w14:paraId="4F8AA1C0" w14:textId="77777777" w:rsidTr="000D15F2">
        <w:tc>
          <w:tcPr>
            <w:tcW w:w="0" w:type="auto"/>
          </w:tcPr>
          <w:p w14:paraId="6C474B29" w14:textId="77777777" w:rsidR="002E4CBA" w:rsidRDefault="002E4CBA" w:rsidP="007C114C">
            <w:pPr>
              <w:pStyle w:val="af2"/>
            </w:pPr>
            <w:r>
              <w:rPr>
                <w:rFonts w:hint="eastAsia"/>
                <w:lang w:bidi="ar"/>
              </w:rPr>
              <w:t>负载</w:t>
            </w:r>
            <w:r>
              <w:rPr>
                <w:lang w:bidi="ar"/>
              </w:rPr>
              <w:t>长度</w:t>
            </w:r>
          </w:p>
        </w:tc>
        <w:tc>
          <w:tcPr>
            <w:tcW w:w="0" w:type="auto"/>
          </w:tcPr>
          <w:p w14:paraId="061B4468" w14:textId="77777777" w:rsidR="002E4CBA" w:rsidRDefault="002E4CBA" w:rsidP="007C114C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length</w:t>
            </w:r>
          </w:p>
        </w:tc>
        <w:tc>
          <w:tcPr>
            <w:tcW w:w="0" w:type="auto"/>
          </w:tcPr>
          <w:p w14:paraId="5F1BFB75" w14:textId="77777777" w:rsidR="002E4CBA" w:rsidRDefault="002E4CBA" w:rsidP="007C114C">
            <w:pPr>
              <w:pStyle w:val="af2"/>
              <w:rPr>
                <w:highlight w:val="yellow"/>
              </w:rPr>
            </w:pPr>
            <w:r>
              <w:rPr>
                <w:lang w:bidi="ar"/>
              </w:rPr>
              <w:t>4</w:t>
            </w:r>
            <w:r>
              <w:rPr>
                <w:lang w:bidi="ar"/>
              </w:rPr>
              <w:t>字节，不包括消息标识和消息本字段的长度</w:t>
            </w:r>
          </w:p>
        </w:tc>
      </w:tr>
      <w:tr w:rsidR="002E4CBA" w14:paraId="13879D5B" w14:textId="77777777" w:rsidTr="000D15F2">
        <w:tc>
          <w:tcPr>
            <w:tcW w:w="0" w:type="auto"/>
          </w:tcPr>
          <w:p w14:paraId="146C3252" w14:textId="77777777" w:rsidR="002E4CBA" w:rsidRDefault="002E4CBA" w:rsidP="007C114C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错误代码</w:t>
            </w:r>
          </w:p>
        </w:tc>
        <w:tc>
          <w:tcPr>
            <w:tcW w:w="0" w:type="auto"/>
          </w:tcPr>
          <w:p w14:paraId="15D33907" w14:textId="77777777" w:rsidR="002E4CBA" w:rsidRDefault="002E4CBA" w:rsidP="007C114C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error</w:t>
            </w:r>
          </w:p>
        </w:tc>
        <w:tc>
          <w:tcPr>
            <w:tcW w:w="0" w:type="auto"/>
          </w:tcPr>
          <w:p w14:paraId="633F6EB9" w14:textId="77777777" w:rsidR="002E4CBA" w:rsidRDefault="002E4CBA" w:rsidP="007C114C">
            <w:pPr>
              <w:pStyle w:val="af2"/>
            </w:pPr>
            <w:r>
              <w:rPr>
                <w:lang w:bidi="ar"/>
              </w:rPr>
              <w:t>4</w:t>
            </w:r>
            <w:r>
              <w:rPr>
                <w:lang w:bidi="ar"/>
              </w:rPr>
              <w:t>字节</w:t>
            </w:r>
          </w:p>
        </w:tc>
      </w:tr>
      <w:tr w:rsidR="002E4CBA" w14:paraId="65E30291" w14:textId="77777777" w:rsidTr="000D15F2">
        <w:tc>
          <w:tcPr>
            <w:tcW w:w="0" w:type="auto"/>
          </w:tcPr>
          <w:p w14:paraId="54AC5FFC" w14:textId="77777777" w:rsidR="002E4CBA" w:rsidRDefault="002E4CBA" w:rsidP="007C114C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附加参数</w:t>
            </w:r>
            <w:r>
              <w:rPr>
                <w:rFonts w:hint="eastAsia"/>
                <w:lang w:bidi="ar"/>
              </w:rPr>
              <w:t>1</w:t>
            </w:r>
          </w:p>
        </w:tc>
        <w:tc>
          <w:tcPr>
            <w:tcW w:w="0" w:type="auto"/>
          </w:tcPr>
          <w:p w14:paraId="73EB1BAA" w14:textId="77777777" w:rsidR="002E4CBA" w:rsidRDefault="002E4CBA" w:rsidP="007C114C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para</w:t>
            </w:r>
            <w:r>
              <w:rPr>
                <w:lang w:bidi="ar"/>
              </w:rPr>
              <w:t>1</w:t>
            </w:r>
          </w:p>
        </w:tc>
        <w:tc>
          <w:tcPr>
            <w:tcW w:w="0" w:type="auto"/>
          </w:tcPr>
          <w:p w14:paraId="1D912FC9" w14:textId="77777777" w:rsidR="002E4CBA" w:rsidRDefault="002E4CBA" w:rsidP="007C114C">
            <w:pPr>
              <w:pStyle w:val="af2"/>
              <w:rPr>
                <w:lang w:bidi="ar"/>
              </w:rPr>
            </w:pPr>
            <w:r>
              <w:rPr>
                <w:lang w:bidi="ar"/>
              </w:rPr>
              <w:t>4</w:t>
            </w:r>
            <w:r>
              <w:rPr>
                <w:lang w:bidi="ar"/>
              </w:rPr>
              <w:t>字节</w:t>
            </w:r>
            <w:r>
              <w:rPr>
                <w:rFonts w:hint="eastAsia"/>
                <w:lang w:bidi="ar"/>
              </w:rPr>
              <w:t>，在写入人脸信息时，保存</w:t>
            </w:r>
            <w:r>
              <w:rPr>
                <w:rFonts w:hint="eastAsia"/>
                <w:lang w:bidi="ar"/>
              </w:rPr>
              <w:t>client_</w:t>
            </w:r>
            <w:r>
              <w:rPr>
                <w:lang w:bidi="ar"/>
              </w:rPr>
              <w:t>id</w:t>
            </w:r>
            <w:r>
              <w:rPr>
                <w:rFonts w:hint="eastAsia"/>
                <w:lang w:bidi="ar"/>
              </w:rPr>
              <w:t>的</w:t>
            </w:r>
            <w:r>
              <w:rPr>
                <w:rFonts w:hint="eastAsia"/>
                <w:lang w:bidi="ar"/>
              </w:rPr>
              <w:t>size</w:t>
            </w:r>
            <w:r>
              <w:rPr>
                <w:rFonts w:hint="eastAsia"/>
                <w:lang w:bidi="ar"/>
              </w:rPr>
              <w:t>（即地点</w:t>
            </w:r>
            <w:r>
              <w:rPr>
                <w:rFonts w:hint="eastAsia"/>
                <w:lang w:bidi="ar"/>
              </w:rPr>
              <w:t>id</w:t>
            </w:r>
            <w:r>
              <w:rPr>
                <w:rFonts w:hint="eastAsia"/>
                <w:lang w:bidi="ar"/>
              </w:rPr>
              <w:t>的大小）</w:t>
            </w:r>
          </w:p>
        </w:tc>
      </w:tr>
      <w:tr w:rsidR="002E4CBA" w14:paraId="7C0E2F8C" w14:textId="77777777" w:rsidTr="000D15F2">
        <w:tc>
          <w:tcPr>
            <w:tcW w:w="0" w:type="auto"/>
          </w:tcPr>
          <w:p w14:paraId="50E658A1" w14:textId="77777777" w:rsidR="002E4CBA" w:rsidRDefault="002E4CBA" w:rsidP="007C114C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附加参数</w:t>
            </w:r>
            <w:r>
              <w:rPr>
                <w:rFonts w:hint="eastAsia"/>
                <w:lang w:bidi="ar"/>
              </w:rPr>
              <w:t>2</w:t>
            </w:r>
          </w:p>
        </w:tc>
        <w:tc>
          <w:tcPr>
            <w:tcW w:w="0" w:type="auto"/>
          </w:tcPr>
          <w:p w14:paraId="2FE2FE2B" w14:textId="77777777" w:rsidR="002E4CBA" w:rsidRDefault="002E4CBA" w:rsidP="007C114C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para</w:t>
            </w:r>
            <w:r>
              <w:rPr>
                <w:lang w:bidi="ar"/>
              </w:rPr>
              <w:t>2</w:t>
            </w:r>
          </w:p>
        </w:tc>
        <w:tc>
          <w:tcPr>
            <w:tcW w:w="0" w:type="auto"/>
          </w:tcPr>
          <w:p w14:paraId="323D7DC1" w14:textId="77777777" w:rsidR="002E4CBA" w:rsidRDefault="002E4CBA" w:rsidP="00791E02">
            <w:pPr>
              <w:pStyle w:val="af2"/>
              <w:keepNext/>
              <w:rPr>
                <w:lang w:bidi="ar"/>
              </w:rPr>
            </w:pPr>
            <w:r>
              <w:rPr>
                <w:lang w:bidi="ar"/>
              </w:rPr>
              <w:t>4</w:t>
            </w:r>
            <w:r>
              <w:rPr>
                <w:lang w:bidi="ar"/>
              </w:rPr>
              <w:t>字节</w:t>
            </w:r>
          </w:p>
        </w:tc>
      </w:tr>
    </w:tbl>
    <w:p w14:paraId="0616A70B" w14:textId="0557F47B" w:rsidR="0014220D" w:rsidRDefault="0014220D" w:rsidP="00D53FA7">
      <w:pPr>
        <w:pStyle w:val="4"/>
      </w:pPr>
      <w:r>
        <w:rPr>
          <w:rFonts w:hint="eastAsia"/>
        </w:rPr>
        <w:lastRenderedPageBreak/>
        <w:t>muduo</w:t>
      </w:r>
      <w:r>
        <w:rPr>
          <w:rFonts w:hint="eastAsia"/>
        </w:rPr>
        <w:t>网络库</w:t>
      </w:r>
    </w:p>
    <w:p w14:paraId="648DCA8F" w14:textId="649F17A6" w:rsidR="000E652F" w:rsidRDefault="0014220D" w:rsidP="00D80E9A">
      <w:pPr>
        <w:ind w:firstLine="480"/>
      </w:pPr>
      <w:r>
        <w:rPr>
          <w:rFonts w:hint="eastAsia"/>
        </w:rPr>
        <w:t>通信模块采用</w:t>
      </w:r>
      <w:r>
        <w:rPr>
          <w:rFonts w:hint="eastAsia"/>
        </w:rPr>
        <w:t>muduo</w:t>
      </w:r>
      <w:r>
        <w:rPr>
          <w:rFonts w:hint="eastAsia"/>
        </w:rPr>
        <w:t>网络库与多种通信实体进行网络通信，</w:t>
      </w:r>
      <w:r>
        <w:rPr>
          <w:rFonts w:hint="eastAsia"/>
        </w:rPr>
        <w:t>muduo</w:t>
      </w:r>
      <w:r>
        <w:rPr>
          <w:rFonts w:hint="eastAsia"/>
        </w:rPr>
        <w:t>基于</w:t>
      </w:r>
      <w:r>
        <w:rPr>
          <w:rFonts w:hint="eastAsia"/>
        </w:rPr>
        <w:t>Reactor</w:t>
      </w:r>
      <w:r>
        <w:rPr>
          <w:rFonts w:hint="eastAsia"/>
        </w:rPr>
        <w:t>模式实现。</w:t>
      </w:r>
    </w:p>
    <w:p w14:paraId="2FC3B586" w14:textId="7BB9F557" w:rsidR="0014220D" w:rsidRDefault="0014220D" w:rsidP="00D80E9A">
      <w:pPr>
        <w:ind w:firstLine="480"/>
      </w:pPr>
      <w:r>
        <w:rPr>
          <w:rFonts w:hint="eastAsia"/>
        </w:rPr>
        <w:t>多</w:t>
      </w:r>
      <w:r>
        <w:rPr>
          <w:rFonts w:hint="eastAsia"/>
        </w:rPr>
        <w:t>Reactor</w:t>
      </w:r>
      <w:r>
        <w:rPr>
          <w:rFonts w:hint="eastAsia"/>
        </w:rPr>
        <w:t>多线程，也就是所谓的</w:t>
      </w:r>
      <w:r>
        <w:rPr>
          <w:rFonts w:hint="eastAsia"/>
        </w:rPr>
        <w:t>one loop per thread</w:t>
      </w:r>
      <w:r>
        <w:rPr>
          <w:rFonts w:hint="eastAsia"/>
        </w:rPr>
        <w:t>，有一个</w:t>
      </w:r>
      <w:r>
        <w:rPr>
          <w:rFonts w:hint="eastAsia"/>
        </w:rPr>
        <w:t>mainReactor</w:t>
      </w:r>
      <w:r>
        <w:rPr>
          <w:rFonts w:hint="eastAsia"/>
        </w:rPr>
        <w:t>负责</w:t>
      </w:r>
      <w:r>
        <w:rPr>
          <w:rFonts w:hint="eastAsia"/>
        </w:rPr>
        <w:t>accept</w:t>
      </w:r>
      <w:r>
        <w:rPr>
          <w:rFonts w:hint="eastAsia"/>
        </w:rPr>
        <w:t>连接，已建立的连接由</w:t>
      </w:r>
      <w:r>
        <w:rPr>
          <w:rFonts w:hint="eastAsia"/>
        </w:rPr>
        <w:t>subReactor</w:t>
      </w:r>
      <w:r>
        <w:rPr>
          <w:rFonts w:hint="eastAsia"/>
        </w:rPr>
        <w:t>全权控制：当一个新的连接到来，</w:t>
      </w:r>
      <w:r>
        <w:rPr>
          <w:rFonts w:hint="eastAsia"/>
        </w:rPr>
        <w:t>main Reactor</w:t>
      </w:r>
      <w:r>
        <w:rPr>
          <w:rFonts w:hint="eastAsia"/>
        </w:rPr>
        <w:t>只负责把它分配给某个</w:t>
      </w:r>
      <w:r>
        <w:rPr>
          <w:rFonts w:hint="eastAsia"/>
        </w:rPr>
        <w:t>subReactor</w:t>
      </w:r>
      <w:r>
        <w:rPr>
          <w:rFonts w:hint="eastAsia"/>
        </w:rPr>
        <w:t>，然后不再关心该连接。一个</w:t>
      </w:r>
      <w:r>
        <w:rPr>
          <w:rFonts w:hint="eastAsia"/>
        </w:rPr>
        <w:t>Reactor</w:t>
      </w:r>
      <w:r>
        <w:rPr>
          <w:rFonts w:hint="eastAsia"/>
        </w:rPr>
        <w:t>对应一个</w:t>
      </w:r>
      <w:r>
        <w:rPr>
          <w:rFonts w:hint="eastAsia"/>
        </w:rPr>
        <w:t>EventLoop</w:t>
      </w:r>
    </w:p>
    <w:p w14:paraId="45CC90DE" w14:textId="671CF793" w:rsidR="0014220D" w:rsidRDefault="0014220D" w:rsidP="00D53FA7">
      <w:pPr>
        <w:pStyle w:val="afff8"/>
        <w:numPr>
          <w:ilvl w:val="0"/>
          <w:numId w:val="9"/>
        </w:numPr>
        <w:ind w:firstLineChars="0"/>
      </w:pPr>
      <w:r>
        <w:rPr>
          <w:rFonts w:hint="eastAsia"/>
        </w:rPr>
        <w:t>网络通信模块类图</w:t>
      </w:r>
    </w:p>
    <w:p w14:paraId="71A4AB69" w14:textId="77777777" w:rsidR="00652BE3" w:rsidRDefault="00652BE3" w:rsidP="00652BE3">
      <w:pPr>
        <w:keepNext/>
        <w:spacing w:line="240" w:lineRule="auto"/>
        <w:ind w:firstLineChars="0" w:firstLine="0"/>
        <w:jc w:val="center"/>
      </w:pPr>
      <w:r>
        <w:object w:dxaOrig="6884" w:dyaOrig="5470" w14:anchorId="16FB5E6E">
          <v:shape id="_x0000_i1028" type="#_x0000_t75" style="width:344.55pt;height:273.45pt" o:ole="">
            <v:imagedata r:id="rId15" o:title=""/>
          </v:shape>
          <o:OLEObject Type="Embed" ProgID="Visio.Drawing.15" ShapeID="_x0000_i1028" DrawAspect="Content" ObjectID="_1757067876" r:id="rId16"/>
        </w:object>
      </w:r>
    </w:p>
    <w:p w14:paraId="6B97226A" w14:textId="4C1C21B9" w:rsidR="00652BE3" w:rsidRDefault="00652BE3" w:rsidP="00652BE3">
      <w:pPr>
        <w:pStyle w:val="af7"/>
      </w:pPr>
      <w:r>
        <w:rPr>
          <w:rFonts w:hint="eastAsia"/>
        </w:rPr>
        <w:t>图</w:t>
      </w:r>
      <w:r>
        <w:t>2-1</w:t>
      </w:r>
    </w:p>
    <w:p w14:paraId="18F94F4C" w14:textId="77777777" w:rsidR="0014220D" w:rsidRDefault="0014220D" w:rsidP="0014220D">
      <w:pPr>
        <w:ind w:firstLine="480"/>
      </w:pPr>
      <w:r>
        <w:rPr>
          <w:rFonts w:hint="eastAsia"/>
        </w:rPr>
        <w:t>当服务端收到一个任务请求后，根据任务类型，生成对应的</w:t>
      </w:r>
      <w:r>
        <w:rPr>
          <w:rFonts w:hint="eastAsia"/>
        </w:rPr>
        <w:t>function</w:t>
      </w:r>
      <w:r>
        <w:rPr>
          <w:rFonts w:hint="eastAsia"/>
        </w:rPr>
        <w:t>回调，将任务放入线程池中执行任务。</w:t>
      </w:r>
      <w:r>
        <w:rPr>
          <w:rFonts w:hint="eastAsia"/>
        </w:rPr>
        <w:t>MuduoServer</w:t>
      </w:r>
      <w:r>
        <w:rPr>
          <w:rFonts w:hint="eastAsia"/>
        </w:rPr>
        <w:t>是负责网络通信，负责监听外部的请求，并建立连接。</w:t>
      </w:r>
      <w:r>
        <w:rPr>
          <w:rFonts w:hint="eastAsia"/>
        </w:rPr>
        <w:t>slave_server</w:t>
      </w:r>
      <w:r>
        <w:rPr>
          <w:rFonts w:hint="eastAsia"/>
        </w:rPr>
        <w:t>继承自</w:t>
      </w:r>
      <w:r>
        <w:rPr>
          <w:rFonts w:hint="eastAsia"/>
        </w:rPr>
        <w:t>MuduoServer</w:t>
      </w:r>
      <w:r>
        <w:rPr>
          <w:rFonts w:hint="eastAsia"/>
        </w:rPr>
        <w:t>，负责连接完成后任务的处理。</w:t>
      </w:r>
    </w:p>
    <w:p w14:paraId="2EBF0F6F" w14:textId="77777777" w:rsidR="00E00E95" w:rsidRDefault="0014220D" w:rsidP="00E00E95">
      <w:pPr>
        <w:pStyle w:val="afff8"/>
        <w:numPr>
          <w:ilvl w:val="0"/>
          <w:numId w:val="9"/>
        </w:numPr>
        <w:ind w:firstLineChars="0"/>
      </w:pPr>
      <w:r>
        <w:rPr>
          <w:rFonts w:hint="eastAsia"/>
        </w:rPr>
        <w:t>类详细</w:t>
      </w:r>
      <w:r w:rsidR="00E00E95">
        <w:rPr>
          <w:rFonts w:hint="eastAsia"/>
        </w:rPr>
        <w:t>设计</w:t>
      </w:r>
    </w:p>
    <w:p w14:paraId="0D6A8CFD" w14:textId="518DE532" w:rsidR="00E07647" w:rsidRDefault="00E07647" w:rsidP="00E07647">
      <w:pPr>
        <w:pStyle w:val="afff8"/>
        <w:numPr>
          <w:ilvl w:val="0"/>
          <w:numId w:val="12"/>
        </w:numPr>
        <w:ind w:firstLineChars="0"/>
      </w:pPr>
      <w:r>
        <w:rPr>
          <w:rFonts w:hint="eastAsia"/>
        </w:rPr>
        <w:t>类名：</w:t>
      </w:r>
      <w:r w:rsidRPr="00D96E2E">
        <w:t>MuduoServer</w:t>
      </w:r>
    </w:p>
    <w:p w14:paraId="0250E12A" w14:textId="6AFBEBF9" w:rsidR="009136A9" w:rsidRDefault="00403F9E" w:rsidP="009136A9">
      <w:pPr>
        <w:pStyle w:val="afff8"/>
        <w:numPr>
          <w:ilvl w:val="1"/>
          <w:numId w:val="12"/>
        </w:numPr>
        <w:ind w:firstLineChars="0"/>
      </w:pPr>
      <w:r>
        <w:t>简介</w:t>
      </w:r>
    </w:p>
    <w:p w14:paraId="76800769" w14:textId="38E31D92" w:rsidR="0014220D" w:rsidRDefault="00D96E2E" w:rsidP="009136A9">
      <w:pPr>
        <w:pStyle w:val="afff8"/>
        <w:ind w:left="1720" w:firstLineChars="0" w:firstLine="0"/>
      </w:pPr>
      <w:r w:rsidRPr="00D96E2E">
        <w:t>MuduoServer</w:t>
      </w:r>
      <w:r w:rsidR="0014220D">
        <w:rPr>
          <w:rFonts w:hint="eastAsia"/>
        </w:rPr>
        <w:t>负责监听和接受来自</w:t>
      </w:r>
      <w:r w:rsidR="0014220D">
        <w:rPr>
          <w:rFonts w:hint="eastAsia"/>
        </w:rPr>
        <w:t>Client</w:t>
      </w:r>
      <w:r w:rsidR="0014220D">
        <w:rPr>
          <w:rFonts w:hint="eastAsia"/>
        </w:rPr>
        <w:t>的连接</w:t>
      </w:r>
      <w:r>
        <w:rPr>
          <w:rFonts w:hint="eastAsia"/>
        </w:rPr>
        <w:t>和请求。</w:t>
      </w:r>
    </w:p>
    <w:p w14:paraId="01F94032" w14:textId="6C55CB45" w:rsidR="00281503" w:rsidRDefault="0014220D" w:rsidP="00281503">
      <w:pPr>
        <w:pStyle w:val="afff8"/>
        <w:numPr>
          <w:ilvl w:val="1"/>
          <w:numId w:val="12"/>
        </w:numPr>
        <w:spacing w:line="240" w:lineRule="auto"/>
        <w:ind w:firstLineChars="0"/>
      </w:pPr>
      <w:r>
        <w:rPr>
          <w:rFonts w:hint="eastAsia"/>
        </w:rPr>
        <w:t>类的定义</w:t>
      </w:r>
      <w:r w:rsidR="00791B8C">
        <w:rPr>
          <w:rFonts w:hint="eastAsia"/>
        </w:rPr>
        <w:t>如下图所示</w:t>
      </w:r>
    </w:p>
    <w:p w14:paraId="2FAF543B" w14:textId="77777777" w:rsidR="00281503" w:rsidRDefault="00281503" w:rsidP="00281503">
      <w:pPr>
        <w:ind w:firstLine="480"/>
      </w:pPr>
    </w:p>
    <w:p w14:paraId="7B05D4AC" w14:textId="77777777" w:rsidR="00281503" w:rsidRDefault="00281503" w:rsidP="00281503">
      <w:pPr>
        <w:pStyle w:val="afff8"/>
        <w:keepNext/>
        <w:spacing w:line="240" w:lineRule="auto"/>
        <w:ind w:firstLineChars="0" w:firstLine="0"/>
        <w:jc w:val="center"/>
      </w:pPr>
      <w:r>
        <w:object w:dxaOrig="3173" w:dyaOrig="3370" w14:anchorId="60523A3D">
          <v:shape id="_x0000_i1029" type="#_x0000_t75" style="width:158.55pt;height:168.85pt" o:ole="">
            <v:imagedata r:id="rId17" o:title=""/>
          </v:shape>
          <o:OLEObject Type="Embed" ProgID="Visio.Drawing.15" ShapeID="_x0000_i1029" DrawAspect="Content" ObjectID="_1757067877" r:id="rId18"/>
        </w:object>
      </w:r>
    </w:p>
    <w:p w14:paraId="18BE4515" w14:textId="6D44A51E" w:rsidR="00F649C8" w:rsidRDefault="00281503" w:rsidP="00695D37">
      <w:pPr>
        <w:pStyle w:val="af7"/>
      </w:pPr>
      <w:r>
        <w:rPr>
          <w:rFonts w:hint="eastAsia"/>
        </w:rPr>
        <w:t>图</w:t>
      </w:r>
      <w:r>
        <w:t xml:space="preserve"> 2-2</w:t>
      </w:r>
    </w:p>
    <w:p w14:paraId="165EDFEC" w14:textId="77777777" w:rsidR="00E86BA0" w:rsidRDefault="00E86BA0" w:rsidP="00E86BA0">
      <w:pPr>
        <w:pStyle w:val="afff8"/>
        <w:ind w:left="1720" w:firstLineChars="0" w:firstLine="0"/>
      </w:pPr>
    </w:p>
    <w:p w14:paraId="4F45D544" w14:textId="04C4A565" w:rsidR="0014220D" w:rsidRDefault="0014220D" w:rsidP="009040E8">
      <w:pPr>
        <w:pStyle w:val="afff8"/>
        <w:numPr>
          <w:ilvl w:val="0"/>
          <w:numId w:val="12"/>
        </w:numPr>
        <w:ind w:firstLineChars="0"/>
      </w:pPr>
      <w:r>
        <w:rPr>
          <w:rFonts w:hint="eastAsia"/>
        </w:rPr>
        <w:t>类名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slave_server</w:t>
      </w:r>
    </w:p>
    <w:p w14:paraId="5AB4B94B" w14:textId="77777777" w:rsidR="009040E8" w:rsidRDefault="0014220D" w:rsidP="009040E8">
      <w:pPr>
        <w:pStyle w:val="afff8"/>
        <w:numPr>
          <w:ilvl w:val="1"/>
          <w:numId w:val="12"/>
        </w:numPr>
        <w:ind w:firstLineChars="0"/>
      </w:pPr>
      <w:r>
        <w:rPr>
          <w:rFonts w:hint="eastAsia"/>
        </w:rPr>
        <w:t>简介</w:t>
      </w:r>
    </w:p>
    <w:p w14:paraId="2070784D" w14:textId="37E25E4A" w:rsidR="00EA1F68" w:rsidRDefault="00FC0FA6" w:rsidP="00EA1F68">
      <w:pPr>
        <w:ind w:left="1200" w:firstLine="480"/>
      </w:pPr>
      <w:r>
        <w:rPr>
          <w:rFonts w:hint="eastAsia"/>
        </w:rPr>
        <w:t>建立</w:t>
      </w:r>
      <w:r w:rsidR="0014220D">
        <w:rPr>
          <w:rFonts w:hint="eastAsia"/>
        </w:rPr>
        <w:t>连接时处理连接事件，以便后续对该连接的数据进行处理。</w:t>
      </w:r>
    </w:p>
    <w:p w14:paraId="218E550A" w14:textId="78989267" w:rsidR="00EA1F68" w:rsidRDefault="00EA1F68" w:rsidP="00EA1F68">
      <w:pPr>
        <w:pStyle w:val="afff8"/>
        <w:numPr>
          <w:ilvl w:val="1"/>
          <w:numId w:val="12"/>
        </w:numPr>
        <w:spacing w:line="240" w:lineRule="auto"/>
        <w:ind w:firstLineChars="0"/>
      </w:pPr>
      <w:r>
        <w:rPr>
          <w:rFonts w:hint="eastAsia"/>
        </w:rPr>
        <w:t>类的定义如下图</w:t>
      </w:r>
    </w:p>
    <w:p w14:paraId="03286404" w14:textId="77777777" w:rsidR="00EA1F68" w:rsidRDefault="00EA1F68" w:rsidP="00EA1F68">
      <w:pPr>
        <w:pStyle w:val="afff8"/>
        <w:keepNext/>
        <w:spacing w:line="240" w:lineRule="auto"/>
        <w:ind w:firstLineChars="0" w:firstLine="0"/>
        <w:jc w:val="center"/>
      </w:pPr>
      <w:r>
        <w:object w:dxaOrig="3173" w:dyaOrig="3009" w14:anchorId="32A58CBE">
          <v:shape id="_x0000_i1030" type="#_x0000_t75" style="width:158.55pt;height:150.85pt" o:ole="" o:allowoverlap="f">
            <v:imagedata r:id="rId19" o:title=""/>
          </v:shape>
          <o:OLEObject Type="Embed" ProgID="Visio.Drawing.15" ShapeID="_x0000_i1030" DrawAspect="Content" ObjectID="_1757067878" r:id="rId20"/>
        </w:object>
      </w:r>
    </w:p>
    <w:p w14:paraId="775929CD" w14:textId="29BD469C" w:rsidR="00EA1F68" w:rsidRDefault="00EA1F68" w:rsidP="00EA1F68">
      <w:pPr>
        <w:pStyle w:val="af7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3</w:t>
      </w:r>
    </w:p>
    <w:p w14:paraId="3B74751D" w14:textId="414332C4" w:rsidR="0014220D" w:rsidRDefault="0014220D" w:rsidP="00E92326">
      <w:pPr>
        <w:pStyle w:val="afff8"/>
        <w:numPr>
          <w:ilvl w:val="0"/>
          <w:numId w:val="12"/>
        </w:numPr>
        <w:ind w:firstLineChars="0"/>
      </w:pPr>
      <w:r>
        <w:rPr>
          <w:rFonts w:hint="eastAsia"/>
        </w:rPr>
        <w:t>类名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PackageCodec</w:t>
      </w:r>
    </w:p>
    <w:p w14:paraId="7DBD9FBD" w14:textId="13A13630" w:rsidR="0014220D" w:rsidRDefault="0014220D" w:rsidP="00E92326">
      <w:pPr>
        <w:pStyle w:val="afff8"/>
        <w:numPr>
          <w:ilvl w:val="1"/>
          <w:numId w:val="12"/>
        </w:numPr>
        <w:ind w:firstLineChars="0"/>
      </w:pPr>
      <w:r>
        <w:rPr>
          <w:rFonts w:hint="eastAsia"/>
        </w:rPr>
        <w:t>简介</w:t>
      </w:r>
    </w:p>
    <w:p w14:paraId="6EA61D6D" w14:textId="2E7A4828" w:rsidR="0014220D" w:rsidRDefault="0014220D" w:rsidP="00E92326">
      <w:pPr>
        <w:pStyle w:val="afff8"/>
        <w:numPr>
          <w:ilvl w:val="2"/>
          <w:numId w:val="12"/>
        </w:numPr>
        <w:ind w:firstLineChars="0"/>
      </w:pPr>
      <w:r>
        <w:rPr>
          <w:rFonts w:hint="eastAsia"/>
        </w:rPr>
        <w:t>对接收到数据进行解析处理。</w:t>
      </w:r>
    </w:p>
    <w:p w14:paraId="75C3E3E4" w14:textId="19FAADCC" w:rsidR="0014220D" w:rsidRDefault="0014220D" w:rsidP="00E92326">
      <w:pPr>
        <w:pStyle w:val="afff8"/>
        <w:numPr>
          <w:ilvl w:val="2"/>
          <w:numId w:val="12"/>
        </w:numPr>
        <w:ind w:firstLineChars="0"/>
      </w:pPr>
      <w:r>
        <w:rPr>
          <w:rFonts w:hint="eastAsia"/>
        </w:rPr>
        <w:t>发送执行任务完成后的结果给客户端。</w:t>
      </w:r>
    </w:p>
    <w:p w14:paraId="2026611B" w14:textId="77777777" w:rsidR="00DD74F8" w:rsidRDefault="0014220D" w:rsidP="00DD74F8">
      <w:pPr>
        <w:pStyle w:val="afff8"/>
        <w:numPr>
          <w:ilvl w:val="1"/>
          <w:numId w:val="12"/>
        </w:numPr>
        <w:spacing w:line="240" w:lineRule="auto"/>
        <w:ind w:firstLineChars="0"/>
      </w:pPr>
      <w:r>
        <w:rPr>
          <w:rFonts w:hint="eastAsia"/>
        </w:rPr>
        <w:t>类的定义</w:t>
      </w:r>
      <w:r w:rsidR="00E92326">
        <w:rPr>
          <w:rFonts w:hint="eastAsia"/>
        </w:rPr>
        <w:t>如下图</w:t>
      </w:r>
    </w:p>
    <w:p w14:paraId="424EABAF" w14:textId="77777777" w:rsidR="00DD74F8" w:rsidRDefault="00DD74F8" w:rsidP="00DD74F8">
      <w:pPr>
        <w:pStyle w:val="afff8"/>
        <w:keepNext/>
        <w:spacing w:line="240" w:lineRule="auto"/>
        <w:ind w:firstLineChars="0" w:firstLine="0"/>
        <w:jc w:val="center"/>
      </w:pPr>
      <w:r>
        <w:object w:dxaOrig="2632" w:dyaOrig="1929" w14:anchorId="769AB31B">
          <v:shape id="_x0000_i1031" type="#_x0000_t75" style="width:131.55pt;height:96.85pt" o:ole="">
            <v:imagedata r:id="rId21" o:title=""/>
          </v:shape>
          <o:OLEObject Type="Embed" ProgID="Visio.Drawing.15" ShapeID="_x0000_i1031" DrawAspect="Content" ObjectID="_1757067879" r:id="rId22"/>
        </w:object>
      </w:r>
    </w:p>
    <w:p w14:paraId="6EC5D557" w14:textId="6FD350DD" w:rsidR="00534649" w:rsidRDefault="00DD74F8" w:rsidP="00DD74F8">
      <w:pPr>
        <w:pStyle w:val="af7"/>
      </w:pPr>
      <w:r>
        <w:rPr>
          <w:rFonts w:hint="eastAsia"/>
        </w:rPr>
        <w:t>图</w:t>
      </w:r>
      <w:r>
        <w:rPr>
          <w:rFonts w:hint="eastAsia"/>
        </w:rPr>
        <w:t>2-4</w:t>
      </w:r>
    </w:p>
    <w:p w14:paraId="3696553B" w14:textId="0EF87385" w:rsidR="0014220D" w:rsidRDefault="0014220D" w:rsidP="00CD54FA">
      <w:pPr>
        <w:pStyle w:val="20"/>
      </w:pPr>
      <w:bookmarkStart w:id="12" w:name="_Toc143441825"/>
      <w:r>
        <w:rPr>
          <w:rFonts w:hint="eastAsia"/>
        </w:rPr>
        <w:t>线程池模块</w:t>
      </w:r>
      <w:bookmarkEnd w:id="12"/>
    </w:p>
    <w:p w14:paraId="40507E31" w14:textId="2B42BBF0" w:rsidR="0014220D" w:rsidRDefault="0014220D" w:rsidP="00CD54FA">
      <w:pPr>
        <w:pStyle w:val="3"/>
      </w:pPr>
      <w:bookmarkStart w:id="13" w:name="_Toc143441826"/>
      <w:r>
        <w:rPr>
          <w:rFonts w:hint="eastAsia"/>
        </w:rPr>
        <w:t>模块功能描述</w:t>
      </w:r>
      <w:bookmarkEnd w:id="13"/>
    </w:p>
    <w:p w14:paraId="6B05FBC2" w14:textId="2EE5CA5B" w:rsidR="0014220D" w:rsidRDefault="0014220D" w:rsidP="004C4552">
      <w:pPr>
        <w:ind w:firstLineChars="0" w:firstLine="0"/>
      </w:pPr>
      <w:r>
        <w:rPr>
          <w:rFonts w:hint="eastAsia"/>
        </w:rPr>
        <w:t>线程池模块</w:t>
      </w:r>
      <w:r w:rsidR="003452C9">
        <w:rPr>
          <w:rFonts w:hint="eastAsia"/>
        </w:rPr>
        <w:t>中的线程</w:t>
      </w:r>
      <w:r>
        <w:rPr>
          <w:rFonts w:hint="eastAsia"/>
        </w:rPr>
        <w:t>负责执行具体的任务，包括目标轨迹生成、落脚点分析、同行分析等等。</w:t>
      </w:r>
    </w:p>
    <w:p w14:paraId="5F983923" w14:textId="27FAC7ED" w:rsidR="0014220D" w:rsidRDefault="0014220D" w:rsidP="00CD54FA">
      <w:pPr>
        <w:pStyle w:val="3"/>
      </w:pPr>
      <w:bookmarkStart w:id="14" w:name="_Toc143441827"/>
      <w:r>
        <w:rPr>
          <w:rFonts w:hint="eastAsia"/>
        </w:rPr>
        <w:t>模块详细设计</w:t>
      </w:r>
      <w:bookmarkEnd w:id="14"/>
    </w:p>
    <w:p w14:paraId="6DD4D0B3" w14:textId="22C6E794" w:rsidR="0014220D" w:rsidRDefault="0014220D" w:rsidP="00CD54FA">
      <w:pPr>
        <w:pStyle w:val="3"/>
      </w:pPr>
      <w:bookmarkStart w:id="15" w:name="_Toc143441828"/>
      <w:r>
        <w:rPr>
          <w:rFonts w:hint="eastAsia"/>
        </w:rPr>
        <w:t>类详细设计</w:t>
      </w:r>
      <w:bookmarkEnd w:id="15"/>
    </w:p>
    <w:p w14:paraId="53F2A461" w14:textId="4C5B3A04" w:rsidR="00C26BA4" w:rsidRDefault="0014220D" w:rsidP="00C26BA4">
      <w:pPr>
        <w:pStyle w:val="afff8"/>
        <w:numPr>
          <w:ilvl w:val="0"/>
          <w:numId w:val="10"/>
        </w:numPr>
        <w:ind w:firstLineChars="0"/>
      </w:pPr>
      <w:r>
        <w:rPr>
          <w:rFonts w:hint="eastAsia"/>
        </w:rPr>
        <w:t>类名</w:t>
      </w:r>
      <w:r w:rsidR="005E4EE3">
        <w:rPr>
          <w:rFonts w:hint="eastAsia"/>
        </w:rPr>
        <w:t>：</w:t>
      </w:r>
      <w:r>
        <w:rPr>
          <w:rFonts w:hint="eastAsia"/>
        </w:rPr>
        <w:t>ThreadPool</w:t>
      </w:r>
    </w:p>
    <w:p w14:paraId="2AAB5609" w14:textId="4E50982A" w:rsidR="0051519B" w:rsidRDefault="0014220D" w:rsidP="00C26BA4">
      <w:pPr>
        <w:pStyle w:val="afff8"/>
        <w:numPr>
          <w:ilvl w:val="1"/>
          <w:numId w:val="10"/>
        </w:numPr>
        <w:ind w:firstLineChars="0"/>
      </w:pPr>
      <w:r>
        <w:rPr>
          <w:rFonts w:hint="eastAsia"/>
        </w:rPr>
        <w:t>类定义</w:t>
      </w:r>
      <w:r w:rsidR="0016295D">
        <w:rPr>
          <w:rFonts w:hint="eastAsia"/>
        </w:rPr>
        <w:t>如下图所示</w:t>
      </w:r>
    </w:p>
    <w:p w14:paraId="00514E2E" w14:textId="77777777" w:rsidR="00E5495F" w:rsidRDefault="00E5495F" w:rsidP="00E5495F">
      <w:pPr>
        <w:keepNext/>
        <w:spacing w:line="240" w:lineRule="auto"/>
        <w:ind w:firstLineChars="0" w:firstLine="0"/>
        <w:jc w:val="center"/>
      </w:pPr>
      <w:r>
        <w:object w:dxaOrig="3738" w:dyaOrig="3009" w14:anchorId="6EA77FCD">
          <v:shape id="_x0000_i1032" type="#_x0000_t75" style="width:186.45pt;height:150.85pt" o:ole="">
            <v:imagedata r:id="rId23" o:title=""/>
          </v:shape>
          <o:OLEObject Type="Embed" ProgID="Visio.Drawing.15" ShapeID="_x0000_i1032" DrawAspect="Content" ObjectID="_1757067880" r:id="rId24"/>
        </w:object>
      </w:r>
    </w:p>
    <w:p w14:paraId="30891CA8" w14:textId="5EC70803" w:rsidR="00E5495F" w:rsidRDefault="00E5495F" w:rsidP="00E5495F">
      <w:pPr>
        <w:pStyle w:val="af7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5</w:t>
      </w:r>
    </w:p>
    <w:p w14:paraId="6C802F12" w14:textId="2D7E29D4" w:rsidR="00CC4753" w:rsidRDefault="00CC4753">
      <w:pPr>
        <w:topLinePunct w:val="0"/>
        <w:spacing w:line="240" w:lineRule="auto"/>
        <w:ind w:firstLineChars="0" w:firstLine="0"/>
        <w:jc w:val="left"/>
      </w:pPr>
    </w:p>
    <w:p w14:paraId="5D663AE6" w14:textId="5CF5F977" w:rsidR="0014220D" w:rsidRDefault="0014220D" w:rsidP="002F29CB">
      <w:pPr>
        <w:pStyle w:val="20"/>
      </w:pPr>
      <w:bookmarkStart w:id="16" w:name="_Toc143441829"/>
      <w:r>
        <w:rPr>
          <w:rFonts w:hint="eastAsia"/>
        </w:rPr>
        <w:t>存储模块</w:t>
      </w:r>
      <w:bookmarkEnd w:id="16"/>
    </w:p>
    <w:p w14:paraId="1CF1A636" w14:textId="3B3D3E98" w:rsidR="00FE1A1E" w:rsidRDefault="00791E3D" w:rsidP="00FE1A1E">
      <w:pPr>
        <w:pStyle w:val="3"/>
      </w:pPr>
      <w:bookmarkStart w:id="17" w:name="_Toc143441830"/>
      <w:r w:rsidRPr="00791E3D">
        <w:rPr>
          <w:rFonts w:hint="eastAsia"/>
        </w:rPr>
        <w:t>模块功能描述</w:t>
      </w:r>
      <w:bookmarkEnd w:id="17"/>
    </w:p>
    <w:p w14:paraId="669600C6" w14:textId="2DD67CFC" w:rsidR="00791E3D" w:rsidRPr="00FE1A1E" w:rsidRDefault="00791E3D" w:rsidP="00FE1A1E">
      <w:pPr>
        <w:ind w:firstLine="480"/>
        <w:rPr>
          <w:rFonts w:eastAsia="黑体"/>
          <w:bCs/>
          <w:sz w:val="28"/>
          <w:szCs w:val="32"/>
        </w:rPr>
      </w:pPr>
      <w:r w:rsidRPr="00FE1A1E">
        <w:rPr>
          <w:rFonts w:hint="eastAsia"/>
        </w:rPr>
        <w:t>本系统中，会有多路摄像头数据同时写入，每路摄像头的数据都按照时间顺序写入并进行存储</w:t>
      </w:r>
      <w:r w:rsidR="0063600D">
        <w:rPr>
          <w:rFonts w:hint="eastAsia"/>
        </w:rPr>
        <w:t>。</w:t>
      </w:r>
    </w:p>
    <w:p w14:paraId="33FD1EBA" w14:textId="598E09D9" w:rsidR="00A77687" w:rsidRDefault="00791E3D" w:rsidP="00A77687">
      <w:pPr>
        <w:pStyle w:val="3"/>
      </w:pPr>
      <w:bookmarkStart w:id="18" w:name="_Toc143441831"/>
      <w:r w:rsidRPr="00FE1A1E">
        <w:rPr>
          <w:rFonts w:hint="eastAsia"/>
        </w:rPr>
        <w:lastRenderedPageBreak/>
        <w:t>模块详细设计</w:t>
      </w:r>
      <w:bookmarkEnd w:id="18"/>
    </w:p>
    <w:p w14:paraId="5EC9BD5E" w14:textId="53023BA7" w:rsidR="00C23347" w:rsidRDefault="00F64843" w:rsidP="00A77687">
      <w:pPr>
        <w:ind w:firstLine="480"/>
      </w:pPr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591C4A9" wp14:editId="26BC101E">
                <wp:simplePos x="0" y="0"/>
                <wp:positionH relativeFrom="column">
                  <wp:posOffset>585181</wp:posOffset>
                </wp:positionH>
                <wp:positionV relativeFrom="paragraph">
                  <wp:posOffset>2667691</wp:posOffset>
                </wp:positionV>
                <wp:extent cx="4772660" cy="4128770"/>
                <wp:effectExtent l="0" t="0" r="8890" b="5080"/>
                <wp:wrapTopAndBottom/>
                <wp:docPr id="1071340657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660" cy="4128770"/>
                          <a:chOff x="0" y="0"/>
                          <a:chExt cx="4772660" cy="4128770"/>
                        </a:xfrm>
                      </wpg:grpSpPr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60" cy="358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05697246" name="文本框 1"/>
                        <wps:cNvSpPr txBox="1"/>
                        <wps:spPr>
                          <a:xfrm>
                            <a:off x="0" y="3646170"/>
                            <a:ext cx="4772660" cy="482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E3E694" w14:textId="2E9882A7" w:rsidR="00A77687" w:rsidRPr="00A16339" w:rsidRDefault="00A77687" w:rsidP="00A77687">
                              <w:pPr>
                                <w:pStyle w:val="af7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2-</w:t>
                              </w:r>
                              <w:r w:rsidR="00AF5D7D"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91C4A9" id="组合 1" o:spid="_x0000_s1026" style="position:absolute;left:0;text-align:left;margin-left:46.1pt;margin-top:210.05pt;width:375.8pt;height:325.1pt;z-index:251655168" coordsize="47726,41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">
                <v:shape id="图片 2" o:spid="_x0000_s1027" type="#_x0000_t75" style="position:absolute;width:47726;height:35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">
                  <v:imagedata r:id="rId2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top:36461;width:47726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" stroked="f">
                  <v:textbox style="mso-fit-shape-to-text:t" inset="0,0,0,0">
                    <w:txbxContent>
                      <w:p w14:paraId="10E3E694" w14:textId="2E9882A7" w:rsidR="00A77687" w:rsidRPr="00A16339" w:rsidRDefault="00A77687" w:rsidP="00A77687">
                        <w:pPr>
                          <w:pStyle w:val="af7"/>
                          <w:rPr>
                            <w:noProof/>
                            <w:sz w:val="24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2-</w:t>
                        </w:r>
                        <w:r w:rsidR="00AF5D7D">
                          <w:t>6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91E3D" w:rsidRPr="00A77687">
        <w:rPr>
          <w:rFonts w:hint="eastAsia"/>
        </w:rPr>
        <w:t>根据</w:t>
      </w:r>
      <w:r w:rsidR="00791E3D" w:rsidRPr="00A77687">
        <w:rPr>
          <w:rFonts w:hint="eastAsia"/>
        </w:rPr>
        <w:t xml:space="preserve"> Leveldb </w:t>
      </w:r>
      <w:r w:rsidR="00791E3D" w:rsidRPr="00A77687">
        <w:rPr>
          <w:rFonts w:hint="eastAsia"/>
        </w:rPr>
        <w:t>的设计思想，在内存中存在一个</w:t>
      </w:r>
      <w:r w:rsidR="00791E3D" w:rsidRPr="00A77687">
        <w:rPr>
          <w:rFonts w:hint="eastAsia"/>
        </w:rPr>
        <w:t xml:space="preserve"> MemTable </w:t>
      </w:r>
      <w:r w:rsidR="00791E3D" w:rsidRPr="00A77687">
        <w:rPr>
          <w:rFonts w:hint="eastAsia"/>
        </w:rPr>
        <w:t>和一个</w:t>
      </w:r>
      <w:r w:rsidR="00791E3D" w:rsidRPr="00A77687">
        <w:rPr>
          <w:rFonts w:hint="eastAsia"/>
        </w:rPr>
        <w:t xml:space="preserve"> ImmutableMemTable</w:t>
      </w:r>
      <w:r w:rsidR="00791E3D" w:rsidRPr="00A77687">
        <w:rPr>
          <w:rFonts w:hint="eastAsia"/>
        </w:rPr>
        <w:t>，在磁盘上存在多个</w:t>
      </w:r>
      <w:r w:rsidR="00791E3D" w:rsidRPr="00A77687">
        <w:rPr>
          <w:rFonts w:hint="eastAsia"/>
        </w:rPr>
        <w:t xml:space="preserve"> SST</w:t>
      </w:r>
      <w:r w:rsidR="00791E3D" w:rsidRPr="00A77687">
        <w:rPr>
          <w:rFonts w:hint="eastAsia"/>
        </w:rPr>
        <w:t>。在数据写入时，首先写入</w:t>
      </w:r>
      <w:r w:rsidR="00791E3D" w:rsidRPr="00A77687">
        <w:rPr>
          <w:rFonts w:hint="eastAsia"/>
        </w:rPr>
        <w:t xml:space="preserve"> MemTable</w:t>
      </w:r>
      <w:r w:rsidR="00791E3D" w:rsidRPr="00A77687">
        <w:rPr>
          <w:rFonts w:hint="eastAsia"/>
        </w:rPr>
        <w:t>，该</w:t>
      </w:r>
      <w:r w:rsidR="00791E3D" w:rsidRPr="00A77687">
        <w:rPr>
          <w:rFonts w:hint="eastAsia"/>
        </w:rPr>
        <w:t xml:space="preserve">MemTable </w:t>
      </w:r>
      <w:r w:rsidR="00791E3D" w:rsidRPr="00A77687">
        <w:rPr>
          <w:rFonts w:hint="eastAsia"/>
        </w:rPr>
        <w:t>是一个跳表，可以对数据进行高效的插入。当内存中的</w:t>
      </w:r>
      <w:r w:rsidR="00791E3D" w:rsidRPr="00A77687">
        <w:rPr>
          <w:rFonts w:hint="eastAsia"/>
        </w:rPr>
        <w:t xml:space="preserve"> MemTable </w:t>
      </w:r>
      <w:r w:rsidR="00791E3D" w:rsidRPr="00A77687">
        <w:rPr>
          <w:rFonts w:hint="eastAsia"/>
        </w:rPr>
        <w:t>达到阈值后，转化为</w:t>
      </w:r>
      <w:r w:rsidR="00791E3D" w:rsidRPr="00A77687">
        <w:rPr>
          <w:rFonts w:hint="eastAsia"/>
        </w:rPr>
        <w:t xml:space="preserve"> Immutable MemTable</w:t>
      </w:r>
      <w:r w:rsidR="00791E3D" w:rsidRPr="00A77687">
        <w:rPr>
          <w:rFonts w:hint="eastAsia"/>
        </w:rPr>
        <w:t>，并生成新的</w:t>
      </w:r>
      <w:r w:rsidR="00791E3D" w:rsidRPr="00A77687">
        <w:rPr>
          <w:rFonts w:hint="eastAsia"/>
        </w:rPr>
        <w:t xml:space="preserve"> MemTable </w:t>
      </w:r>
      <w:r w:rsidR="00791E3D" w:rsidRPr="00A77687">
        <w:rPr>
          <w:rFonts w:hint="eastAsia"/>
        </w:rPr>
        <w:t>接收新数据，后台线程会定期的将</w:t>
      </w:r>
      <w:r w:rsidR="00791E3D" w:rsidRPr="00A77687">
        <w:rPr>
          <w:rFonts w:hint="eastAsia"/>
        </w:rPr>
        <w:t xml:space="preserve"> Immutable MemTable </w:t>
      </w:r>
      <w:r w:rsidR="00791E3D" w:rsidRPr="00A77687">
        <w:rPr>
          <w:rFonts w:hint="eastAsia"/>
        </w:rPr>
        <w:t>写入磁盘，形成</w:t>
      </w:r>
      <w:r w:rsidR="00791E3D" w:rsidRPr="00A77687">
        <w:rPr>
          <w:rFonts w:hint="eastAsia"/>
        </w:rPr>
        <w:t xml:space="preserve"> SST</w:t>
      </w:r>
      <w:r w:rsidR="00791E3D" w:rsidRPr="00A77687">
        <w:rPr>
          <w:rFonts w:hint="eastAsia"/>
        </w:rPr>
        <w:t>。</w:t>
      </w:r>
      <w:r w:rsidR="00791E3D" w:rsidRPr="00A77687">
        <w:rPr>
          <w:rFonts w:hint="eastAsia"/>
        </w:rPr>
        <w:t xml:space="preserve">Leveldb </w:t>
      </w:r>
      <w:r w:rsidR="00791E3D" w:rsidRPr="00A77687">
        <w:rPr>
          <w:rFonts w:hint="eastAsia"/>
        </w:rPr>
        <w:t>这样做的好处是，为保证数据有序存储，内存中的</w:t>
      </w:r>
      <w:r w:rsidR="00791E3D" w:rsidRPr="00A77687">
        <w:rPr>
          <w:rFonts w:hint="eastAsia"/>
        </w:rPr>
        <w:t xml:space="preserve"> MemTable </w:t>
      </w:r>
      <w:r w:rsidR="00791E3D" w:rsidRPr="00A77687">
        <w:rPr>
          <w:rFonts w:hint="eastAsia"/>
        </w:rPr>
        <w:t>能够将乱序数据通过跳表结构进行快速的排序和插入，将原本磁盘的随机写转化为</w:t>
      </w:r>
      <w:r w:rsidR="00791E3D" w:rsidRPr="00A77687">
        <w:rPr>
          <w:rFonts w:hint="eastAsia"/>
        </w:rPr>
        <w:t xml:space="preserve"> MemTable </w:t>
      </w:r>
      <w:r w:rsidR="00791E3D" w:rsidRPr="00A77687">
        <w:rPr>
          <w:rFonts w:hint="eastAsia"/>
        </w:rPr>
        <w:t>持久化时的顺序写，充分利用了机械磁盘的顺序写优势，提高吞吐量。然而针对我们的应用场景，如果直接采用</w:t>
      </w:r>
      <w:r w:rsidR="00791E3D" w:rsidRPr="00A77687">
        <w:rPr>
          <w:rFonts w:hint="eastAsia"/>
        </w:rPr>
        <w:t xml:space="preserve"> Leveldb </w:t>
      </w:r>
      <w:r w:rsidR="00791E3D" w:rsidRPr="00A77687">
        <w:rPr>
          <w:rFonts w:hint="eastAsia"/>
        </w:rPr>
        <w:t>的思想，则会导致多个摄像头发来的数据在内存中同一个</w:t>
      </w:r>
      <w:r w:rsidR="00791E3D" w:rsidRPr="00A77687">
        <w:rPr>
          <w:rFonts w:hint="eastAsia"/>
        </w:rPr>
        <w:t xml:space="preserve"> MemTable </w:t>
      </w:r>
      <w:r w:rsidR="00791E3D" w:rsidRPr="00A77687">
        <w:rPr>
          <w:rFonts w:hint="eastAsia"/>
        </w:rPr>
        <w:t>上缓存，这样就会导致数据重叠，难以区分各个摄像头产生的数据。此外，由于监控数据按照时间先后顺序产生，天然有序，因此</w:t>
      </w:r>
      <w:r w:rsidR="00791E3D" w:rsidRPr="00A77687">
        <w:rPr>
          <w:rFonts w:hint="eastAsia"/>
        </w:rPr>
        <w:t xml:space="preserve"> MemTable </w:t>
      </w:r>
      <w:r w:rsidR="00791E3D" w:rsidRPr="00A77687">
        <w:rPr>
          <w:rFonts w:hint="eastAsia"/>
        </w:rPr>
        <w:t>不必采用复杂的跳表结构。存储引擎采用如图</w:t>
      </w:r>
      <w:r w:rsidR="00791E3D" w:rsidRPr="00A77687">
        <w:rPr>
          <w:rFonts w:hint="eastAsia"/>
        </w:rPr>
        <w:t xml:space="preserve"> 2-7 </w:t>
      </w:r>
      <w:r w:rsidR="00791E3D" w:rsidRPr="00A77687">
        <w:rPr>
          <w:rFonts w:hint="eastAsia"/>
        </w:rPr>
        <w:t>所示的多缓存存储策略。</w:t>
      </w:r>
    </w:p>
    <w:p w14:paraId="53E656BE" w14:textId="060C1812" w:rsidR="00617E8B" w:rsidRDefault="00617E8B" w:rsidP="00617E8B">
      <w:pPr>
        <w:ind w:left="50" w:firstLine="480"/>
      </w:pPr>
      <w:r>
        <w:rPr>
          <w:rFonts w:hint="eastAsia"/>
        </w:rPr>
        <w:t>buffer</w:t>
      </w:r>
      <w:r>
        <w:rPr>
          <w:rFonts w:hint="eastAsia"/>
        </w:rPr>
        <w:t>为缓存，其中</w:t>
      </w:r>
      <w:r>
        <w:rPr>
          <w:rFonts w:hint="eastAsia"/>
        </w:rPr>
        <w:t xml:space="preserve"> key </w:t>
      </w:r>
      <w:r>
        <w:rPr>
          <w:rFonts w:hint="eastAsia"/>
        </w:rPr>
        <w:t>值为监控数据的时间信息</w:t>
      </w:r>
      <w:r>
        <w:rPr>
          <w:rFonts w:hint="eastAsia"/>
        </w:rPr>
        <w:t xml:space="preserve"> timestamp</w:t>
      </w:r>
      <w:r>
        <w:rPr>
          <w:rFonts w:hint="eastAsia"/>
        </w:rPr>
        <w:t>，其大小固定、不重复，在每个</w:t>
      </w:r>
      <w:r>
        <w:rPr>
          <w:rFonts w:hint="eastAsia"/>
        </w:rPr>
        <w:t xml:space="preserve"> time </w:t>
      </w:r>
      <w:r>
        <w:rPr>
          <w:rFonts w:hint="eastAsia"/>
        </w:rPr>
        <w:t>字段后面，附加固定长度的</w:t>
      </w:r>
      <w:r>
        <w:rPr>
          <w:rFonts w:hint="eastAsia"/>
        </w:rPr>
        <w:t>index</w:t>
      </w:r>
      <w:r>
        <w:rPr>
          <w:rFonts w:hint="eastAsia"/>
        </w:rPr>
        <w:t>信息，</w:t>
      </w:r>
      <w:r>
        <w:rPr>
          <w:rFonts w:hint="eastAsia"/>
        </w:rPr>
        <w:t>offset</w:t>
      </w:r>
      <w:r>
        <w:rPr>
          <w:rFonts w:hint="eastAsia"/>
        </w:rPr>
        <w:t>为偏移量，</w:t>
      </w:r>
      <w:r>
        <w:rPr>
          <w:rFonts w:hint="eastAsia"/>
        </w:rPr>
        <w:lastRenderedPageBreak/>
        <w:t>用于标识该</w:t>
      </w:r>
      <w:r>
        <w:rPr>
          <w:rFonts w:hint="eastAsia"/>
        </w:rPr>
        <w:t xml:space="preserve"> key</w:t>
      </w:r>
      <w:r>
        <w:rPr>
          <w:rFonts w:hint="eastAsia"/>
        </w:rPr>
        <w:t>，如图所示。值所对应的</w:t>
      </w:r>
      <w:r>
        <w:rPr>
          <w:rFonts w:hint="eastAsia"/>
        </w:rPr>
        <w:t xml:space="preserve"> value</w:t>
      </w:r>
      <w:r>
        <w:rPr>
          <w:rFonts w:hint="eastAsia"/>
        </w:rPr>
        <w:t>在数据区域的位置；</w:t>
      </w:r>
      <w:r>
        <w:rPr>
          <w:rFonts w:hint="eastAsia"/>
        </w:rPr>
        <w:t xml:space="preserve">value </w:t>
      </w:r>
      <w:r>
        <w:rPr>
          <w:rFonts w:hint="eastAsia"/>
        </w:rPr>
        <w:t>值为图像的二进制信息</w:t>
      </w:r>
      <w:r>
        <w:rPr>
          <w:rFonts w:hint="eastAsia"/>
        </w:rPr>
        <w:t xml:space="preserve"> data</w:t>
      </w:r>
      <w:r>
        <w:rPr>
          <w:rFonts w:hint="eastAsia"/>
        </w:rPr>
        <w:t>。</w:t>
      </w:r>
    </w:p>
    <w:p w14:paraId="13D04CE6" w14:textId="77777777" w:rsidR="00FA6757" w:rsidRDefault="00FA6757" w:rsidP="00FA6757">
      <w:pPr>
        <w:keepNext/>
        <w:spacing w:line="240" w:lineRule="auto"/>
        <w:ind w:firstLineChars="0" w:firstLine="0"/>
        <w:jc w:val="center"/>
      </w:pPr>
      <w:r>
        <w:object w:dxaOrig="7621" w:dyaOrig="4364" w14:anchorId="7D7E7F74">
          <v:shape id="_x0000_i1033" type="#_x0000_t75" style="width:380.55pt;height:218.55pt" o:ole="">
            <v:imagedata r:id="rId27" o:title=""/>
          </v:shape>
          <o:OLEObject Type="Embed" ProgID="Visio.Drawing.15" ShapeID="_x0000_i1033" DrawAspect="Content" ObjectID="_1757067881" r:id="rId28"/>
        </w:object>
      </w:r>
    </w:p>
    <w:p w14:paraId="4E64EC99" w14:textId="46F6F2CC" w:rsidR="006D66E6" w:rsidRDefault="00FA6757" w:rsidP="00FA6757">
      <w:pPr>
        <w:pStyle w:val="af7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7</w:t>
      </w:r>
    </w:p>
    <w:p w14:paraId="34916A7D" w14:textId="23B0B394" w:rsidR="00617E8B" w:rsidRDefault="00617E8B" w:rsidP="00091888">
      <w:pPr>
        <w:ind w:left="50" w:firstLine="480"/>
      </w:pPr>
      <w:r>
        <w:rPr>
          <w:rFonts w:hint="eastAsia"/>
        </w:rPr>
        <w:t>将上述的</w:t>
      </w:r>
      <w:r>
        <w:rPr>
          <w:rFonts w:hint="eastAsia"/>
        </w:rPr>
        <w:t xml:space="preserve"> MemTable </w:t>
      </w:r>
      <w:r>
        <w:rPr>
          <w:rFonts w:hint="eastAsia"/>
        </w:rPr>
        <w:t>持久化到磁盘即可构成磁盘上的一个数据块（即</w:t>
      </w:r>
      <w:r>
        <w:rPr>
          <w:rFonts w:hint="eastAsia"/>
        </w:rPr>
        <w:t xml:space="preserve"> SST</w:t>
      </w:r>
      <w:r>
        <w:rPr>
          <w:rFonts w:hint="eastAsia"/>
        </w:rPr>
        <w:t>）。为了更好地组织各个数据块，数据信息中，以数据块中第一个数据的时间作为开始时间</w:t>
      </w:r>
      <w:r>
        <w:rPr>
          <w:rFonts w:hint="eastAsia"/>
        </w:rPr>
        <w:t xml:space="preserve"> first_time</w:t>
      </w:r>
      <w:r>
        <w:rPr>
          <w:rFonts w:hint="eastAsia"/>
        </w:rPr>
        <w:t>，以摄像头的编号作为位置信息</w:t>
      </w:r>
      <w:r>
        <w:rPr>
          <w:rFonts w:hint="eastAsia"/>
        </w:rPr>
        <w:t xml:space="preserve"> placeID(</w:t>
      </w:r>
      <w:r>
        <w:rPr>
          <w:rFonts w:hint="eastAsia"/>
        </w:rPr>
        <w:t>也就是</w:t>
      </w:r>
      <w:r>
        <w:rPr>
          <w:rFonts w:hint="eastAsia"/>
        </w:rPr>
        <w:t>client_id</w:t>
      </w:r>
      <w:r>
        <w:rPr>
          <w:rFonts w:hint="eastAsia"/>
        </w:rPr>
        <w:tab/>
        <w:t>)</w:t>
      </w:r>
      <w:r>
        <w:rPr>
          <w:rFonts w:hint="eastAsia"/>
        </w:rPr>
        <w:t>，此外还标识出本数据块在磁盘中的存储路径</w:t>
      </w:r>
      <w:r>
        <w:rPr>
          <w:rFonts w:hint="eastAsia"/>
        </w:rPr>
        <w:t xml:space="preserve"> disk_path(</w:t>
      </w:r>
      <w:r>
        <w:rPr>
          <w:rFonts w:hint="eastAsia"/>
        </w:rPr>
        <w:t>也就是</w:t>
      </w:r>
      <w:r>
        <w:rPr>
          <w:rFonts w:hint="eastAsia"/>
        </w:rPr>
        <w:t>filepath)</w:t>
      </w:r>
      <w:r>
        <w:rPr>
          <w:rFonts w:hint="eastAsia"/>
        </w:rPr>
        <w:t>。每个数据块的元数据信息如图所示。每个</w:t>
      </w:r>
      <w:r>
        <w:rPr>
          <w:rFonts w:hint="eastAsia"/>
        </w:rPr>
        <w:t>Block_id</w:t>
      </w:r>
      <w:r>
        <w:rPr>
          <w:rFonts w:hint="eastAsia"/>
        </w:rPr>
        <w:t>为块内第一个记录的时间戳</w:t>
      </w:r>
      <w:r>
        <w:rPr>
          <w:rFonts w:hint="eastAsia"/>
        </w:rPr>
        <w:t>+</w:t>
      </w:r>
      <w:r>
        <w:rPr>
          <w:rFonts w:hint="eastAsia"/>
        </w:rPr>
        <w:t>一秒内索引</w:t>
      </w:r>
      <w:r>
        <w:rPr>
          <w:rFonts w:hint="eastAsia"/>
        </w:rPr>
        <w:t>+camera_id</w:t>
      </w:r>
      <w:r>
        <w:rPr>
          <w:rFonts w:hint="eastAsia"/>
        </w:rPr>
        <w:t>。查询的时候根据</w:t>
      </w:r>
      <w:r>
        <w:rPr>
          <w:rFonts w:hint="eastAsia"/>
        </w:rPr>
        <w:t>Block_id</w:t>
      </w:r>
      <w:r>
        <w:rPr>
          <w:rFonts w:hint="eastAsia"/>
        </w:rPr>
        <w:t>进行查找</w:t>
      </w:r>
      <w:r w:rsidR="00100360">
        <w:rPr>
          <w:rFonts w:hint="eastAsia"/>
        </w:rPr>
        <w:t>，</w:t>
      </w:r>
      <w:r w:rsidR="009A0D8C">
        <w:rPr>
          <w:rFonts w:hint="eastAsia"/>
        </w:rPr>
        <w:t>具体</w:t>
      </w:r>
      <w:r w:rsidR="009A0D8C">
        <w:rPr>
          <w:rFonts w:hint="eastAsia"/>
        </w:rPr>
        <w:t>Block</w:t>
      </w:r>
      <w:r w:rsidR="009A0D8C">
        <w:t>Id</w:t>
      </w:r>
      <w:r w:rsidR="009A0D8C">
        <w:rPr>
          <w:rFonts w:hint="eastAsia"/>
        </w:rPr>
        <w:t>结构如下图。</w:t>
      </w:r>
    </w:p>
    <w:p w14:paraId="220BB1B3" w14:textId="4CE5F534" w:rsidR="000947ED" w:rsidRDefault="0041061D" w:rsidP="000947ED">
      <w:pPr>
        <w:ind w:firstLineChars="0" w:firstLine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1F2737C" wp14:editId="17C32751">
                <wp:simplePos x="0" y="0"/>
                <wp:positionH relativeFrom="column">
                  <wp:posOffset>1075731</wp:posOffset>
                </wp:positionH>
                <wp:positionV relativeFrom="paragraph">
                  <wp:posOffset>332808</wp:posOffset>
                </wp:positionV>
                <wp:extent cx="3914775" cy="1342390"/>
                <wp:effectExtent l="0" t="0" r="9525" b="0"/>
                <wp:wrapTopAndBottom/>
                <wp:docPr id="582227014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775" cy="1342390"/>
                          <a:chOff x="0" y="0"/>
                          <a:chExt cx="3914775" cy="1342390"/>
                        </a:xfrm>
                      </wpg:grpSpPr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0992180" name="文本框 1"/>
                        <wps:cNvSpPr txBox="1"/>
                        <wps:spPr>
                          <a:xfrm>
                            <a:off x="0" y="859790"/>
                            <a:ext cx="3914775" cy="482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FF7244" w14:textId="5A92A0D0" w:rsidR="00F70773" w:rsidRPr="00907C86" w:rsidRDefault="00F70773" w:rsidP="000947ED">
                              <w:pPr>
                                <w:pStyle w:val="af7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2-</w:t>
                              </w:r>
                              <w:r w:rsidR="00AF5D7D"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F2737C" id="组合 3" o:spid="_x0000_s1029" style="position:absolute;left:0;text-align:left;margin-left:84.7pt;margin-top:26.2pt;width:308.25pt;height:105.7pt;z-index:251664384" coordsize="39147,13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">
                <v:shape id="图片 3" o:spid="_x0000_s1030" type="#_x0000_t75" style="position:absolute;width:39147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">
                  <v:imagedata r:id="rId30" o:title=""/>
                </v:shape>
                <v:shape id="文本框 1" o:spid="_x0000_s1031" type="#_x0000_t202" style="position:absolute;top:8597;width:3914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" stroked="f">
                  <v:textbox style="mso-fit-shape-to-text:t" inset="0,0,0,0">
                    <w:txbxContent>
                      <w:p w14:paraId="4AFF7244" w14:textId="5A92A0D0" w:rsidR="00F70773" w:rsidRPr="00907C86" w:rsidRDefault="00F70773" w:rsidP="000947ED">
                        <w:pPr>
                          <w:pStyle w:val="af7"/>
                          <w:rPr>
                            <w:noProof/>
                            <w:sz w:val="24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2-</w:t>
                        </w:r>
                        <w:r w:rsidR="00AF5D7D">
                          <w:t>8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6644E">
        <w:rPr>
          <w:rFonts w:hint="eastAsia"/>
        </w:rPr>
        <w:t>将每个</w:t>
      </w:r>
      <w:r w:rsidR="00F6644E">
        <w:rPr>
          <w:rFonts w:hint="eastAsia"/>
        </w:rPr>
        <w:t>Block</w:t>
      </w:r>
      <w:r w:rsidR="00F6644E">
        <w:rPr>
          <w:rFonts w:hint="eastAsia"/>
        </w:rPr>
        <w:t>存储</w:t>
      </w:r>
      <w:r w:rsidR="00D23AAA">
        <w:rPr>
          <w:rFonts w:hint="eastAsia"/>
        </w:rPr>
        <w:t>都有</w:t>
      </w:r>
      <w:r w:rsidR="001F68BC">
        <w:rPr>
          <w:rFonts w:hint="eastAsia"/>
        </w:rPr>
        <w:t>与之</w:t>
      </w:r>
      <w:r w:rsidR="00D23AAA">
        <w:rPr>
          <w:rFonts w:hint="eastAsia"/>
        </w:rPr>
        <w:t>对应</w:t>
      </w:r>
      <w:r w:rsidR="00F6644E">
        <w:rPr>
          <w:rFonts w:hint="eastAsia"/>
        </w:rPr>
        <w:t>一个目录</w:t>
      </w:r>
      <w:r w:rsidR="00A96BD7">
        <w:rPr>
          <w:rFonts w:hint="eastAsia"/>
        </w:rPr>
        <w:t>，</w:t>
      </w:r>
      <w:r w:rsidR="00DB1D6C">
        <w:rPr>
          <w:rFonts w:hint="eastAsia"/>
        </w:rPr>
        <w:t>整体的</w:t>
      </w:r>
      <w:r w:rsidR="00DB1D6C">
        <w:rPr>
          <w:rFonts w:hint="eastAsia"/>
        </w:rPr>
        <w:t>Bloc</w:t>
      </w:r>
      <w:r w:rsidR="00DB1D6C">
        <w:t>k</w:t>
      </w:r>
      <w:r w:rsidR="00DB1D6C">
        <w:rPr>
          <w:rFonts w:hint="eastAsia"/>
        </w:rPr>
        <w:t>结构如下：</w:t>
      </w:r>
    </w:p>
    <w:p w14:paraId="107105C7" w14:textId="0823B919" w:rsidR="004F6044" w:rsidRPr="00F3412A" w:rsidRDefault="00F54781" w:rsidP="00F54781">
      <w:pPr>
        <w:topLinePunct w:val="0"/>
        <w:spacing w:line="240" w:lineRule="auto"/>
        <w:ind w:firstLineChars="0" w:firstLine="0"/>
        <w:jc w:val="left"/>
        <w:rPr>
          <w:rFonts w:hint="eastAsia"/>
        </w:rPr>
      </w:pPr>
      <w:r>
        <w:rPr>
          <w:rFonts w:hint="eastAsia"/>
        </w:rPr>
        <w:t>具体存储信息</w:t>
      </w:r>
      <w:r w:rsidR="00F43B3F">
        <w:rPr>
          <w:rFonts w:hint="eastAsia"/>
        </w:rPr>
        <w:t>：</w:t>
      </w:r>
      <w:proofErr w:type="spellStart"/>
      <w:r w:rsidR="00DE5B27">
        <w:rPr>
          <w:rFonts w:hint="eastAsia"/>
        </w:rPr>
        <w:t>t</w:t>
      </w:r>
      <w:r w:rsidR="00DE5B27">
        <w:t>ask_id</w:t>
      </w:r>
      <w:proofErr w:type="spellEnd"/>
      <w:r w:rsidR="00DE5B27">
        <w:rPr>
          <w:rFonts w:hint="eastAsia"/>
        </w:rPr>
        <w:t>、</w:t>
      </w:r>
      <w:proofErr w:type="spellStart"/>
      <w:r w:rsidR="00DE5B27">
        <w:t>camera_id</w:t>
      </w:r>
      <w:proofErr w:type="spellEnd"/>
      <w:r w:rsidR="00DE5B27">
        <w:rPr>
          <w:rFonts w:hint="eastAsia"/>
        </w:rPr>
        <w:t>、时间戳、</w:t>
      </w:r>
      <w:r w:rsidR="0095027B">
        <w:rPr>
          <w:rFonts w:hint="eastAsia"/>
        </w:rPr>
        <w:t>抓拍记录、图像信息。</w:t>
      </w:r>
    </w:p>
    <w:p w14:paraId="3B23F841" w14:textId="16CCA792" w:rsidR="00F54781" w:rsidRDefault="000045AB" w:rsidP="00F54781">
      <w:pPr>
        <w:topLinePunct w:val="0"/>
        <w:spacing w:line="240" w:lineRule="auto"/>
        <w:ind w:firstLineChars="0" w:firstLine="0"/>
        <w:jc w:val="left"/>
        <w:rPr>
          <w:rFonts w:hint="eastAsia"/>
        </w:rPr>
      </w:pPr>
      <w:r>
        <w:rPr>
          <w:rFonts w:hint="eastAsia"/>
        </w:rPr>
        <w:t>其中</w:t>
      </w:r>
      <w:r w:rsidR="00F6453B">
        <w:rPr>
          <w:rFonts w:hint="eastAsia"/>
        </w:rPr>
        <w:t>：</w:t>
      </w:r>
    </w:p>
    <w:p w14:paraId="49A8AAAD" w14:textId="77777777" w:rsidR="00191A97" w:rsidRDefault="00F54781" w:rsidP="00191A97">
      <w:pPr>
        <w:topLinePunct w:val="0"/>
        <w:spacing w:line="240" w:lineRule="auto"/>
        <w:ind w:firstLineChars="0" w:firstLine="0"/>
        <w:jc w:val="left"/>
      </w:pPr>
      <w:r>
        <w:rPr>
          <w:rFonts w:hint="eastAsia"/>
        </w:rPr>
        <w:t>抓拍记录</w:t>
      </w:r>
      <w:r>
        <w:rPr>
          <w:rFonts w:hint="eastAsia"/>
        </w:rPr>
        <w:t>:</w:t>
      </w:r>
      <w:proofErr w:type="spellStart"/>
      <w:r>
        <w:rPr>
          <w:rFonts w:hint="eastAsia"/>
        </w:rPr>
        <w:t>face_id</w:t>
      </w:r>
      <w:proofErr w:type="spellEnd"/>
      <w:r>
        <w:rPr>
          <w:rFonts w:hint="eastAsia"/>
        </w:rPr>
        <w:t>、包括了人脸信息、检测的人脸框的信息。人脸信息包括年龄、性别、是否遮挡。</w:t>
      </w:r>
      <w:bookmarkStart w:id="19" w:name="_Toc143441832"/>
    </w:p>
    <w:p w14:paraId="6A4B9CB6" w14:textId="77777777" w:rsidR="00191A97" w:rsidRDefault="00191A97">
      <w:pPr>
        <w:topLinePunct w:val="0"/>
        <w:spacing w:line="240" w:lineRule="auto"/>
        <w:ind w:firstLineChars="0" w:firstLine="0"/>
        <w:jc w:val="left"/>
      </w:pPr>
      <w:r>
        <w:br w:type="page"/>
      </w:r>
    </w:p>
    <w:p w14:paraId="4894BCE7" w14:textId="66A886E3" w:rsidR="000947ED" w:rsidRPr="000947ED" w:rsidRDefault="008D4892" w:rsidP="00E440E4">
      <w:pPr>
        <w:pStyle w:val="3"/>
      </w:pPr>
      <w:r>
        <w:rPr>
          <w:rFonts w:hint="eastAsia"/>
        </w:rPr>
        <w:lastRenderedPageBreak/>
        <w:t>类详细设计</w:t>
      </w:r>
      <w:bookmarkEnd w:id="19"/>
    </w:p>
    <w:p w14:paraId="78740ABD" w14:textId="7CE880FA" w:rsidR="006851A0" w:rsidRDefault="006851A0" w:rsidP="00F66005">
      <w:pPr>
        <w:ind w:firstLineChars="0" w:firstLine="0"/>
      </w:pPr>
      <w:r>
        <w:t>B</w:t>
      </w:r>
      <w:r>
        <w:rPr>
          <w:rFonts w:hint="eastAsia"/>
        </w:rPr>
        <w:t>uffer</w:t>
      </w:r>
      <w:r>
        <w:rPr>
          <w:rFonts w:hint="eastAsia"/>
        </w:rPr>
        <w:t>类图</w:t>
      </w:r>
    </w:p>
    <w:p w14:paraId="1319137D" w14:textId="263EF043" w:rsidR="000947ED" w:rsidRDefault="00CA626B" w:rsidP="005E0153">
      <w:pPr>
        <w:ind w:firstLine="480"/>
      </w:pPr>
      <w:r w:rsidRPr="00CA626B">
        <w:rPr>
          <w:rFonts w:hint="eastAsia"/>
        </w:rPr>
        <w:t>这里的</w:t>
      </w:r>
      <w:r w:rsidRPr="00CA626B">
        <w:rPr>
          <w:rFonts w:hint="eastAsia"/>
        </w:rPr>
        <w:t>kTimestampLen</w:t>
      </w:r>
      <w:r w:rsidRPr="00CA626B">
        <w:rPr>
          <w:rFonts w:hint="eastAsia"/>
        </w:rPr>
        <w:t>就是年月时加上一秒内的索引，也就是</w:t>
      </w:r>
      <w:r w:rsidRPr="00CA626B">
        <w:rPr>
          <w:rFonts w:hint="eastAsia"/>
        </w:rPr>
        <w:t>(YYYYMMDDHHSSFFFFFF)</w:t>
      </w:r>
      <w:r w:rsidRPr="00CA626B">
        <w:rPr>
          <w:rFonts w:hint="eastAsia"/>
        </w:rPr>
        <w:t>，</w:t>
      </w:r>
      <w:r w:rsidRPr="00CA626B">
        <w:rPr>
          <w:rFonts w:hint="eastAsia"/>
        </w:rPr>
        <w:t>client_id</w:t>
      </w:r>
      <w:r w:rsidRPr="00CA626B">
        <w:rPr>
          <w:rFonts w:hint="eastAsia"/>
        </w:rPr>
        <w:t>就是对应的</w:t>
      </w:r>
      <w:r w:rsidRPr="00CA626B">
        <w:rPr>
          <w:rFonts w:hint="eastAsia"/>
        </w:rPr>
        <w:t>camera_id</w:t>
      </w:r>
      <w:r w:rsidRPr="00CA626B">
        <w:rPr>
          <w:rFonts w:hint="eastAsia"/>
        </w:rPr>
        <w:t>。</w:t>
      </w:r>
      <w:r w:rsidR="008058D9">
        <w:rPr>
          <w:rFonts w:hint="eastAsia"/>
        </w:rPr>
        <w:t>buffer</w:t>
      </w:r>
      <w:r w:rsidRPr="00CA626B">
        <w:rPr>
          <w:rFonts w:hint="eastAsia"/>
        </w:rPr>
        <w:t>用来存储对应摄像头数据</w:t>
      </w:r>
      <w:r w:rsidR="00424F3C">
        <w:rPr>
          <w:rFonts w:hint="eastAsia"/>
        </w:rPr>
        <w:t>。</w:t>
      </w:r>
    </w:p>
    <w:p w14:paraId="392FB960" w14:textId="77777777" w:rsidR="001D3247" w:rsidRDefault="001D3247" w:rsidP="001D3247">
      <w:pPr>
        <w:keepNext/>
        <w:spacing w:line="240" w:lineRule="auto"/>
        <w:ind w:firstLineChars="0" w:firstLine="0"/>
        <w:jc w:val="center"/>
      </w:pPr>
      <w:r>
        <w:object w:dxaOrig="3738" w:dyaOrig="4089" w14:anchorId="446B8587">
          <v:shape id="_x0000_i1034" type="#_x0000_t75" style="width:186.45pt;height:204.85pt" o:ole="">
            <v:imagedata r:id="rId31" o:title=""/>
          </v:shape>
          <o:OLEObject Type="Embed" ProgID="Visio.Drawing.15" ShapeID="_x0000_i1034" DrawAspect="Content" ObjectID="_1757067882" r:id="rId32"/>
        </w:object>
      </w:r>
    </w:p>
    <w:p w14:paraId="1F59DCE2" w14:textId="690F8810" w:rsidR="008D03B6" w:rsidRDefault="001D3247" w:rsidP="001D3247">
      <w:pPr>
        <w:pStyle w:val="af7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9</w:t>
      </w:r>
    </w:p>
    <w:p w14:paraId="632CD62B" w14:textId="05256EFE" w:rsidR="001D3247" w:rsidRDefault="001D3247" w:rsidP="001D3247">
      <w:pPr>
        <w:ind w:firstLineChars="0" w:firstLine="0"/>
      </w:pPr>
      <w:r>
        <w:rPr>
          <w:rFonts w:hint="eastAsia"/>
        </w:rPr>
        <w:t>B</w:t>
      </w:r>
      <w:r>
        <w:t>u</w:t>
      </w:r>
      <w:r>
        <w:rPr>
          <w:rFonts w:hint="eastAsia"/>
        </w:rPr>
        <w:t>ffer</w:t>
      </w:r>
      <w:r>
        <w:t>ID</w:t>
      </w:r>
      <w:r>
        <w:rPr>
          <w:rFonts w:hint="eastAsia"/>
        </w:rPr>
        <w:t>类图</w:t>
      </w:r>
    </w:p>
    <w:p w14:paraId="32FA2614" w14:textId="79B2383D" w:rsidR="00B64104" w:rsidRDefault="001D3247" w:rsidP="00B64104">
      <w:pPr>
        <w:keepNext/>
        <w:spacing w:line="240" w:lineRule="auto"/>
        <w:ind w:firstLineChars="0" w:firstLine="0"/>
        <w:jc w:val="center"/>
      </w:pPr>
      <w:r>
        <w:object w:dxaOrig="3738" w:dyaOrig="3370" w14:anchorId="110D7FE2">
          <v:shape id="_x0000_i1035" type="#_x0000_t75" style="width:186.45pt;height:168.85pt" o:ole="">
            <v:imagedata r:id="rId33" o:title=""/>
          </v:shape>
          <o:OLEObject Type="Embed" ProgID="Visio.Drawing.15" ShapeID="_x0000_i1035" DrawAspect="Content" ObjectID="_1757067883" r:id="rId34"/>
        </w:object>
      </w:r>
    </w:p>
    <w:p w14:paraId="2343C836" w14:textId="564F8CC0" w:rsidR="00B64104" w:rsidRPr="00B64104" w:rsidRDefault="001D3247" w:rsidP="00B64104">
      <w:pPr>
        <w:pStyle w:val="af7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10</w:t>
      </w:r>
    </w:p>
    <w:p w14:paraId="5EF4F6A9" w14:textId="3B223C1B" w:rsidR="00363D5A" w:rsidRDefault="00CB6FC9" w:rsidP="00165AB3">
      <w:pPr>
        <w:ind w:firstLineChars="0" w:firstLine="0"/>
      </w:pPr>
      <w:r w:rsidRPr="00CB6FC9">
        <w:rPr>
          <w:rFonts w:hint="eastAsia"/>
        </w:rPr>
        <w:t>BufferGroup</w:t>
      </w:r>
      <w:r w:rsidRPr="00CB6FC9">
        <w:rPr>
          <w:rFonts w:hint="eastAsia"/>
        </w:rPr>
        <w:t>类图</w:t>
      </w:r>
    </w:p>
    <w:p w14:paraId="5E2676F0" w14:textId="5782A5D7" w:rsidR="00B705DE" w:rsidRDefault="00363D5A" w:rsidP="00363D5A">
      <w:pPr>
        <w:ind w:firstLine="480"/>
      </w:pPr>
      <w:r>
        <w:rPr>
          <w:rFonts w:hint="eastAsia"/>
        </w:rPr>
        <w:t>用来管理</w:t>
      </w:r>
      <w:r>
        <w:rPr>
          <w:rFonts w:hint="eastAsia"/>
        </w:rPr>
        <w:t>buffer</w:t>
      </w:r>
      <w:r>
        <w:rPr>
          <w:rFonts w:hint="eastAsia"/>
        </w:rPr>
        <w:t>，其中，</w:t>
      </w:r>
      <w:r>
        <w:rPr>
          <w:rFonts w:hint="eastAsia"/>
        </w:rPr>
        <w:t>fetch_buffer</w:t>
      </w:r>
      <w:r>
        <w:rPr>
          <w:rFonts w:hint="eastAsia"/>
        </w:rPr>
        <w:t>获取</w:t>
      </w:r>
      <w:r>
        <w:rPr>
          <w:rFonts w:hint="eastAsia"/>
        </w:rPr>
        <w:t>buffer</w:t>
      </w:r>
      <w:r>
        <w:rPr>
          <w:rFonts w:hint="eastAsia"/>
        </w:rPr>
        <w:t>用来写入</w:t>
      </w:r>
      <w:r>
        <w:rPr>
          <w:rFonts w:hint="eastAsia"/>
        </w:rPr>
        <w:t>record</w:t>
      </w:r>
      <w:r>
        <w:rPr>
          <w:rFonts w:hint="eastAsia"/>
        </w:rPr>
        <w:t>。</w:t>
      </w:r>
      <w:r>
        <w:rPr>
          <w:rFonts w:hint="eastAsia"/>
        </w:rPr>
        <w:t>fetch_and_put_buffer</w:t>
      </w:r>
      <w:r>
        <w:rPr>
          <w:rFonts w:hint="eastAsia"/>
        </w:rPr>
        <w:t>获取新</w:t>
      </w:r>
      <w:r>
        <w:rPr>
          <w:rFonts w:hint="eastAsia"/>
        </w:rPr>
        <w:t>empty buffer</w:t>
      </w:r>
      <w:r>
        <w:rPr>
          <w:rFonts w:hint="eastAsia"/>
        </w:rPr>
        <w:t>，并归还</w:t>
      </w:r>
      <w:r>
        <w:rPr>
          <w:rFonts w:hint="eastAsia"/>
        </w:rPr>
        <w:t>full buffer</w:t>
      </w:r>
      <w:r>
        <w:rPr>
          <w:rFonts w:hint="eastAsia"/>
        </w:rPr>
        <w:t>存储成</w:t>
      </w:r>
      <w:r>
        <w:rPr>
          <w:rFonts w:hint="eastAsia"/>
        </w:rPr>
        <w:t>block,</w:t>
      </w:r>
      <w:r>
        <w:rPr>
          <w:rFonts w:hint="eastAsia"/>
        </w:rPr>
        <w:t>得到满的</w:t>
      </w:r>
      <w:r>
        <w:rPr>
          <w:rFonts w:hint="eastAsia"/>
        </w:rPr>
        <w:t>buffer</w:t>
      </w:r>
      <w:r>
        <w:rPr>
          <w:rFonts w:hint="eastAsia"/>
        </w:rPr>
        <w:t>的</w:t>
      </w:r>
      <w:r>
        <w:rPr>
          <w:rFonts w:hint="eastAsia"/>
        </w:rPr>
        <w:t>BlockID</w:t>
      </w:r>
      <w:r>
        <w:rPr>
          <w:rFonts w:hint="eastAsia"/>
        </w:rPr>
        <w:t>。</w:t>
      </w:r>
      <w:r>
        <w:rPr>
          <w:rFonts w:hint="eastAsia"/>
        </w:rPr>
        <w:t>read_buffer</w:t>
      </w:r>
      <w:r>
        <w:rPr>
          <w:rFonts w:hint="eastAsia"/>
        </w:rPr>
        <w:t>获取</w:t>
      </w:r>
      <w:r>
        <w:rPr>
          <w:rFonts w:hint="eastAsia"/>
        </w:rPr>
        <w:t>client_id</w:t>
      </w:r>
      <w:r>
        <w:rPr>
          <w:rFonts w:hint="eastAsia"/>
        </w:rPr>
        <w:t>的</w:t>
      </w:r>
      <w:r>
        <w:rPr>
          <w:rFonts w:hint="eastAsia"/>
        </w:rPr>
        <w:t>buffer</w:t>
      </w:r>
      <w:r>
        <w:rPr>
          <w:rFonts w:hint="eastAsia"/>
        </w:rPr>
        <w:t>用来读。</w:t>
      </w:r>
    </w:p>
    <w:p w14:paraId="065BBF48" w14:textId="77777777" w:rsidR="00AC13CB" w:rsidRDefault="00AC13CB" w:rsidP="00AC13CB">
      <w:pPr>
        <w:keepNext/>
        <w:spacing w:line="240" w:lineRule="auto"/>
        <w:ind w:firstLineChars="0" w:firstLine="0"/>
        <w:jc w:val="center"/>
      </w:pPr>
      <w:r>
        <w:object w:dxaOrig="3738" w:dyaOrig="2650" w14:anchorId="212805C4">
          <v:shape id="_x0000_i1036" type="#_x0000_t75" style="width:186.45pt;height:132.45pt" o:ole="">
            <v:imagedata r:id="rId35" o:title=""/>
          </v:shape>
          <o:OLEObject Type="Embed" ProgID="Visio.Drawing.15" ShapeID="_x0000_i1036" DrawAspect="Content" ObjectID="_1757067884" r:id="rId36"/>
        </w:object>
      </w:r>
    </w:p>
    <w:p w14:paraId="332BA922" w14:textId="673EB17E" w:rsidR="00423EEC" w:rsidRDefault="00AC13CB" w:rsidP="00423EEC">
      <w:pPr>
        <w:pStyle w:val="afa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11</w:t>
      </w:r>
    </w:p>
    <w:p w14:paraId="5A550E39" w14:textId="1BBCC925" w:rsidR="00423EEC" w:rsidRDefault="00423EEC" w:rsidP="00423EEC">
      <w:pPr>
        <w:ind w:firstLineChars="0" w:firstLine="0"/>
      </w:pPr>
      <w:r>
        <w:t>B</w:t>
      </w:r>
      <w:r>
        <w:rPr>
          <w:rFonts w:hint="eastAsia"/>
        </w:rPr>
        <w:t>l</w:t>
      </w:r>
      <w:r w:rsidR="00DD31D2">
        <w:t>ockCache</w:t>
      </w:r>
      <w:r w:rsidR="00DD31D2">
        <w:rPr>
          <w:rFonts w:hint="eastAsia"/>
        </w:rPr>
        <w:t>类图</w:t>
      </w:r>
    </w:p>
    <w:p w14:paraId="17C3C7FB" w14:textId="53D654A9" w:rsidR="000823C3" w:rsidRDefault="00DD2126" w:rsidP="00423EEC">
      <w:pPr>
        <w:ind w:firstLineChars="0" w:firstLine="0"/>
      </w:pPr>
      <w:r>
        <w:rPr>
          <w:rFonts w:hint="eastAsia"/>
        </w:rPr>
        <w:t>通过</w:t>
      </w:r>
      <w:r>
        <w:rPr>
          <w:rFonts w:hint="eastAsia"/>
        </w:rPr>
        <w:t>D</w:t>
      </w:r>
      <w:r>
        <w:t>iskThread</w:t>
      </w:r>
      <w:r>
        <w:rPr>
          <w:rFonts w:hint="eastAsia"/>
        </w:rPr>
        <w:t>写入</w:t>
      </w:r>
      <w:r>
        <w:rPr>
          <w:rFonts w:hint="eastAsia"/>
        </w:rPr>
        <w:t>block</w:t>
      </w:r>
      <w:r w:rsidR="00C128CB">
        <w:rPr>
          <w:rFonts w:hint="eastAsia"/>
        </w:rPr>
        <w:t>，</w:t>
      </w:r>
      <w:r w:rsidR="006C79B2" w:rsidRPr="006C79B2">
        <w:t>把数据块写入磁盘存储介质中，实现持久化存储</w:t>
      </w:r>
      <w:r w:rsidR="006C79B2">
        <w:rPr>
          <w:rFonts w:hint="eastAsia"/>
        </w:rPr>
        <w:t>。</w:t>
      </w:r>
    </w:p>
    <w:p w14:paraId="72F515BA" w14:textId="77777777" w:rsidR="000823C3" w:rsidRDefault="000823C3" w:rsidP="000823C3">
      <w:pPr>
        <w:keepNext/>
        <w:spacing w:line="240" w:lineRule="auto"/>
        <w:ind w:firstLineChars="0" w:firstLine="0"/>
        <w:jc w:val="center"/>
      </w:pPr>
      <w:r>
        <w:object w:dxaOrig="3738" w:dyaOrig="3009" w14:anchorId="2D4C36A6">
          <v:shape id="_x0000_i1037" type="#_x0000_t75" style="width:186.45pt;height:150.85pt" o:ole="">
            <v:imagedata r:id="rId37" o:title=""/>
          </v:shape>
          <o:OLEObject Type="Embed" ProgID="Visio.Drawing.15" ShapeID="_x0000_i1037" DrawAspect="Content" ObjectID="_1757067885" r:id="rId38"/>
        </w:object>
      </w:r>
    </w:p>
    <w:p w14:paraId="4818B836" w14:textId="58574B9B" w:rsidR="00DD31D2" w:rsidRPr="00423EEC" w:rsidRDefault="000823C3" w:rsidP="000823C3">
      <w:pPr>
        <w:pStyle w:val="af7"/>
      </w:pPr>
      <w:r>
        <w:rPr>
          <w:rFonts w:hint="eastAsia"/>
        </w:rPr>
        <w:t>图</w:t>
      </w:r>
      <w:r>
        <w:rPr>
          <w:rFonts w:hint="eastAsia"/>
        </w:rPr>
        <w:t xml:space="preserve"> 2-12</w:t>
      </w:r>
    </w:p>
    <w:p w14:paraId="24A831C6" w14:textId="2298DB0C" w:rsidR="0014220D" w:rsidRDefault="0014220D" w:rsidP="004160C8">
      <w:pPr>
        <w:pStyle w:val="10"/>
      </w:pPr>
      <w:bookmarkStart w:id="20" w:name="_Toc143441833"/>
      <w:r>
        <w:rPr>
          <w:rFonts w:hint="eastAsia"/>
        </w:rPr>
        <w:lastRenderedPageBreak/>
        <w:t>数据挖掘</w:t>
      </w:r>
      <w:bookmarkEnd w:id="20"/>
    </w:p>
    <w:p w14:paraId="638A3C4A" w14:textId="27160F8C" w:rsidR="0014220D" w:rsidRDefault="0014220D" w:rsidP="000D0C3A">
      <w:pPr>
        <w:pStyle w:val="20"/>
      </w:pPr>
      <w:bookmarkStart w:id="21" w:name="_Toc143441834"/>
      <w:r>
        <w:rPr>
          <w:rFonts w:hint="eastAsia"/>
        </w:rPr>
        <w:t>目标轨迹</w:t>
      </w:r>
      <w:bookmarkEnd w:id="21"/>
      <w:r w:rsidR="00A53DFC">
        <w:rPr>
          <w:rFonts w:hint="eastAsia"/>
        </w:rPr>
        <w:t>分析</w:t>
      </w:r>
    </w:p>
    <w:p w14:paraId="4937C809" w14:textId="0E23A1ED" w:rsidR="0014220D" w:rsidRDefault="0014220D" w:rsidP="000D0C3A">
      <w:pPr>
        <w:pStyle w:val="3"/>
      </w:pPr>
      <w:bookmarkStart w:id="22" w:name="_Toc143441835"/>
      <w:r>
        <w:rPr>
          <w:rFonts w:hint="eastAsia"/>
        </w:rPr>
        <w:t>功能描述</w:t>
      </w:r>
      <w:bookmarkEnd w:id="22"/>
    </w:p>
    <w:p w14:paraId="7C01E359" w14:textId="1C7AE111" w:rsidR="0014220D" w:rsidRDefault="0014220D" w:rsidP="0014220D">
      <w:pPr>
        <w:ind w:firstLine="480"/>
      </w:pPr>
      <w:r>
        <w:rPr>
          <w:rFonts w:hint="eastAsia"/>
        </w:rPr>
        <w:t>目标轨迹生成：输入一个人脸图片，返回目标的轨迹信息。</w:t>
      </w:r>
    </w:p>
    <w:p w14:paraId="6F7BC49E" w14:textId="3FD42B57" w:rsidR="0014220D" w:rsidRDefault="0014220D" w:rsidP="0014220D">
      <w:pPr>
        <w:ind w:firstLine="480"/>
      </w:pPr>
      <w:r>
        <w:rPr>
          <w:rFonts w:hint="eastAsia"/>
        </w:rPr>
        <w:t>轨迹信息包括为：一系列按时间先后顺序排列的时间、地点</w:t>
      </w:r>
    </w:p>
    <w:p w14:paraId="7A32C1D4" w14:textId="443E93D9" w:rsidR="0014220D" w:rsidRDefault="0014220D" w:rsidP="000D0C3A">
      <w:pPr>
        <w:pStyle w:val="3"/>
      </w:pPr>
      <w:bookmarkStart w:id="23" w:name="_Toc143441836"/>
      <w:r>
        <w:rPr>
          <w:rFonts w:hint="eastAsia"/>
        </w:rPr>
        <w:t>输入输出</w:t>
      </w:r>
      <w:bookmarkEnd w:id="23"/>
    </w:p>
    <w:p w14:paraId="0842D988" w14:textId="77777777" w:rsidR="0014220D" w:rsidRDefault="0014220D" w:rsidP="0014220D">
      <w:pPr>
        <w:ind w:firstLine="480"/>
      </w:pPr>
      <w:r>
        <w:rPr>
          <w:rFonts w:hint="eastAsia"/>
        </w:rPr>
        <w:t>输入：一个人的人脸图片、时间范围、地点范围（可选）、页码、页大小、</w:t>
      </w:r>
      <w:r>
        <w:rPr>
          <w:rFonts w:hint="eastAsia"/>
        </w:rPr>
        <w:t>face_key</w:t>
      </w:r>
      <w:r>
        <w:rPr>
          <w:rFonts w:hint="eastAsia"/>
        </w:rPr>
        <w:t>（第一次请求时为空）。</w:t>
      </w:r>
    </w:p>
    <w:p w14:paraId="079FDF19" w14:textId="28D35169" w:rsidR="0014220D" w:rsidRDefault="0014220D" w:rsidP="0014220D">
      <w:pPr>
        <w:ind w:firstLine="480"/>
      </w:pPr>
      <w:r>
        <w:rPr>
          <w:rFonts w:hint="eastAsia"/>
        </w:rPr>
        <w:t>输出：</w:t>
      </w:r>
      <w:r w:rsidR="00C10996">
        <w:rPr>
          <w:rFonts w:hint="eastAsia"/>
        </w:rPr>
        <w:t>目标</w:t>
      </w:r>
      <w:r>
        <w:rPr>
          <w:rFonts w:hint="eastAsia"/>
        </w:rPr>
        <w:t>人脸对应的轨迹信息</w:t>
      </w:r>
    </w:p>
    <w:p w14:paraId="1B3E6766" w14:textId="37014F65" w:rsidR="0014220D" w:rsidRDefault="0014220D" w:rsidP="000D0C3A">
      <w:pPr>
        <w:pStyle w:val="3"/>
      </w:pPr>
      <w:bookmarkStart w:id="24" w:name="_Toc143441837"/>
      <w:r>
        <w:rPr>
          <w:rFonts w:hint="eastAsia"/>
        </w:rPr>
        <w:t>实现细节</w:t>
      </w:r>
      <w:bookmarkEnd w:id="24"/>
    </w:p>
    <w:p w14:paraId="44117910" w14:textId="77777777" w:rsidR="0014220D" w:rsidRDefault="0014220D" w:rsidP="0014220D">
      <w:pPr>
        <w:ind w:firstLine="480"/>
      </w:pPr>
      <w:r>
        <w:rPr>
          <w:rFonts w:hint="eastAsia"/>
        </w:rPr>
        <w:t>先解析</w:t>
      </w:r>
      <w:r>
        <w:rPr>
          <w:rFonts w:hint="eastAsia"/>
        </w:rPr>
        <w:t>data</w:t>
      </w:r>
      <w:r>
        <w:rPr>
          <w:rFonts w:hint="eastAsia"/>
        </w:rPr>
        <w:t>，如果请求的</w:t>
      </w:r>
      <w:r>
        <w:rPr>
          <w:rFonts w:hint="eastAsia"/>
        </w:rPr>
        <w:t>face_key</w:t>
      </w:r>
      <w:r>
        <w:rPr>
          <w:rFonts w:hint="eastAsia"/>
        </w:rPr>
        <w:t>在</w:t>
      </w:r>
      <w:r>
        <w:rPr>
          <w:rFonts w:hint="eastAsia"/>
        </w:rPr>
        <w:t>track_map_for_page</w:t>
      </w:r>
      <w:r>
        <w:rPr>
          <w:rFonts w:hint="eastAsia"/>
        </w:rPr>
        <w:t>中，则直接从</w:t>
      </w:r>
      <w:r>
        <w:rPr>
          <w:rFonts w:hint="eastAsia"/>
        </w:rPr>
        <w:t>track_map_for_page</w:t>
      </w:r>
      <w:r>
        <w:rPr>
          <w:rFonts w:hint="eastAsia"/>
        </w:rPr>
        <w:t>中查找，并返回轨迹</w:t>
      </w:r>
      <w:r>
        <w:rPr>
          <w:rFonts w:hint="eastAsia"/>
        </w:rPr>
        <w:t>,</w:t>
      </w:r>
      <w:r>
        <w:rPr>
          <w:rFonts w:hint="eastAsia"/>
        </w:rPr>
        <w:t>如果不在，则进行后面的处理。</w:t>
      </w:r>
    </w:p>
    <w:p w14:paraId="6D5E3FD0" w14:textId="39758854" w:rsidR="0014220D" w:rsidRDefault="0014220D" w:rsidP="0014220D">
      <w:pPr>
        <w:ind w:firstLine="480"/>
      </w:pPr>
      <w:r>
        <w:rPr>
          <w:rFonts w:hint="eastAsia"/>
        </w:rPr>
        <w:t>提取传入图片的人脸特征，根据请求的起止时间进行轨迹查询。查询（</w:t>
      </w:r>
      <w:r>
        <w:rPr>
          <w:rFonts w:hint="eastAsia"/>
        </w:rPr>
        <w:t>cal_track</w:t>
      </w:r>
      <w:r>
        <w:rPr>
          <w:rFonts w:hint="eastAsia"/>
        </w:rPr>
        <w:t>函数）。解析时间和地点范围。地点为摄像头</w:t>
      </w:r>
      <w:r>
        <w:rPr>
          <w:rFonts w:hint="eastAsia"/>
        </w:rPr>
        <w:t>id</w:t>
      </w:r>
      <w:r>
        <w:rPr>
          <w:rFonts w:hint="eastAsia"/>
        </w:rPr>
        <w:t>。根据解析的时间和地址范围获取符合要求的所有数据（存储在</w:t>
      </w:r>
      <w:r>
        <w:rPr>
          <w:rFonts w:hint="eastAsia"/>
        </w:rPr>
        <w:t xml:space="preserve">vector&lt;Item&gt; </w:t>
      </w:r>
      <w:r>
        <w:rPr>
          <w:rFonts w:hint="eastAsia"/>
        </w:rPr>
        <w:t>中）。</w:t>
      </w:r>
      <w:r>
        <w:rPr>
          <w:rFonts w:hint="eastAsia"/>
        </w:rPr>
        <w:t>cal_tracker</w:t>
      </w:r>
      <w:r>
        <w:rPr>
          <w:rFonts w:hint="eastAsia"/>
        </w:rPr>
        <w:t>函数，就是搜寻</w:t>
      </w:r>
      <w:r>
        <w:rPr>
          <w:rFonts w:hint="eastAsia"/>
        </w:rPr>
        <w:t>member_num</w:t>
      </w:r>
      <w:r>
        <w:rPr>
          <w:rFonts w:hint="eastAsia"/>
        </w:rPr>
        <w:t>个最接近目标的图片，将结果存入</w:t>
      </w:r>
      <w:r>
        <w:rPr>
          <w:rFonts w:hint="eastAsia"/>
        </w:rPr>
        <w:t>target(vector&lt;Item&gt;)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。构建</w:t>
      </w:r>
      <w:r>
        <w:rPr>
          <w:rFonts w:hint="eastAsia"/>
        </w:rPr>
        <w:t>face_key</w:t>
      </w:r>
      <w:r>
        <w:rPr>
          <w:rFonts w:hint="eastAsia"/>
        </w:rPr>
        <w:t>，用于下次快速查找。</w:t>
      </w:r>
      <w:r>
        <w:rPr>
          <w:rFonts w:hint="eastAsia"/>
        </w:rPr>
        <w:t xml:space="preserve">set_track_result_by_page </w:t>
      </w:r>
      <w:r>
        <w:rPr>
          <w:rFonts w:hint="eastAsia"/>
        </w:rPr>
        <w:t>将数据集分页，结果存储在</w:t>
      </w:r>
      <w:r>
        <w:rPr>
          <w:rFonts w:hint="eastAsia"/>
        </w:rPr>
        <w:t>ack</w:t>
      </w:r>
      <w:r>
        <w:rPr>
          <w:rFonts w:hint="eastAsia"/>
        </w:rPr>
        <w:t>中发送给客户端</w:t>
      </w:r>
      <w:r w:rsidR="008409CA">
        <w:rPr>
          <w:rFonts w:hint="eastAsia"/>
        </w:rPr>
        <w:t>。</w:t>
      </w:r>
    </w:p>
    <w:p w14:paraId="23C8F019" w14:textId="46495790" w:rsidR="0014220D" w:rsidRDefault="0014220D" w:rsidP="001C3499">
      <w:pPr>
        <w:pStyle w:val="3"/>
      </w:pPr>
      <w:bookmarkStart w:id="25" w:name="_Toc143441838"/>
      <w:r>
        <w:rPr>
          <w:rFonts w:hint="eastAsia"/>
        </w:rPr>
        <w:t>接口</w:t>
      </w:r>
      <w:bookmarkEnd w:id="25"/>
    </w:p>
    <w:p w14:paraId="60B26AB7" w14:textId="4E00B545" w:rsidR="00926A09" w:rsidRDefault="001711AB" w:rsidP="001711AB">
      <w:pPr>
        <w:pStyle w:val="4"/>
      </w:pPr>
      <w:r w:rsidRPr="001711AB">
        <w:rPr>
          <w:rFonts w:hint="eastAsia"/>
        </w:rPr>
        <w:t>请求</w:t>
      </w:r>
      <w:r w:rsidRPr="001711AB">
        <w:rPr>
          <w:rFonts w:hint="eastAsia"/>
        </w:rPr>
        <w:t>(</w:t>
      </w:r>
      <w:r w:rsidRPr="001711AB">
        <w:rPr>
          <w:rFonts w:hint="eastAsia"/>
        </w:rPr>
        <w:t>单张图片</w:t>
      </w:r>
      <w:r w:rsidRPr="001711AB">
        <w:rPr>
          <w:rFonts w:hint="eastAsia"/>
        </w:rPr>
        <w:t>)</w:t>
      </w:r>
    </w:p>
    <w:p w14:paraId="0DFC7895" w14:textId="28C0BD30" w:rsidR="002F3C51" w:rsidRDefault="002F3C51" w:rsidP="00DD6A35">
      <w:pPr>
        <w:ind w:firstLine="480"/>
      </w:pPr>
      <w:r>
        <w:rPr>
          <w:rFonts w:hint="eastAsia"/>
        </w:rPr>
        <w:t>消息头部</w:t>
      </w:r>
      <w:r>
        <w:rPr>
          <w:rFonts w:hint="eastAsia"/>
        </w:rPr>
        <w:t>cmd</w:t>
      </w:r>
      <w:r>
        <w:rPr>
          <w:rFonts w:hint="eastAsia"/>
        </w:rPr>
        <w:t>名称：</w:t>
      </w:r>
      <w:r>
        <w:rPr>
          <w:rFonts w:hint="eastAsia"/>
        </w:rPr>
        <w:t>kTargetTrack</w:t>
      </w:r>
    </w:p>
    <w:p w14:paraId="29AA9D6F" w14:textId="26920ECB" w:rsidR="002F3C51" w:rsidRDefault="002F3C51" w:rsidP="00DD6A35">
      <w:pPr>
        <w:ind w:firstLine="480"/>
      </w:pPr>
      <w:r>
        <w:rPr>
          <w:rFonts w:hint="eastAsia"/>
        </w:rPr>
        <w:t>对应</w:t>
      </w:r>
      <w:r>
        <w:rPr>
          <w:rFonts w:hint="eastAsia"/>
        </w:rPr>
        <w:t>protobuf message</w:t>
      </w:r>
      <w:r>
        <w:rPr>
          <w:rFonts w:hint="eastAsia"/>
        </w:rPr>
        <w:t>：</w:t>
      </w:r>
      <w:r>
        <w:rPr>
          <w:rFonts w:hint="eastAsia"/>
        </w:rPr>
        <w:t>TargetTrack</w:t>
      </w:r>
    </w:p>
    <w:p w14:paraId="116672BC" w14:textId="57FC7A09" w:rsidR="002F3C51" w:rsidRDefault="002F3C51" w:rsidP="00DD6A35">
      <w:pPr>
        <w:ind w:firstLine="480"/>
      </w:pPr>
      <w:r>
        <w:rPr>
          <w:rFonts w:hint="eastAsia"/>
        </w:rPr>
        <w:t>功能：本请求需要输入目标人脸特征，找到目标人脸对应的轨迹信息。</w:t>
      </w:r>
    </w:p>
    <w:p w14:paraId="337DBC5C" w14:textId="3FCA5CC3" w:rsidR="001711AB" w:rsidRDefault="002F3C51" w:rsidP="00DD6A35">
      <w:pPr>
        <w:ind w:firstLine="480"/>
      </w:pPr>
      <w:r>
        <w:rPr>
          <w:rFonts w:hint="eastAsia"/>
        </w:rPr>
        <w:t>负载：</w:t>
      </w:r>
      <w:r>
        <w:rPr>
          <w:rFonts w:hint="eastAsia"/>
        </w:rPr>
        <w:t>protobuf message</w:t>
      </w:r>
      <w:r>
        <w:rPr>
          <w:rFonts w:hint="eastAsia"/>
        </w:rPr>
        <w:t>。</w:t>
      </w:r>
      <w:r w:rsidR="00C94CF6">
        <w:rPr>
          <w:rFonts w:hint="eastAsia"/>
        </w:rPr>
        <w:t>具体信息如下表</w:t>
      </w:r>
      <w:r w:rsidR="002C52B4">
        <w:rPr>
          <w:rFonts w:hint="eastAsia"/>
        </w:rPr>
        <w:t>所示</w:t>
      </w:r>
      <w:r w:rsidR="007D46E1">
        <w:rPr>
          <w:rFonts w:hint="eastAsia"/>
        </w:rPr>
        <w:t>。</w:t>
      </w:r>
    </w:p>
    <w:p w14:paraId="2F4CE7D9" w14:textId="573E03EC" w:rsidR="00E206AC" w:rsidRDefault="00E206AC">
      <w:pPr>
        <w:topLinePunct w:val="0"/>
        <w:spacing w:line="240" w:lineRule="auto"/>
        <w:ind w:firstLineChars="0" w:firstLine="0"/>
        <w:jc w:val="left"/>
      </w:pPr>
      <w:r>
        <w:br w:type="page"/>
      </w:r>
    </w:p>
    <w:p w14:paraId="644F2AEC" w14:textId="27F758EF" w:rsidR="005B0CBD" w:rsidRPr="00C44F0E" w:rsidRDefault="005B0CBD" w:rsidP="00C44F0E">
      <w:pPr>
        <w:pStyle w:val="af4"/>
      </w:pPr>
      <w:r w:rsidRPr="00C44F0E">
        <w:rPr>
          <w:rStyle w:val="af5"/>
          <w:rFonts w:hint="eastAsia"/>
        </w:rPr>
        <w:lastRenderedPageBreak/>
        <w:t>表</w:t>
      </w:r>
      <w:r w:rsidRPr="00C44F0E">
        <w:rPr>
          <w:rFonts w:hint="eastAsia"/>
        </w:rPr>
        <w:t>3-1</w:t>
      </w:r>
      <w:r w:rsidR="00B25B95" w:rsidRPr="00C44F0E">
        <w:t xml:space="preserve"> </w:t>
      </w:r>
      <w:r w:rsidRPr="00C44F0E">
        <w:rPr>
          <w:rFonts w:hint="eastAsia"/>
        </w:rPr>
        <w:t>mess</w:t>
      </w:r>
      <w:r w:rsidRPr="00C44F0E">
        <w:t>age</w:t>
      </w:r>
      <w:r w:rsidRPr="00C44F0E">
        <w:t>参</w:t>
      </w:r>
      <w:r w:rsidRPr="00C44F0E">
        <w:rPr>
          <w:rFonts w:hint="eastAsia"/>
        </w:rPr>
        <w:t>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56"/>
        <w:gridCol w:w="1431"/>
        <w:gridCol w:w="1473"/>
        <w:gridCol w:w="4544"/>
      </w:tblGrid>
      <w:tr w:rsidR="00E206AC" w14:paraId="6C1CB2A8" w14:textId="77777777" w:rsidTr="00E614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D40B1DF" w14:textId="749FC5B9" w:rsidR="00E206AC" w:rsidRDefault="00E206AC" w:rsidP="00E206AC">
            <w:pPr>
              <w:ind w:firstLineChars="0" w:firstLine="0"/>
            </w:pPr>
            <w:r w:rsidRPr="00AD7409">
              <w:t>字段</w:t>
            </w:r>
          </w:p>
        </w:tc>
        <w:tc>
          <w:tcPr>
            <w:tcW w:w="0" w:type="auto"/>
          </w:tcPr>
          <w:p w14:paraId="45F49AC4" w14:textId="3071367B" w:rsidR="00E206AC" w:rsidRDefault="00E206AC" w:rsidP="00E206AC">
            <w:pPr>
              <w:ind w:firstLineChars="0" w:firstLine="0"/>
            </w:pPr>
            <w:r w:rsidRPr="00AD7409">
              <w:t>类型</w:t>
            </w:r>
          </w:p>
        </w:tc>
        <w:tc>
          <w:tcPr>
            <w:tcW w:w="0" w:type="auto"/>
          </w:tcPr>
          <w:p w14:paraId="53E23A7A" w14:textId="0243D24C" w:rsidR="00E206AC" w:rsidRDefault="00E206AC" w:rsidP="00E206AC">
            <w:pPr>
              <w:ind w:firstLineChars="0" w:firstLine="0"/>
            </w:pPr>
            <w:r w:rsidRPr="00AD7409">
              <w:t>说明</w:t>
            </w:r>
          </w:p>
        </w:tc>
        <w:tc>
          <w:tcPr>
            <w:tcW w:w="0" w:type="auto"/>
          </w:tcPr>
          <w:p w14:paraId="28EA3C07" w14:textId="7EE75744" w:rsidR="00E206AC" w:rsidRDefault="00E206AC" w:rsidP="00E206AC">
            <w:pPr>
              <w:ind w:firstLineChars="0" w:firstLine="0"/>
            </w:pPr>
            <w:r w:rsidRPr="00AD7409">
              <w:t>备注</w:t>
            </w:r>
          </w:p>
        </w:tc>
      </w:tr>
      <w:tr w:rsidR="00E206AC" w14:paraId="32619545" w14:textId="77777777" w:rsidTr="00E61401">
        <w:tc>
          <w:tcPr>
            <w:tcW w:w="0" w:type="auto"/>
          </w:tcPr>
          <w:p w14:paraId="6C1DB8EA" w14:textId="0C0BCB9D" w:rsidR="00E206AC" w:rsidRDefault="00E206AC" w:rsidP="00E206AC">
            <w:pPr>
              <w:ind w:firstLineChars="0" w:firstLine="0"/>
            </w:pPr>
            <w:r w:rsidRPr="00AD7409">
              <w:rPr>
                <w:rFonts w:hint="eastAsia"/>
              </w:rPr>
              <w:t>image</w:t>
            </w:r>
          </w:p>
        </w:tc>
        <w:tc>
          <w:tcPr>
            <w:tcW w:w="0" w:type="auto"/>
          </w:tcPr>
          <w:p w14:paraId="4B4BCC23" w14:textId="3B8EEC79" w:rsidR="00E206AC" w:rsidRDefault="00E206AC" w:rsidP="00E206AC">
            <w:pPr>
              <w:ind w:firstLineChars="0" w:firstLine="0"/>
            </w:pPr>
            <w:r w:rsidRPr="00AD7409">
              <w:rPr>
                <w:rFonts w:hint="eastAsia"/>
              </w:rPr>
              <w:t>bytes</w:t>
            </w:r>
          </w:p>
        </w:tc>
        <w:tc>
          <w:tcPr>
            <w:tcW w:w="0" w:type="auto"/>
          </w:tcPr>
          <w:p w14:paraId="35E3408B" w14:textId="7512BEC3" w:rsidR="00E206AC" w:rsidRDefault="00E206AC" w:rsidP="00E206AC">
            <w:pPr>
              <w:ind w:firstLineChars="0" w:firstLine="0"/>
            </w:pPr>
            <w:r w:rsidRPr="00AD7409">
              <w:rPr>
                <w:rFonts w:hint="eastAsia"/>
              </w:rPr>
              <w:t>目标人脸图片</w:t>
            </w:r>
          </w:p>
        </w:tc>
        <w:tc>
          <w:tcPr>
            <w:tcW w:w="0" w:type="auto"/>
          </w:tcPr>
          <w:p w14:paraId="6A2FE890" w14:textId="77777777" w:rsidR="00E206AC" w:rsidRDefault="00E206AC" w:rsidP="00E206AC">
            <w:pPr>
              <w:ind w:firstLineChars="0" w:firstLine="0"/>
            </w:pPr>
          </w:p>
        </w:tc>
      </w:tr>
      <w:tr w:rsidR="00E206AC" w14:paraId="7E53F749" w14:textId="77777777" w:rsidTr="00E61401">
        <w:tc>
          <w:tcPr>
            <w:tcW w:w="0" w:type="auto"/>
          </w:tcPr>
          <w:p w14:paraId="21B9B593" w14:textId="6B2D32C0" w:rsidR="00E206AC" w:rsidRDefault="00E206AC" w:rsidP="00E206AC">
            <w:pPr>
              <w:ind w:firstLineChars="0" w:firstLine="0"/>
            </w:pPr>
            <w:r w:rsidRPr="00AD7409">
              <w:rPr>
                <w:rFonts w:hint="eastAsia"/>
              </w:rPr>
              <w:t>client</w:t>
            </w:r>
            <w:r w:rsidRPr="00AD7409">
              <w:t>_ids</w:t>
            </w:r>
          </w:p>
        </w:tc>
        <w:tc>
          <w:tcPr>
            <w:tcW w:w="0" w:type="auto"/>
          </w:tcPr>
          <w:p w14:paraId="6C7782B2" w14:textId="4000EFF4" w:rsidR="00E206AC" w:rsidRDefault="00E206AC" w:rsidP="00E206AC">
            <w:pPr>
              <w:ind w:firstLineChars="0" w:firstLine="0"/>
            </w:pPr>
            <w:r w:rsidRPr="00AD7409">
              <w:rPr>
                <w:rFonts w:hint="eastAsia"/>
              </w:rPr>
              <w:t>repeated string</w:t>
            </w:r>
          </w:p>
        </w:tc>
        <w:tc>
          <w:tcPr>
            <w:tcW w:w="0" w:type="auto"/>
          </w:tcPr>
          <w:p w14:paraId="3FDDCCA4" w14:textId="7F023562" w:rsidR="00E206AC" w:rsidRDefault="00E206AC" w:rsidP="00E206AC">
            <w:pPr>
              <w:ind w:firstLineChars="0" w:firstLine="0"/>
            </w:pPr>
            <w:r w:rsidRPr="00AD7409">
              <w:rPr>
                <w:rFonts w:hint="eastAsia"/>
              </w:rPr>
              <w:t>摄像头</w:t>
            </w:r>
            <w:r w:rsidRPr="00AD7409">
              <w:rPr>
                <w:rFonts w:hint="eastAsia"/>
              </w:rPr>
              <w:t>id</w:t>
            </w:r>
            <w:r w:rsidRPr="00AD7409">
              <w:rPr>
                <w:rFonts w:hint="eastAsia"/>
              </w:rPr>
              <w:t>范围</w:t>
            </w:r>
          </w:p>
        </w:tc>
        <w:tc>
          <w:tcPr>
            <w:tcW w:w="0" w:type="auto"/>
          </w:tcPr>
          <w:p w14:paraId="3B0091A9" w14:textId="12C6F753" w:rsidR="00E206AC" w:rsidRDefault="00E206AC" w:rsidP="00E206AC">
            <w:pPr>
              <w:ind w:firstLineChars="0" w:firstLine="0"/>
            </w:pPr>
            <w:r w:rsidRPr="00AD7409">
              <w:rPr>
                <w:rFonts w:hint="eastAsia"/>
              </w:rPr>
              <w:t>可选</w:t>
            </w:r>
          </w:p>
        </w:tc>
      </w:tr>
      <w:tr w:rsidR="00E206AC" w14:paraId="4781089D" w14:textId="77777777" w:rsidTr="00E61401">
        <w:tc>
          <w:tcPr>
            <w:tcW w:w="0" w:type="auto"/>
          </w:tcPr>
          <w:p w14:paraId="306F0D06" w14:textId="3C3458AF" w:rsidR="00E206AC" w:rsidRPr="00AD7409" w:rsidRDefault="00E206AC" w:rsidP="00E206AC">
            <w:pPr>
              <w:ind w:firstLineChars="0" w:firstLine="0"/>
            </w:pPr>
            <w:r w:rsidRPr="00AD7409">
              <w:t>timers</w:t>
            </w:r>
          </w:p>
        </w:tc>
        <w:tc>
          <w:tcPr>
            <w:tcW w:w="0" w:type="auto"/>
          </w:tcPr>
          <w:p w14:paraId="2F535D4C" w14:textId="3F3B0FC2" w:rsidR="00E206AC" w:rsidRPr="00AD7409" w:rsidRDefault="00E206AC" w:rsidP="00E206AC">
            <w:pPr>
              <w:ind w:firstLineChars="0" w:firstLine="0"/>
            </w:pPr>
            <w:r w:rsidRPr="00AD7409">
              <w:rPr>
                <w:rFonts w:hint="eastAsia"/>
              </w:rPr>
              <w:t>repeated string</w:t>
            </w:r>
          </w:p>
        </w:tc>
        <w:tc>
          <w:tcPr>
            <w:tcW w:w="0" w:type="auto"/>
          </w:tcPr>
          <w:p w14:paraId="2C2EF657" w14:textId="57D86BAD" w:rsidR="00E206AC" w:rsidRPr="00AD7409" w:rsidRDefault="00E206AC" w:rsidP="00E206AC">
            <w:pPr>
              <w:ind w:firstLineChars="0" w:firstLine="0"/>
            </w:pPr>
            <w:r w:rsidRPr="00AD7409">
              <w:rPr>
                <w:rFonts w:hint="eastAsia"/>
              </w:rPr>
              <w:t>时间范围</w:t>
            </w:r>
          </w:p>
        </w:tc>
        <w:tc>
          <w:tcPr>
            <w:tcW w:w="0" w:type="auto"/>
          </w:tcPr>
          <w:p w14:paraId="24A7C2C3" w14:textId="77777777" w:rsidR="00E206AC" w:rsidRPr="00AD7409" w:rsidRDefault="00E206AC" w:rsidP="00E206AC">
            <w:pPr>
              <w:pStyle w:val="af2"/>
              <w:spacing w:line="240" w:lineRule="auto"/>
            </w:pPr>
            <w:r w:rsidRPr="00AD7409">
              <w:rPr>
                <w:rFonts w:hint="eastAsia"/>
              </w:rPr>
              <w:t>timer</w:t>
            </w:r>
            <w:r w:rsidRPr="00AD7409">
              <w:rPr>
                <w:rFonts w:hint="eastAsia"/>
              </w:rPr>
              <w:t>的格式为“</w:t>
            </w:r>
            <w:r w:rsidRPr="00AD7409">
              <w:rPr>
                <w:rFonts w:hint="eastAsia"/>
              </w:rPr>
              <w:t>2</w:t>
            </w:r>
            <w:r w:rsidRPr="00AD7409">
              <w:t>0181031151801</w:t>
            </w:r>
            <w:r w:rsidRPr="00AD7409">
              <w:rPr>
                <w:rFonts w:hint="eastAsia"/>
              </w:rPr>
              <w:t>”字符串。</w:t>
            </w:r>
          </w:p>
          <w:p w14:paraId="20AD3742" w14:textId="52E7706E" w:rsidR="00E206AC" w:rsidRPr="00AD7409" w:rsidRDefault="00E206AC" w:rsidP="00E206AC">
            <w:pPr>
              <w:ind w:firstLineChars="0" w:firstLine="0"/>
            </w:pPr>
            <w:r w:rsidRPr="00AD7409">
              <w:rPr>
                <w:rFonts w:hint="eastAsia"/>
              </w:rPr>
              <w:t>timers</w:t>
            </w:r>
            <w:r w:rsidRPr="00AD7409">
              <w:t>(0)</w:t>
            </w:r>
            <w:r w:rsidRPr="00AD7409">
              <w:rPr>
                <w:rFonts w:hint="eastAsia"/>
              </w:rPr>
              <w:t>表示开始时间，</w:t>
            </w:r>
            <w:r w:rsidRPr="00AD7409">
              <w:rPr>
                <w:rFonts w:hint="eastAsia"/>
              </w:rPr>
              <w:t>t</w:t>
            </w:r>
            <w:r w:rsidRPr="00AD7409">
              <w:t>imers(1)</w:t>
            </w:r>
            <w:r w:rsidRPr="00AD7409">
              <w:rPr>
                <w:rFonts w:hint="eastAsia"/>
              </w:rPr>
              <w:t>表示结束时间。</w:t>
            </w:r>
          </w:p>
        </w:tc>
      </w:tr>
      <w:tr w:rsidR="00E206AC" w14:paraId="0D4D4898" w14:textId="77777777" w:rsidTr="00E61401">
        <w:tc>
          <w:tcPr>
            <w:tcW w:w="0" w:type="auto"/>
          </w:tcPr>
          <w:p w14:paraId="2EAD550C" w14:textId="68E6968E" w:rsidR="00E206AC" w:rsidRPr="00AD7409" w:rsidRDefault="00E206AC" w:rsidP="00E206AC">
            <w:pPr>
              <w:ind w:firstLineChars="0" w:firstLine="0"/>
            </w:pPr>
            <w:r w:rsidRPr="00AD7409">
              <w:t>page_info</w:t>
            </w:r>
          </w:p>
        </w:tc>
        <w:tc>
          <w:tcPr>
            <w:tcW w:w="0" w:type="auto"/>
          </w:tcPr>
          <w:p w14:paraId="4AA468B4" w14:textId="712AAD49" w:rsidR="00E206AC" w:rsidRPr="00AD7409" w:rsidRDefault="00E206AC" w:rsidP="00E206AC">
            <w:pPr>
              <w:ind w:firstLineChars="0" w:firstLine="0"/>
            </w:pPr>
            <w:r w:rsidRPr="00AD7409">
              <w:t>PageInfo</w:t>
            </w:r>
          </w:p>
        </w:tc>
        <w:tc>
          <w:tcPr>
            <w:tcW w:w="0" w:type="auto"/>
          </w:tcPr>
          <w:p w14:paraId="205195D6" w14:textId="0D46B259" w:rsidR="00E206AC" w:rsidRPr="00AD7409" w:rsidRDefault="00E206AC" w:rsidP="00E206AC">
            <w:pPr>
              <w:ind w:firstLineChars="0" w:firstLine="0"/>
            </w:pPr>
            <w:r w:rsidRPr="00AD7409">
              <w:rPr>
                <w:rFonts w:hint="eastAsia"/>
              </w:rPr>
              <w:t>分页信息</w:t>
            </w:r>
          </w:p>
        </w:tc>
        <w:tc>
          <w:tcPr>
            <w:tcW w:w="0" w:type="auto"/>
          </w:tcPr>
          <w:p w14:paraId="74EE016A" w14:textId="77777777" w:rsidR="00E206AC" w:rsidRPr="00AD7409" w:rsidRDefault="00E206AC" w:rsidP="00E206AC">
            <w:pPr>
              <w:spacing w:line="240" w:lineRule="auto"/>
              <w:ind w:firstLine="420"/>
            </w:pPr>
          </w:p>
        </w:tc>
      </w:tr>
    </w:tbl>
    <w:p w14:paraId="49C0795C" w14:textId="233C6853" w:rsidR="00FC1DC6" w:rsidRDefault="00FC1DC6" w:rsidP="00FC1DC6">
      <w:pPr>
        <w:ind w:firstLine="480"/>
      </w:pPr>
    </w:p>
    <w:p w14:paraId="74B5E811" w14:textId="04BAE9E7" w:rsidR="00E62C5A" w:rsidRDefault="00E62C5A" w:rsidP="00C44F0E">
      <w:pPr>
        <w:pStyle w:val="af4"/>
      </w:pPr>
      <w:r>
        <w:rPr>
          <w:rFonts w:hint="eastAsia"/>
        </w:rPr>
        <w:t>表</w:t>
      </w:r>
      <w:r>
        <w:rPr>
          <w:rFonts w:hint="eastAsia"/>
        </w:rPr>
        <w:t xml:space="preserve">3-2 pageinfo </w:t>
      </w:r>
    </w:p>
    <w:tbl>
      <w:tblPr>
        <w:tblStyle w:val="af1"/>
        <w:tblW w:w="9348" w:type="dxa"/>
        <w:tblLayout w:type="fixed"/>
        <w:tblLook w:val="04A0" w:firstRow="1" w:lastRow="0" w:firstColumn="1" w:lastColumn="0" w:noHBand="0" w:noVBand="1"/>
      </w:tblPr>
      <w:tblGrid>
        <w:gridCol w:w="1843"/>
        <w:gridCol w:w="2321"/>
        <w:gridCol w:w="1985"/>
        <w:gridCol w:w="3199"/>
      </w:tblGrid>
      <w:tr w:rsidR="00E62C5A" w14:paraId="2D34E005" w14:textId="77777777" w:rsidTr="00E206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43" w:type="dxa"/>
          </w:tcPr>
          <w:p w14:paraId="3779D9E9" w14:textId="77777777" w:rsidR="00E62C5A" w:rsidRDefault="00E62C5A" w:rsidP="00E62C5A">
            <w:pPr>
              <w:pStyle w:val="af2"/>
            </w:pPr>
            <w:r>
              <w:rPr>
                <w:lang w:bidi="ar"/>
              </w:rPr>
              <w:t>字段</w:t>
            </w:r>
          </w:p>
        </w:tc>
        <w:tc>
          <w:tcPr>
            <w:tcW w:w="2321" w:type="dxa"/>
          </w:tcPr>
          <w:p w14:paraId="58A9955C" w14:textId="77777777" w:rsidR="00E62C5A" w:rsidRDefault="00E62C5A" w:rsidP="00E62C5A">
            <w:pPr>
              <w:pStyle w:val="af2"/>
            </w:pPr>
            <w:r>
              <w:rPr>
                <w:lang w:bidi="ar"/>
              </w:rPr>
              <w:t>类型</w:t>
            </w:r>
          </w:p>
        </w:tc>
        <w:tc>
          <w:tcPr>
            <w:tcW w:w="1985" w:type="dxa"/>
          </w:tcPr>
          <w:p w14:paraId="7CD3E2D4" w14:textId="77777777" w:rsidR="00E62C5A" w:rsidRDefault="00E62C5A" w:rsidP="00E62C5A">
            <w:pPr>
              <w:pStyle w:val="af2"/>
            </w:pPr>
            <w:r>
              <w:rPr>
                <w:lang w:bidi="ar"/>
              </w:rPr>
              <w:t>说明</w:t>
            </w:r>
          </w:p>
        </w:tc>
        <w:tc>
          <w:tcPr>
            <w:tcW w:w="3199" w:type="dxa"/>
          </w:tcPr>
          <w:p w14:paraId="67B1DB3F" w14:textId="77777777" w:rsidR="00E62C5A" w:rsidRDefault="00E62C5A" w:rsidP="00E62C5A">
            <w:pPr>
              <w:pStyle w:val="af2"/>
            </w:pPr>
            <w:r>
              <w:rPr>
                <w:lang w:bidi="ar"/>
              </w:rPr>
              <w:t>备注</w:t>
            </w:r>
          </w:p>
        </w:tc>
      </w:tr>
      <w:tr w:rsidR="00E62C5A" w14:paraId="7F281256" w14:textId="77777777" w:rsidTr="00E206AC">
        <w:tc>
          <w:tcPr>
            <w:tcW w:w="1843" w:type="dxa"/>
          </w:tcPr>
          <w:p w14:paraId="6082FB61" w14:textId="77777777" w:rsidR="00E62C5A" w:rsidRDefault="00E62C5A" w:rsidP="00E62C5A">
            <w:pPr>
              <w:pStyle w:val="af2"/>
            </w:pPr>
            <w:r>
              <w:t>page</w:t>
            </w:r>
          </w:p>
        </w:tc>
        <w:tc>
          <w:tcPr>
            <w:tcW w:w="2321" w:type="dxa"/>
          </w:tcPr>
          <w:p w14:paraId="1BF290BB" w14:textId="77777777" w:rsidR="00E62C5A" w:rsidRDefault="00E62C5A" w:rsidP="00E62C5A">
            <w:pPr>
              <w:pStyle w:val="af2"/>
            </w:pPr>
            <w:r>
              <w:rPr>
                <w:rFonts w:hint="eastAsia"/>
              </w:rPr>
              <w:t>int</w:t>
            </w:r>
            <w:r>
              <w:t>32</w:t>
            </w:r>
          </w:p>
        </w:tc>
        <w:tc>
          <w:tcPr>
            <w:tcW w:w="1985" w:type="dxa"/>
          </w:tcPr>
          <w:p w14:paraId="43A71D44" w14:textId="77777777" w:rsidR="00E62C5A" w:rsidRDefault="00E62C5A" w:rsidP="00E62C5A">
            <w:pPr>
              <w:pStyle w:val="af2"/>
              <w:rPr>
                <w:rFonts w:ascii="Consolas" w:eastAsia="Roboto Condensed" w:hAnsi="Consolas"/>
              </w:rPr>
            </w:pPr>
            <w:r>
              <w:rPr>
                <w:rFonts w:hint="eastAsia"/>
              </w:rPr>
              <w:t>页码编号</w:t>
            </w:r>
          </w:p>
        </w:tc>
        <w:tc>
          <w:tcPr>
            <w:tcW w:w="3199" w:type="dxa"/>
          </w:tcPr>
          <w:p w14:paraId="7D1A908B" w14:textId="77777777" w:rsidR="00E62C5A" w:rsidRDefault="00E62C5A" w:rsidP="00E62C5A">
            <w:pPr>
              <w:pStyle w:val="af2"/>
            </w:pPr>
          </w:p>
        </w:tc>
      </w:tr>
      <w:tr w:rsidR="00E62C5A" w14:paraId="3BD35995" w14:textId="77777777" w:rsidTr="00E206AC">
        <w:tc>
          <w:tcPr>
            <w:tcW w:w="1843" w:type="dxa"/>
          </w:tcPr>
          <w:p w14:paraId="3F547889" w14:textId="77777777" w:rsidR="00E62C5A" w:rsidRDefault="00E62C5A" w:rsidP="00E62C5A">
            <w:pPr>
              <w:pStyle w:val="af2"/>
              <w:rPr>
                <w:rFonts w:ascii="Consolas" w:eastAsia="Roboto Condensed" w:hAnsi="Consolas"/>
              </w:rPr>
            </w:pPr>
            <w:r>
              <w:rPr>
                <w:rFonts w:hint="eastAsia"/>
              </w:rPr>
              <w:t>page_</w:t>
            </w:r>
            <w:r>
              <w:rPr>
                <w:rFonts w:ascii="Consolas" w:eastAsia="Roboto Condensed" w:hAnsi="Consolas"/>
              </w:rPr>
              <w:t>size</w:t>
            </w:r>
          </w:p>
        </w:tc>
        <w:tc>
          <w:tcPr>
            <w:tcW w:w="2321" w:type="dxa"/>
          </w:tcPr>
          <w:p w14:paraId="26A0ED06" w14:textId="77777777" w:rsidR="00E62C5A" w:rsidRDefault="00E62C5A" w:rsidP="00E62C5A">
            <w:pPr>
              <w:pStyle w:val="af2"/>
            </w:pPr>
            <w:r>
              <w:t>int32</w:t>
            </w:r>
          </w:p>
        </w:tc>
        <w:tc>
          <w:tcPr>
            <w:tcW w:w="1985" w:type="dxa"/>
          </w:tcPr>
          <w:p w14:paraId="06B1BD13" w14:textId="77777777" w:rsidR="00E62C5A" w:rsidRDefault="00E62C5A" w:rsidP="00E62C5A">
            <w:pPr>
              <w:pStyle w:val="af2"/>
              <w:rPr>
                <w:rFonts w:ascii="Consolas" w:eastAsia="Roboto Condensed" w:hAnsi="Consolas"/>
              </w:rPr>
            </w:pPr>
            <w:r>
              <w:rPr>
                <w:rFonts w:hint="eastAsia"/>
              </w:rPr>
              <w:t>每一页的大小</w:t>
            </w:r>
          </w:p>
        </w:tc>
        <w:tc>
          <w:tcPr>
            <w:tcW w:w="3199" w:type="dxa"/>
          </w:tcPr>
          <w:p w14:paraId="6BAF36B9" w14:textId="77777777" w:rsidR="00E62C5A" w:rsidRDefault="00E62C5A" w:rsidP="00E62C5A">
            <w:pPr>
              <w:pStyle w:val="af2"/>
            </w:pPr>
          </w:p>
        </w:tc>
      </w:tr>
      <w:tr w:rsidR="00E62C5A" w14:paraId="4162A5FB" w14:textId="77777777" w:rsidTr="00E206AC">
        <w:tc>
          <w:tcPr>
            <w:tcW w:w="1843" w:type="dxa"/>
          </w:tcPr>
          <w:p w14:paraId="36208511" w14:textId="77777777" w:rsidR="00E62C5A" w:rsidRDefault="00E62C5A" w:rsidP="00E62C5A">
            <w:pPr>
              <w:pStyle w:val="af2"/>
              <w:rPr>
                <w:rFonts w:ascii="Consolas" w:eastAsia="Roboto Condensed" w:hAnsi="Consolas"/>
              </w:rPr>
            </w:pPr>
            <w:r>
              <w:rPr>
                <w:rFonts w:hint="eastAsia"/>
              </w:rPr>
              <w:t>face_key</w:t>
            </w:r>
          </w:p>
        </w:tc>
        <w:tc>
          <w:tcPr>
            <w:tcW w:w="2321" w:type="dxa"/>
          </w:tcPr>
          <w:p w14:paraId="189DB226" w14:textId="77777777" w:rsidR="00E62C5A" w:rsidRDefault="00E62C5A" w:rsidP="00E62C5A">
            <w:pPr>
              <w:pStyle w:val="af2"/>
            </w:pPr>
            <w:r>
              <w:rPr>
                <w:rFonts w:hint="eastAsia"/>
              </w:rPr>
              <w:t>string</w:t>
            </w:r>
          </w:p>
        </w:tc>
        <w:tc>
          <w:tcPr>
            <w:tcW w:w="1985" w:type="dxa"/>
          </w:tcPr>
          <w:p w14:paraId="74C80E87" w14:textId="77777777" w:rsidR="00E62C5A" w:rsidRDefault="00E62C5A" w:rsidP="00E62C5A">
            <w:pPr>
              <w:pStyle w:val="af2"/>
            </w:pPr>
            <w:r>
              <w:rPr>
                <w:rFonts w:hint="eastAsia"/>
              </w:rPr>
              <w:t>人脸索引</w:t>
            </w:r>
          </w:p>
        </w:tc>
        <w:tc>
          <w:tcPr>
            <w:tcW w:w="3199" w:type="dxa"/>
          </w:tcPr>
          <w:p w14:paraId="39E2501F" w14:textId="77777777" w:rsidR="00E62C5A" w:rsidRDefault="00E62C5A" w:rsidP="00E62C5A">
            <w:pPr>
              <w:pStyle w:val="af2"/>
            </w:pPr>
            <w:r>
              <w:rPr>
                <w:rFonts w:hint="eastAsia"/>
              </w:rPr>
              <w:t>第一次发请求时，为</w:t>
            </w:r>
            <w:r>
              <w:t>””</w:t>
            </w:r>
            <w:r>
              <w:rPr>
                <w:rFonts w:hint="eastAsia"/>
              </w:rPr>
              <w:t>。</w:t>
            </w:r>
          </w:p>
          <w:p w14:paraId="3A289180" w14:textId="77777777" w:rsidR="00E62C5A" w:rsidRDefault="00E62C5A" w:rsidP="00E62C5A">
            <w:pPr>
              <w:pStyle w:val="af2"/>
              <w:keepNext/>
            </w:pPr>
            <w:r>
              <w:rPr>
                <w:rFonts w:hint="eastAsia"/>
              </w:rPr>
              <w:t>回复时，服务器端会设置该字段，用于下一次请求时，查找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用的索引。</w:t>
            </w:r>
          </w:p>
        </w:tc>
      </w:tr>
    </w:tbl>
    <w:p w14:paraId="3901F15F" w14:textId="693633FD" w:rsidR="00FB1AB8" w:rsidRDefault="00A74D0F" w:rsidP="00A74D0F">
      <w:pPr>
        <w:pStyle w:val="4"/>
      </w:pPr>
      <w:r>
        <w:rPr>
          <w:rFonts w:hint="eastAsia"/>
        </w:rPr>
        <w:t>回复（单张图片）</w:t>
      </w:r>
    </w:p>
    <w:p w14:paraId="620336F4" w14:textId="6A4DBCA2" w:rsidR="00913282" w:rsidRDefault="00913282" w:rsidP="00913282">
      <w:pPr>
        <w:ind w:firstLine="480"/>
      </w:pPr>
      <w:r>
        <w:rPr>
          <w:rFonts w:hint="eastAsia"/>
        </w:rPr>
        <w:t>消息头部</w:t>
      </w:r>
      <w:r>
        <w:rPr>
          <w:rFonts w:hint="eastAsia"/>
        </w:rPr>
        <w:t>cmd</w:t>
      </w:r>
      <w:r>
        <w:rPr>
          <w:rFonts w:hint="eastAsia"/>
        </w:rPr>
        <w:t>名称：</w:t>
      </w:r>
      <w:r>
        <w:rPr>
          <w:rFonts w:hint="eastAsia"/>
        </w:rPr>
        <w:t>kTargetTrackAck</w:t>
      </w:r>
      <w:r w:rsidR="001C661B">
        <w:rPr>
          <w:rFonts w:hint="eastAsia"/>
        </w:rPr>
        <w:t>。</w:t>
      </w:r>
    </w:p>
    <w:p w14:paraId="3060252E" w14:textId="434A75FB" w:rsidR="00913282" w:rsidRDefault="00913282" w:rsidP="00913282">
      <w:pPr>
        <w:ind w:firstLine="480"/>
      </w:pPr>
      <w:r>
        <w:rPr>
          <w:rFonts w:hint="eastAsia"/>
        </w:rPr>
        <w:t>对应</w:t>
      </w:r>
      <w:r>
        <w:rPr>
          <w:rFonts w:hint="eastAsia"/>
        </w:rPr>
        <w:t>protobuf message</w:t>
      </w:r>
      <w:r>
        <w:rPr>
          <w:rFonts w:hint="eastAsia"/>
        </w:rPr>
        <w:t>：</w:t>
      </w:r>
      <w:r>
        <w:rPr>
          <w:rFonts w:hint="eastAsia"/>
        </w:rPr>
        <w:t>TargetTrackAck</w:t>
      </w:r>
      <w:r w:rsidR="001C661B">
        <w:rPr>
          <w:rFonts w:hint="eastAsia"/>
        </w:rPr>
        <w:t>。</w:t>
      </w:r>
    </w:p>
    <w:p w14:paraId="737F16D2" w14:textId="1A9D03F0" w:rsidR="00913282" w:rsidRDefault="00913282" w:rsidP="00913282">
      <w:pPr>
        <w:ind w:firstLine="480"/>
      </w:pPr>
      <w:r>
        <w:rPr>
          <w:rFonts w:hint="eastAsia"/>
        </w:rPr>
        <w:t>功能：返回目标人员的轨迹信息。</w:t>
      </w:r>
    </w:p>
    <w:p w14:paraId="77CB5AD5" w14:textId="14ACDB4B" w:rsidR="00FB1AB8" w:rsidRDefault="00913282" w:rsidP="00913282">
      <w:pPr>
        <w:ind w:firstLine="480"/>
      </w:pPr>
      <w:r>
        <w:rPr>
          <w:rFonts w:hint="eastAsia"/>
        </w:rPr>
        <w:t>负载：</w:t>
      </w:r>
      <w:r>
        <w:rPr>
          <w:rFonts w:hint="eastAsia"/>
        </w:rPr>
        <w:t>protobuf message</w:t>
      </w:r>
      <w:r>
        <w:rPr>
          <w:rFonts w:hint="eastAsia"/>
        </w:rPr>
        <w:t>。</w:t>
      </w:r>
      <w:r w:rsidR="00D2476C">
        <w:rPr>
          <w:rFonts w:hint="eastAsia"/>
        </w:rPr>
        <w:t>具体信息如下表所示。</w:t>
      </w:r>
    </w:p>
    <w:p w14:paraId="36D6C3B7" w14:textId="2F887F73" w:rsidR="007F754D" w:rsidRDefault="007F754D" w:rsidP="00C44F0E">
      <w:pPr>
        <w:pStyle w:val="af4"/>
      </w:pPr>
      <w:r>
        <w:rPr>
          <w:rFonts w:hint="eastAsia"/>
        </w:rPr>
        <w:t>表</w:t>
      </w:r>
      <w:r>
        <w:rPr>
          <w:rFonts w:hint="eastAsia"/>
        </w:rPr>
        <w:t>3-</w:t>
      </w:r>
      <w:r>
        <w:t>3</w:t>
      </w:r>
      <w:r>
        <w:rPr>
          <w:rFonts w:hint="eastAsia"/>
        </w:rPr>
        <w:t xml:space="preserve"> </w:t>
      </w:r>
      <w:r>
        <w:t>message</w:t>
      </w:r>
      <w:r w:rsidR="00910BD8">
        <w:rPr>
          <w:rFonts w:hint="eastAsia"/>
        </w:rPr>
        <w:t>参数</w:t>
      </w:r>
    </w:p>
    <w:tbl>
      <w:tblPr>
        <w:tblStyle w:val="af1"/>
        <w:tblW w:w="8700" w:type="dxa"/>
        <w:tblLayout w:type="fixed"/>
        <w:tblLook w:val="04A0" w:firstRow="1" w:lastRow="0" w:firstColumn="1" w:lastColumn="0" w:noHBand="0" w:noVBand="1"/>
      </w:tblPr>
      <w:tblGrid>
        <w:gridCol w:w="1843"/>
        <w:gridCol w:w="2321"/>
        <w:gridCol w:w="2268"/>
        <w:gridCol w:w="2268"/>
      </w:tblGrid>
      <w:tr w:rsidR="00700A96" w14:paraId="3D23C591" w14:textId="77777777" w:rsidTr="00E206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43" w:type="dxa"/>
          </w:tcPr>
          <w:p w14:paraId="5314832D" w14:textId="77777777" w:rsidR="00700A96" w:rsidRDefault="00700A96" w:rsidP="00700A96">
            <w:pPr>
              <w:pStyle w:val="af2"/>
            </w:pPr>
            <w:r>
              <w:rPr>
                <w:lang w:bidi="ar"/>
              </w:rPr>
              <w:t>字段</w:t>
            </w:r>
          </w:p>
        </w:tc>
        <w:tc>
          <w:tcPr>
            <w:tcW w:w="2321" w:type="dxa"/>
          </w:tcPr>
          <w:p w14:paraId="54F94032" w14:textId="77777777" w:rsidR="00700A96" w:rsidRDefault="00700A96" w:rsidP="00700A96">
            <w:pPr>
              <w:pStyle w:val="af2"/>
            </w:pPr>
            <w:r>
              <w:rPr>
                <w:lang w:bidi="ar"/>
              </w:rPr>
              <w:t>类型</w:t>
            </w:r>
          </w:p>
        </w:tc>
        <w:tc>
          <w:tcPr>
            <w:tcW w:w="2268" w:type="dxa"/>
          </w:tcPr>
          <w:p w14:paraId="792098C0" w14:textId="77777777" w:rsidR="00700A96" w:rsidRDefault="00700A96" w:rsidP="00700A96">
            <w:pPr>
              <w:pStyle w:val="af2"/>
            </w:pPr>
            <w:r>
              <w:rPr>
                <w:lang w:bidi="ar"/>
              </w:rPr>
              <w:t>说明</w:t>
            </w:r>
          </w:p>
        </w:tc>
        <w:tc>
          <w:tcPr>
            <w:tcW w:w="2268" w:type="dxa"/>
          </w:tcPr>
          <w:p w14:paraId="7290EEBD" w14:textId="77777777" w:rsidR="00700A96" w:rsidRDefault="00700A96" w:rsidP="00700A96">
            <w:pPr>
              <w:pStyle w:val="af2"/>
            </w:pPr>
            <w:r>
              <w:rPr>
                <w:lang w:bidi="ar"/>
              </w:rPr>
              <w:t>备注</w:t>
            </w:r>
          </w:p>
        </w:tc>
      </w:tr>
      <w:tr w:rsidR="00700A96" w14:paraId="77456CF5" w14:textId="77777777" w:rsidTr="00E206AC">
        <w:tc>
          <w:tcPr>
            <w:tcW w:w="1843" w:type="dxa"/>
          </w:tcPr>
          <w:p w14:paraId="205F1DB9" w14:textId="77777777" w:rsidR="00700A96" w:rsidRDefault="00700A96" w:rsidP="00700A96">
            <w:pPr>
              <w:pStyle w:val="af2"/>
              <w:rPr>
                <w:rFonts w:ascii="Consolas" w:eastAsia="Roboto Condensed" w:hAnsi="Consolas" w:cs="Roboto Condensed"/>
                <w:color w:val="222222"/>
                <w:sz w:val="22"/>
                <w:szCs w:val="22"/>
              </w:rPr>
            </w:pPr>
            <w:r>
              <w:t>person</w:t>
            </w:r>
          </w:p>
        </w:tc>
        <w:tc>
          <w:tcPr>
            <w:tcW w:w="2321" w:type="dxa"/>
          </w:tcPr>
          <w:p w14:paraId="7C041812" w14:textId="77777777" w:rsidR="00700A96" w:rsidRDefault="00700A96" w:rsidP="00700A96">
            <w:pPr>
              <w:pStyle w:val="af2"/>
              <w:rPr>
                <w:rFonts w:ascii="Consolas" w:eastAsia="Roboto Condensed" w:hAnsi="Consolas" w:cs="Roboto Condensed"/>
                <w:color w:val="222222"/>
                <w:sz w:val="22"/>
                <w:szCs w:val="22"/>
              </w:rPr>
            </w:pPr>
            <w:r>
              <w:t>required OnePerson</w:t>
            </w:r>
          </w:p>
        </w:tc>
        <w:tc>
          <w:tcPr>
            <w:tcW w:w="2268" w:type="dxa"/>
          </w:tcPr>
          <w:p w14:paraId="441C70E3" w14:textId="77777777" w:rsidR="00700A96" w:rsidRDefault="00700A96" w:rsidP="00700A96">
            <w:pPr>
              <w:pStyle w:val="af2"/>
              <w:rPr>
                <w:rFonts w:ascii="Consolas" w:eastAsia="Roboto Condensed" w:hAnsi="Consolas"/>
              </w:rPr>
            </w:pPr>
            <w:r>
              <w:rPr>
                <w:rFonts w:hint="eastAsia"/>
              </w:rPr>
              <w:t>人脸轨迹信息</w:t>
            </w:r>
          </w:p>
        </w:tc>
        <w:tc>
          <w:tcPr>
            <w:tcW w:w="2268" w:type="dxa"/>
          </w:tcPr>
          <w:p w14:paraId="1223822B" w14:textId="77777777" w:rsidR="00700A96" w:rsidRDefault="00700A96" w:rsidP="00700A96">
            <w:pPr>
              <w:pStyle w:val="af2"/>
              <w:rPr>
                <w:rFonts w:ascii="Consolas" w:eastAsia="Roboto Condensed" w:hAnsi="Consolas" w:cs="Roboto Condensed"/>
                <w:color w:val="222222"/>
                <w:sz w:val="22"/>
                <w:szCs w:val="22"/>
              </w:rPr>
            </w:pPr>
            <w:r>
              <w:t>OnePerson</w:t>
            </w:r>
            <w:r>
              <w:rPr>
                <w:rFonts w:hint="eastAsia"/>
              </w:rPr>
              <w:t>说明见附录</w:t>
            </w:r>
          </w:p>
        </w:tc>
      </w:tr>
      <w:tr w:rsidR="00700A96" w14:paraId="0B9C050C" w14:textId="77777777" w:rsidTr="00E206AC">
        <w:tc>
          <w:tcPr>
            <w:tcW w:w="1843" w:type="dxa"/>
          </w:tcPr>
          <w:p w14:paraId="3D71DBD4" w14:textId="77777777" w:rsidR="00700A96" w:rsidRDefault="00700A96" w:rsidP="00700A96">
            <w:pPr>
              <w:pStyle w:val="af2"/>
            </w:pPr>
            <w:r>
              <w:rPr>
                <w:rFonts w:hint="eastAsia"/>
              </w:rPr>
              <w:t>pa</w:t>
            </w:r>
            <w:r>
              <w:t>ge_info_ack</w:t>
            </w:r>
          </w:p>
        </w:tc>
        <w:tc>
          <w:tcPr>
            <w:tcW w:w="2321" w:type="dxa"/>
          </w:tcPr>
          <w:p w14:paraId="540B3259" w14:textId="77777777" w:rsidR="00700A96" w:rsidRDefault="00700A96" w:rsidP="00700A96">
            <w:pPr>
              <w:pStyle w:val="af2"/>
            </w:pPr>
            <w:r>
              <w:rPr>
                <w:rFonts w:hint="eastAsia"/>
              </w:rPr>
              <w:t>P</w:t>
            </w:r>
            <w:r>
              <w:t>ageInfoAck</w:t>
            </w:r>
          </w:p>
        </w:tc>
        <w:tc>
          <w:tcPr>
            <w:tcW w:w="2268" w:type="dxa"/>
          </w:tcPr>
          <w:p w14:paraId="4C977478" w14:textId="77777777" w:rsidR="00700A96" w:rsidRDefault="00700A96" w:rsidP="00700A96">
            <w:pPr>
              <w:pStyle w:val="af2"/>
            </w:pPr>
            <w:r>
              <w:rPr>
                <w:rFonts w:hint="eastAsia"/>
              </w:rPr>
              <w:t>分页信息</w:t>
            </w:r>
          </w:p>
        </w:tc>
        <w:tc>
          <w:tcPr>
            <w:tcW w:w="2268" w:type="dxa"/>
          </w:tcPr>
          <w:p w14:paraId="695C0E43" w14:textId="77777777" w:rsidR="00700A96" w:rsidRDefault="00700A96" w:rsidP="00700A96">
            <w:pPr>
              <w:pStyle w:val="af2"/>
            </w:pPr>
          </w:p>
        </w:tc>
      </w:tr>
    </w:tbl>
    <w:p w14:paraId="4B5A4902" w14:textId="77777777" w:rsidR="00E206AC" w:rsidRDefault="00E206AC" w:rsidP="00E206AC">
      <w:pPr>
        <w:pStyle w:val="af2"/>
      </w:pPr>
    </w:p>
    <w:p w14:paraId="1F8D0BF0" w14:textId="010FABFD" w:rsidR="00E206AC" w:rsidRDefault="00E206AC">
      <w:pPr>
        <w:topLinePunct w:val="0"/>
        <w:spacing w:line="240" w:lineRule="auto"/>
        <w:ind w:firstLineChars="0" w:firstLine="0"/>
        <w:jc w:val="left"/>
      </w:pPr>
      <w:r>
        <w:br w:type="page"/>
      </w:r>
    </w:p>
    <w:p w14:paraId="048FDA2A" w14:textId="35CB17BC" w:rsidR="003D2599" w:rsidRPr="00E206AC" w:rsidRDefault="003D2599" w:rsidP="00E206AC">
      <w:pPr>
        <w:pStyle w:val="af2"/>
        <w:spacing w:line="400" w:lineRule="exact"/>
        <w:rPr>
          <w:rFonts w:cs="Times New Roman"/>
          <w:kern w:val="0"/>
          <w:szCs w:val="20"/>
          <w:lang w:bidi="ar"/>
        </w:rPr>
      </w:pPr>
      <w:r w:rsidRPr="00E206AC">
        <w:rPr>
          <w:rFonts w:cs="Times New Roman" w:hint="eastAsia"/>
          <w:kern w:val="0"/>
          <w:szCs w:val="20"/>
          <w:lang w:bidi="ar"/>
        </w:rPr>
        <w:lastRenderedPageBreak/>
        <w:t>表</w:t>
      </w:r>
      <w:r w:rsidRPr="00E206AC">
        <w:rPr>
          <w:rFonts w:cs="Times New Roman" w:hint="eastAsia"/>
          <w:kern w:val="0"/>
          <w:szCs w:val="20"/>
          <w:lang w:bidi="ar"/>
        </w:rPr>
        <w:t xml:space="preserve">3-4 PageInfoAck </w:t>
      </w:r>
    </w:p>
    <w:tbl>
      <w:tblPr>
        <w:tblStyle w:val="af1"/>
        <w:tblW w:w="9348" w:type="dxa"/>
        <w:tblLayout w:type="fixed"/>
        <w:tblLook w:val="04A0" w:firstRow="1" w:lastRow="0" w:firstColumn="1" w:lastColumn="0" w:noHBand="0" w:noVBand="1"/>
      </w:tblPr>
      <w:tblGrid>
        <w:gridCol w:w="1843"/>
        <w:gridCol w:w="2321"/>
        <w:gridCol w:w="1985"/>
        <w:gridCol w:w="3199"/>
      </w:tblGrid>
      <w:tr w:rsidR="003D2599" w:rsidRPr="00E206AC" w14:paraId="5475B509" w14:textId="77777777" w:rsidTr="00534A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43" w:type="dxa"/>
          </w:tcPr>
          <w:p w14:paraId="5C104F4B" w14:textId="77777777" w:rsidR="003D2599" w:rsidRDefault="003D2599" w:rsidP="003D2599">
            <w:pPr>
              <w:pStyle w:val="af2"/>
              <w:rPr>
                <w:lang w:bidi="ar"/>
              </w:rPr>
            </w:pPr>
            <w:r>
              <w:rPr>
                <w:lang w:bidi="ar"/>
              </w:rPr>
              <w:t>字段</w:t>
            </w:r>
          </w:p>
        </w:tc>
        <w:tc>
          <w:tcPr>
            <w:tcW w:w="2321" w:type="dxa"/>
          </w:tcPr>
          <w:p w14:paraId="78BED88B" w14:textId="77777777" w:rsidR="003D2599" w:rsidRDefault="003D2599" w:rsidP="003D2599">
            <w:pPr>
              <w:pStyle w:val="af2"/>
              <w:rPr>
                <w:lang w:bidi="ar"/>
              </w:rPr>
            </w:pPr>
            <w:r>
              <w:rPr>
                <w:lang w:bidi="ar"/>
              </w:rPr>
              <w:t>类型</w:t>
            </w:r>
          </w:p>
        </w:tc>
        <w:tc>
          <w:tcPr>
            <w:tcW w:w="1985" w:type="dxa"/>
          </w:tcPr>
          <w:p w14:paraId="4C8646B4" w14:textId="77777777" w:rsidR="003D2599" w:rsidRDefault="003D2599" w:rsidP="003D2599">
            <w:pPr>
              <w:pStyle w:val="af2"/>
              <w:rPr>
                <w:lang w:bidi="ar"/>
              </w:rPr>
            </w:pPr>
            <w:r>
              <w:rPr>
                <w:lang w:bidi="ar"/>
              </w:rPr>
              <w:t>说明</w:t>
            </w:r>
          </w:p>
        </w:tc>
        <w:tc>
          <w:tcPr>
            <w:tcW w:w="3199" w:type="dxa"/>
          </w:tcPr>
          <w:p w14:paraId="56534B1F" w14:textId="77777777" w:rsidR="003D2599" w:rsidRDefault="003D2599" w:rsidP="003D2599">
            <w:pPr>
              <w:pStyle w:val="af2"/>
              <w:rPr>
                <w:lang w:bidi="ar"/>
              </w:rPr>
            </w:pPr>
            <w:r>
              <w:rPr>
                <w:lang w:bidi="ar"/>
              </w:rPr>
              <w:t>备注</w:t>
            </w:r>
          </w:p>
        </w:tc>
      </w:tr>
      <w:tr w:rsidR="003D2599" w:rsidRPr="00E206AC" w14:paraId="1D4E6B66" w14:textId="77777777" w:rsidTr="00534A32">
        <w:tc>
          <w:tcPr>
            <w:tcW w:w="1843" w:type="dxa"/>
          </w:tcPr>
          <w:p w14:paraId="42AEECC4" w14:textId="77777777" w:rsidR="003D2599" w:rsidRDefault="003D2599" w:rsidP="003D2599">
            <w:pPr>
              <w:pStyle w:val="af2"/>
              <w:rPr>
                <w:lang w:bidi="ar"/>
              </w:rPr>
            </w:pPr>
            <w:r>
              <w:rPr>
                <w:lang w:bidi="ar"/>
              </w:rPr>
              <w:t>page</w:t>
            </w:r>
          </w:p>
        </w:tc>
        <w:tc>
          <w:tcPr>
            <w:tcW w:w="2321" w:type="dxa"/>
          </w:tcPr>
          <w:p w14:paraId="4BBDF484" w14:textId="77777777" w:rsidR="003D2599" w:rsidRDefault="003D2599" w:rsidP="003D2599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int</w:t>
            </w:r>
            <w:r>
              <w:rPr>
                <w:lang w:bidi="ar"/>
              </w:rPr>
              <w:t>32</w:t>
            </w:r>
          </w:p>
        </w:tc>
        <w:tc>
          <w:tcPr>
            <w:tcW w:w="1985" w:type="dxa"/>
          </w:tcPr>
          <w:p w14:paraId="515A5993" w14:textId="77777777" w:rsidR="003D2599" w:rsidRPr="00E206AC" w:rsidRDefault="003D2599" w:rsidP="003D2599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页码编号</w:t>
            </w:r>
          </w:p>
        </w:tc>
        <w:tc>
          <w:tcPr>
            <w:tcW w:w="3199" w:type="dxa"/>
          </w:tcPr>
          <w:p w14:paraId="122B2C47" w14:textId="77777777" w:rsidR="003D2599" w:rsidRDefault="003D2599" w:rsidP="003D2599">
            <w:pPr>
              <w:pStyle w:val="af2"/>
              <w:rPr>
                <w:lang w:bidi="ar"/>
              </w:rPr>
            </w:pPr>
          </w:p>
        </w:tc>
      </w:tr>
      <w:tr w:rsidR="003D2599" w:rsidRPr="00E206AC" w14:paraId="328BDFC2" w14:textId="77777777" w:rsidTr="00534A32">
        <w:tc>
          <w:tcPr>
            <w:tcW w:w="1843" w:type="dxa"/>
          </w:tcPr>
          <w:p w14:paraId="647AE618" w14:textId="77777777" w:rsidR="003D2599" w:rsidRPr="00E206AC" w:rsidRDefault="003D2599" w:rsidP="003D2599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count</w:t>
            </w:r>
          </w:p>
        </w:tc>
        <w:tc>
          <w:tcPr>
            <w:tcW w:w="2321" w:type="dxa"/>
          </w:tcPr>
          <w:p w14:paraId="59DA0FD8" w14:textId="77777777" w:rsidR="003D2599" w:rsidRDefault="003D2599" w:rsidP="003D2599">
            <w:pPr>
              <w:pStyle w:val="af2"/>
              <w:rPr>
                <w:lang w:bidi="ar"/>
              </w:rPr>
            </w:pPr>
            <w:r>
              <w:rPr>
                <w:lang w:bidi="ar"/>
              </w:rPr>
              <w:t>int32</w:t>
            </w:r>
          </w:p>
        </w:tc>
        <w:tc>
          <w:tcPr>
            <w:tcW w:w="1985" w:type="dxa"/>
          </w:tcPr>
          <w:p w14:paraId="1D9EA53E" w14:textId="77777777" w:rsidR="003D2599" w:rsidRPr="00E206AC" w:rsidRDefault="003D2599" w:rsidP="003D2599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轨迹总数目</w:t>
            </w:r>
          </w:p>
        </w:tc>
        <w:tc>
          <w:tcPr>
            <w:tcW w:w="3199" w:type="dxa"/>
          </w:tcPr>
          <w:p w14:paraId="6A35F1D8" w14:textId="77777777" w:rsidR="003D2599" w:rsidRDefault="003D2599" w:rsidP="003D2599">
            <w:pPr>
              <w:pStyle w:val="af2"/>
              <w:rPr>
                <w:lang w:bidi="ar"/>
              </w:rPr>
            </w:pPr>
          </w:p>
        </w:tc>
      </w:tr>
      <w:tr w:rsidR="003D2599" w:rsidRPr="00E206AC" w14:paraId="4D5BE51D" w14:textId="77777777" w:rsidTr="00534A32">
        <w:tc>
          <w:tcPr>
            <w:tcW w:w="1843" w:type="dxa"/>
          </w:tcPr>
          <w:p w14:paraId="3B13EBB8" w14:textId="77777777" w:rsidR="003D2599" w:rsidRDefault="003D2599" w:rsidP="003D2599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page_total</w:t>
            </w:r>
          </w:p>
        </w:tc>
        <w:tc>
          <w:tcPr>
            <w:tcW w:w="2321" w:type="dxa"/>
          </w:tcPr>
          <w:p w14:paraId="0646CE4F" w14:textId="77777777" w:rsidR="003D2599" w:rsidRDefault="003D2599" w:rsidP="003D2599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i</w:t>
            </w:r>
            <w:r>
              <w:rPr>
                <w:lang w:bidi="ar"/>
              </w:rPr>
              <w:t>nt32</w:t>
            </w:r>
          </w:p>
        </w:tc>
        <w:tc>
          <w:tcPr>
            <w:tcW w:w="1985" w:type="dxa"/>
          </w:tcPr>
          <w:p w14:paraId="656565B8" w14:textId="77777777" w:rsidR="003D2599" w:rsidRDefault="003D2599" w:rsidP="003D2599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总的页码数</w:t>
            </w:r>
          </w:p>
        </w:tc>
        <w:tc>
          <w:tcPr>
            <w:tcW w:w="3199" w:type="dxa"/>
          </w:tcPr>
          <w:p w14:paraId="7DFC2672" w14:textId="77777777" w:rsidR="003D2599" w:rsidRDefault="003D2599" w:rsidP="003D2599">
            <w:pPr>
              <w:pStyle w:val="af2"/>
              <w:rPr>
                <w:lang w:bidi="ar"/>
              </w:rPr>
            </w:pPr>
          </w:p>
        </w:tc>
      </w:tr>
      <w:tr w:rsidR="003D2599" w:rsidRPr="00E206AC" w14:paraId="601E528F" w14:textId="77777777" w:rsidTr="00534A32">
        <w:tc>
          <w:tcPr>
            <w:tcW w:w="1843" w:type="dxa"/>
          </w:tcPr>
          <w:p w14:paraId="5971738F" w14:textId="77777777" w:rsidR="003D2599" w:rsidRPr="00E206AC" w:rsidRDefault="003D2599" w:rsidP="003D2599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face_key</w:t>
            </w:r>
          </w:p>
        </w:tc>
        <w:tc>
          <w:tcPr>
            <w:tcW w:w="2321" w:type="dxa"/>
          </w:tcPr>
          <w:p w14:paraId="706B0F9C" w14:textId="77777777" w:rsidR="003D2599" w:rsidRDefault="003D2599" w:rsidP="003D2599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string</w:t>
            </w:r>
          </w:p>
        </w:tc>
        <w:tc>
          <w:tcPr>
            <w:tcW w:w="1985" w:type="dxa"/>
          </w:tcPr>
          <w:p w14:paraId="5642CBA2" w14:textId="77777777" w:rsidR="003D2599" w:rsidRDefault="003D2599" w:rsidP="003D2599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人脸索引</w:t>
            </w:r>
          </w:p>
        </w:tc>
        <w:tc>
          <w:tcPr>
            <w:tcW w:w="3199" w:type="dxa"/>
          </w:tcPr>
          <w:p w14:paraId="5B8AD859" w14:textId="77777777" w:rsidR="003D2599" w:rsidRDefault="003D2599" w:rsidP="003D2599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第一次发请求时，为</w:t>
            </w:r>
            <w:r>
              <w:rPr>
                <w:lang w:bidi="ar"/>
              </w:rPr>
              <w:t>””</w:t>
            </w:r>
            <w:r>
              <w:rPr>
                <w:rFonts w:hint="eastAsia"/>
                <w:lang w:bidi="ar"/>
              </w:rPr>
              <w:t>。</w:t>
            </w:r>
          </w:p>
          <w:p w14:paraId="789AA7A5" w14:textId="77777777" w:rsidR="003D2599" w:rsidRDefault="003D2599" w:rsidP="003D2599">
            <w:pPr>
              <w:pStyle w:val="af2"/>
              <w:rPr>
                <w:lang w:bidi="ar"/>
              </w:rPr>
            </w:pPr>
            <w:r>
              <w:rPr>
                <w:rFonts w:hint="eastAsia"/>
                <w:lang w:bidi="ar"/>
              </w:rPr>
              <w:t>回复时，服务器端会设置该字段，用于下一次请求时，查找</w:t>
            </w:r>
            <w:r>
              <w:rPr>
                <w:rFonts w:hint="eastAsia"/>
                <w:lang w:bidi="ar"/>
              </w:rPr>
              <w:t>cache</w:t>
            </w:r>
            <w:r>
              <w:rPr>
                <w:rFonts w:hint="eastAsia"/>
                <w:lang w:bidi="ar"/>
              </w:rPr>
              <w:t>用的索引。</w:t>
            </w:r>
          </w:p>
        </w:tc>
      </w:tr>
    </w:tbl>
    <w:p w14:paraId="0722C5F0" w14:textId="77777777" w:rsidR="003D2599" w:rsidRPr="003D2599" w:rsidRDefault="003D2599" w:rsidP="003D2599">
      <w:pPr>
        <w:pStyle w:val="af2"/>
      </w:pPr>
    </w:p>
    <w:p w14:paraId="03A2E3B5" w14:textId="7A21E15B" w:rsidR="00FB1AB8" w:rsidRPr="00FB1AB8" w:rsidRDefault="00FB1AB8" w:rsidP="00672DFE">
      <w:pPr>
        <w:pStyle w:val="20"/>
      </w:pPr>
      <w:bookmarkStart w:id="26" w:name="_Toc143441839"/>
      <w:r>
        <w:rPr>
          <w:rFonts w:hint="eastAsia"/>
        </w:rPr>
        <w:t>频次分析</w:t>
      </w:r>
      <w:bookmarkEnd w:id="26"/>
    </w:p>
    <w:p w14:paraId="660156D5" w14:textId="324CDFE4" w:rsidR="0014220D" w:rsidRDefault="0014220D" w:rsidP="000D0C3A">
      <w:pPr>
        <w:pStyle w:val="3"/>
      </w:pPr>
      <w:bookmarkStart w:id="27" w:name="_Toc143441840"/>
      <w:r>
        <w:rPr>
          <w:rFonts w:hint="eastAsia"/>
        </w:rPr>
        <w:t>功能描述</w:t>
      </w:r>
      <w:bookmarkEnd w:id="27"/>
    </w:p>
    <w:p w14:paraId="5C6D06D0" w14:textId="77777777" w:rsidR="0014220D" w:rsidRDefault="0014220D" w:rsidP="0014220D">
      <w:pPr>
        <w:ind w:firstLine="480"/>
      </w:pPr>
      <w:r>
        <w:rPr>
          <w:rFonts w:hint="eastAsia"/>
        </w:rPr>
        <w:t>对每个人进行落脚点分析，返回每个人出现的频次，并返回每次出现的图片、时间、地点。</w:t>
      </w:r>
    </w:p>
    <w:p w14:paraId="5DAB46CE" w14:textId="41394476" w:rsidR="0014220D" w:rsidRDefault="0014220D" w:rsidP="000D0C3A">
      <w:pPr>
        <w:pStyle w:val="3"/>
      </w:pPr>
      <w:bookmarkStart w:id="28" w:name="_Toc143441841"/>
      <w:r>
        <w:rPr>
          <w:rFonts w:hint="eastAsia"/>
        </w:rPr>
        <w:t>输入输出</w:t>
      </w:r>
      <w:bookmarkEnd w:id="28"/>
    </w:p>
    <w:p w14:paraId="0EC84699" w14:textId="0EE855DC" w:rsidR="0014220D" w:rsidRDefault="0014220D" w:rsidP="0014220D">
      <w:pPr>
        <w:ind w:firstLine="480"/>
      </w:pPr>
      <w:r>
        <w:rPr>
          <w:rFonts w:hint="eastAsia"/>
        </w:rPr>
        <w:t>输入：时间范围，页码、页大小、</w:t>
      </w:r>
      <w:r>
        <w:rPr>
          <w:rFonts w:hint="eastAsia"/>
        </w:rPr>
        <w:t>face_key</w:t>
      </w:r>
      <w:r>
        <w:rPr>
          <w:rFonts w:hint="eastAsia"/>
        </w:rPr>
        <w:t>（第一次请求时为空）</w:t>
      </w:r>
      <w:r w:rsidR="001076CE">
        <w:rPr>
          <w:rFonts w:hint="eastAsia"/>
        </w:rPr>
        <w:t>。</w:t>
      </w:r>
    </w:p>
    <w:p w14:paraId="3449156D" w14:textId="77777777" w:rsidR="0014220D" w:rsidRDefault="0014220D" w:rsidP="0014220D">
      <w:pPr>
        <w:ind w:firstLine="480"/>
      </w:pPr>
      <w:r>
        <w:rPr>
          <w:rFonts w:hint="eastAsia"/>
        </w:rPr>
        <w:t>输出：该时间段内，每个人的落脚点分析结果。</w:t>
      </w:r>
    </w:p>
    <w:p w14:paraId="72C7D920" w14:textId="3B70354C" w:rsidR="0014220D" w:rsidRDefault="0014220D" w:rsidP="000D0C3A">
      <w:pPr>
        <w:pStyle w:val="3"/>
      </w:pPr>
      <w:bookmarkStart w:id="29" w:name="_Toc143441842"/>
      <w:r>
        <w:rPr>
          <w:rFonts w:hint="eastAsia"/>
        </w:rPr>
        <w:t>实现细节</w:t>
      </w:r>
      <w:bookmarkEnd w:id="29"/>
    </w:p>
    <w:p w14:paraId="77E19B5B" w14:textId="77777777" w:rsidR="0014220D" w:rsidRDefault="0014220D" w:rsidP="0014220D">
      <w:pPr>
        <w:ind w:firstLine="480"/>
      </w:pPr>
      <w:r>
        <w:rPr>
          <w:rFonts w:hint="eastAsia"/>
        </w:rPr>
        <w:t>cal_cluster</w:t>
      </w:r>
      <w:r>
        <w:rPr>
          <w:rFonts w:hint="eastAsia"/>
        </w:rPr>
        <w:t>总共有</w:t>
      </w:r>
      <w:r>
        <w:rPr>
          <w:rFonts w:hint="eastAsia"/>
        </w:rPr>
        <w:t>size</w:t>
      </w:r>
      <w:r>
        <w:rPr>
          <w:rFonts w:hint="eastAsia"/>
        </w:rPr>
        <w:t>个目标，然后将聚类，每个查询向量的最近邻的数量为</w:t>
      </w:r>
      <w:r>
        <w:rPr>
          <w:rFonts w:hint="eastAsia"/>
        </w:rPr>
        <w:t>member_num</w:t>
      </w:r>
      <w:r>
        <w:rPr>
          <w:rFonts w:hint="eastAsia"/>
        </w:rPr>
        <w:t>。然后处理结果就是每个人的频次分析。</w:t>
      </w:r>
    </w:p>
    <w:p w14:paraId="2511E048" w14:textId="39B12AC2" w:rsidR="0014220D" w:rsidRDefault="0014220D" w:rsidP="000D0C3A">
      <w:pPr>
        <w:pStyle w:val="20"/>
      </w:pPr>
      <w:bookmarkStart w:id="30" w:name="_Toc143441843"/>
      <w:r>
        <w:rPr>
          <w:rFonts w:hint="eastAsia"/>
        </w:rPr>
        <w:t>落脚点分析</w:t>
      </w:r>
      <w:bookmarkEnd w:id="30"/>
    </w:p>
    <w:p w14:paraId="39D5E520" w14:textId="4176780A" w:rsidR="0014220D" w:rsidRDefault="0014220D" w:rsidP="000D0C3A">
      <w:pPr>
        <w:pStyle w:val="3"/>
      </w:pPr>
      <w:bookmarkStart w:id="31" w:name="_Toc143441844"/>
      <w:r>
        <w:rPr>
          <w:rFonts w:hint="eastAsia"/>
        </w:rPr>
        <w:t>功能描述</w:t>
      </w:r>
      <w:bookmarkEnd w:id="31"/>
    </w:p>
    <w:p w14:paraId="5DC3D497" w14:textId="77777777" w:rsidR="0014220D" w:rsidRDefault="0014220D" w:rsidP="0014220D">
      <w:pPr>
        <w:ind w:firstLine="480"/>
      </w:pPr>
      <w:r>
        <w:rPr>
          <w:rFonts w:hint="eastAsia"/>
        </w:rPr>
        <w:t>用户输入一个人的图像、时间、地点范围，客户端将请求发送给后台服务器，服务器首先计算目标人脸的轨迹，计算出轨迹后，统计轨迹中，经过每个地点的次数，作为落脚点分析结果。返回结果为：地点</w:t>
      </w:r>
      <w:r>
        <w:rPr>
          <w:rFonts w:hint="eastAsia"/>
        </w:rPr>
        <w:t>id-</w:t>
      </w:r>
      <w:r>
        <w:rPr>
          <w:rFonts w:hint="eastAsia"/>
        </w:rPr>
        <w:t>出现次数，出现时间；地点</w:t>
      </w:r>
      <w:r>
        <w:rPr>
          <w:rFonts w:hint="eastAsia"/>
        </w:rPr>
        <w:t>id-</w:t>
      </w:r>
      <w:r>
        <w:rPr>
          <w:rFonts w:hint="eastAsia"/>
        </w:rPr>
        <w:t>出现次数，出现时间。</w:t>
      </w:r>
    </w:p>
    <w:p w14:paraId="3CBF8823" w14:textId="2D33C8E5" w:rsidR="0014220D" w:rsidRDefault="0014220D" w:rsidP="000D0C3A">
      <w:pPr>
        <w:pStyle w:val="3"/>
      </w:pPr>
      <w:bookmarkStart w:id="32" w:name="_Toc143441845"/>
      <w:r>
        <w:rPr>
          <w:rFonts w:hint="eastAsia"/>
        </w:rPr>
        <w:lastRenderedPageBreak/>
        <w:t>输入输出</w:t>
      </w:r>
      <w:bookmarkEnd w:id="32"/>
    </w:p>
    <w:p w14:paraId="1AD6740B" w14:textId="24343392" w:rsidR="0014220D" w:rsidRDefault="0014220D" w:rsidP="0014220D">
      <w:pPr>
        <w:ind w:firstLine="480"/>
      </w:pPr>
      <w:r>
        <w:rPr>
          <w:rFonts w:hint="eastAsia"/>
        </w:rPr>
        <w:t>输入：目标人脸图片；起始时间、结束时间；起始地点、结束地点（可选），页码、页大小、</w:t>
      </w:r>
      <w:r>
        <w:rPr>
          <w:rFonts w:hint="eastAsia"/>
        </w:rPr>
        <w:t>face_key</w:t>
      </w:r>
      <w:r>
        <w:rPr>
          <w:rFonts w:hint="eastAsia"/>
        </w:rPr>
        <w:t>（第一次请求时为空）。</w:t>
      </w:r>
    </w:p>
    <w:p w14:paraId="052B3EA1" w14:textId="7A11F996" w:rsidR="0014220D" w:rsidRDefault="0014220D" w:rsidP="000D0C3A">
      <w:pPr>
        <w:ind w:firstLine="480"/>
      </w:pPr>
      <w:r>
        <w:rPr>
          <w:rFonts w:hint="eastAsia"/>
        </w:rPr>
        <w:t>输出：目标人脸在每个地点出现的次数和每一次的时间。</w:t>
      </w:r>
    </w:p>
    <w:p w14:paraId="670E5C82" w14:textId="697EBBB1" w:rsidR="0014220D" w:rsidRDefault="0014220D" w:rsidP="000D0C3A">
      <w:pPr>
        <w:pStyle w:val="3"/>
      </w:pPr>
      <w:bookmarkStart w:id="33" w:name="_Toc143441846"/>
      <w:r>
        <w:rPr>
          <w:rFonts w:hint="eastAsia"/>
        </w:rPr>
        <w:t>实现细节</w:t>
      </w:r>
      <w:bookmarkEnd w:id="33"/>
      <w:r>
        <w:rPr>
          <w:rFonts w:hint="eastAsia"/>
        </w:rPr>
        <w:t xml:space="preserve"> </w:t>
      </w:r>
    </w:p>
    <w:p w14:paraId="157C2E7B" w14:textId="77777777" w:rsidR="004E558D" w:rsidRDefault="004E558D" w:rsidP="004E558D">
      <w:pPr>
        <w:ind w:firstLine="480"/>
      </w:pPr>
      <w:r>
        <w:rPr>
          <w:rFonts w:hint="eastAsia"/>
        </w:rPr>
        <w:t>先解析</w:t>
      </w:r>
      <w:r>
        <w:rPr>
          <w:rFonts w:hint="eastAsia"/>
        </w:rPr>
        <w:t>data,</w:t>
      </w:r>
      <w:r>
        <w:rPr>
          <w:rFonts w:hint="eastAsia"/>
        </w:rPr>
        <w:t>如果请求的</w:t>
      </w:r>
      <w:r>
        <w:rPr>
          <w:rFonts w:hint="eastAsia"/>
        </w:rPr>
        <w:t>face_key</w:t>
      </w:r>
      <w:r>
        <w:rPr>
          <w:rFonts w:hint="eastAsia"/>
        </w:rPr>
        <w:t>在</w:t>
      </w:r>
      <w:r>
        <w:rPr>
          <w:rFonts w:hint="eastAsia"/>
        </w:rPr>
        <w:t>foothold_map_for_page</w:t>
      </w:r>
      <w:r>
        <w:rPr>
          <w:rFonts w:hint="eastAsia"/>
        </w:rPr>
        <w:t>中，则直接从</w:t>
      </w:r>
      <w:r>
        <w:rPr>
          <w:rFonts w:hint="eastAsia"/>
        </w:rPr>
        <w:t>foothold_map_for_page</w:t>
      </w:r>
      <w:r>
        <w:rPr>
          <w:rFonts w:hint="eastAsia"/>
        </w:rPr>
        <w:t>中查找，并返回轨迹</w:t>
      </w:r>
      <w:r>
        <w:rPr>
          <w:rFonts w:hint="eastAsia"/>
        </w:rPr>
        <w:t>,</w:t>
      </w:r>
      <w:r>
        <w:rPr>
          <w:rFonts w:hint="eastAsia"/>
        </w:rPr>
        <w:t>如果不在，则进行后面的处理。</w:t>
      </w:r>
    </w:p>
    <w:p w14:paraId="51ECEB0D" w14:textId="3514CEAA" w:rsidR="0014220D" w:rsidRDefault="004E558D" w:rsidP="00D003E2">
      <w:pPr>
        <w:ind w:firstLine="480"/>
      </w:pPr>
      <w:r>
        <w:rPr>
          <w:rFonts w:hint="eastAsia"/>
        </w:rPr>
        <w:t>先提取传入图片的人脸特征。然后解析时间和地点范围。根据解析的时间和地址范围获取符合要求的所有数据（存储在</w:t>
      </w:r>
      <w:r>
        <w:rPr>
          <w:rFonts w:hint="eastAsia"/>
        </w:rPr>
        <w:t xml:space="preserve">vector&lt;Item&gt; </w:t>
      </w:r>
      <w:r>
        <w:rPr>
          <w:rFonts w:hint="eastAsia"/>
        </w:rPr>
        <w:t>中）。其中</w:t>
      </w:r>
      <w:r>
        <w:rPr>
          <w:rFonts w:hint="eastAsia"/>
        </w:rPr>
        <w:t>cal_tracker</w:t>
      </w:r>
      <w:r>
        <w:rPr>
          <w:rFonts w:hint="eastAsia"/>
        </w:rPr>
        <w:t>函数，就是搜寻</w:t>
      </w:r>
      <w:r>
        <w:rPr>
          <w:rFonts w:hint="eastAsia"/>
        </w:rPr>
        <w:t>member_num</w:t>
      </w:r>
      <w:r>
        <w:rPr>
          <w:rFonts w:hint="eastAsia"/>
        </w:rPr>
        <w:t>个最接近目标的图片，将结果存入</w:t>
      </w:r>
      <w:r>
        <w:rPr>
          <w:rFonts w:hint="eastAsia"/>
        </w:rPr>
        <w:t>target(vector&lt;Item&gt;)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。将</w:t>
      </w:r>
      <w:r>
        <w:rPr>
          <w:rFonts w:hint="eastAsia"/>
        </w:rPr>
        <w:t xml:space="preserve">member_num </w:t>
      </w:r>
      <w:r>
        <w:rPr>
          <w:rFonts w:hint="eastAsia"/>
        </w:rPr>
        <w:t>个目标按照地点进行划分</w:t>
      </w:r>
      <w:r>
        <w:rPr>
          <w:rFonts w:hint="eastAsia"/>
        </w:rPr>
        <w:t>,</w:t>
      </w:r>
      <w:r>
        <w:rPr>
          <w:rFonts w:hint="eastAsia"/>
        </w:rPr>
        <w:t>如果目标的</w:t>
      </w:r>
      <w:r>
        <w:rPr>
          <w:rFonts w:hint="eastAsia"/>
        </w:rPr>
        <w:t>appearance</w:t>
      </w:r>
      <w:r>
        <w:rPr>
          <w:rFonts w:hint="eastAsia"/>
        </w:rPr>
        <w:t>，</w:t>
      </w:r>
      <w:r>
        <w:rPr>
          <w:rFonts w:hint="eastAsia"/>
        </w:rPr>
        <w:t>ack</w:t>
      </w:r>
      <w:r>
        <w:rPr>
          <w:rFonts w:hint="eastAsia"/>
        </w:rPr>
        <w:t>中没有，则添加目标的</w:t>
      </w:r>
      <w:r>
        <w:rPr>
          <w:rFonts w:hint="eastAsia"/>
        </w:rPr>
        <w:t>appearance</w:t>
      </w:r>
      <w:r>
        <w:rPr>
          <w:rFonts w:hint="eastAsia"/>
        </w:rPr>
        <w:t>并记录其出现的时间。然后构建</w:t>
      </w:r>
      <w:r>
        <w:rPr>
          <w:rFonts w:hint="eastAsia"/>
        </w:rPr>
        <w:t>face_key</w:t>
      </w:r>
      <w:r>
        <w:rPr>
          <w:rFonts w:hint="eastAsia"/>
        </w:rPr>
        <w:t>，用于下次快速查找。将结果发往客户端。</w:t>
      </w:r>
    </w:p>
    <w:p w14:paraId="329EF736" w14:textId="77777777" w:rsidR="007945B3" w:rsidRDefault="007945B3" w:rsidP="007945B3">
      <w:pPr>
        <w:pStyle w:val="3"/>
      </w:pPr>
      <w:bookmarkStart w:id="34" w:name="_Toc143441847"/>
      <w:r>
        <w:rPr>
          <w:rFonts w:hint="eastAsia"/>
        </w:rPr>
        <w:t>接口</w:t>
      </w:r>
      <w:bookmarkEnd w:id="34"/>
    </w:p>
    <w:p w14:paraId="49F0100A" w14:textId="77777777" w:rsidR="00FC6F40" w:rsidRDefault="00FC6F40" w:rsidP="00FC6F40">
      <w:pPr>
        <w:pStyle w:val="4"/>
      </w:pPr>
      <w:r w:rsidRPr="00FC6F40">
        <w:rPr>
          <w:rFonts w:hint="eastAsia"/>
        </w:rPr>
        <w:t>请求</w:t>
      </w:r>
    </w:p>
    <w:p w14:paraId="22C12A0B" w14:textId="3AB6BF3A" w:rsidR="00787A74" w:rsidRDefault="00787A74" w:rsidP="00787A74">
      <w:pPr>
        <w:ind w:firstLine="480"/>
      </w:pPr>
      <w:r>
        <w:rPr>
          <w:rFonts w:hint="eastAsia"/>
        </w:rPr>
        <w:t>消息头部</w:t>
      </w:r>
      <w:r>
        <w:rPr>
          <w:rFonts w:hint="eastAsia"/>
        </w:rPr>
        <w:t>cmd</w:t>
      </w:r>
      <w:r>
        <w:rPr>
          <w:rFonts w:hint="eastAsia"/>
        </w:rPr>
        <w:t>名称：</w:t>
      </w:r>
      <w:r>
        <w:rPr>
          <w:rFonts w:hint="eastAsia"/>
        </w:rPr>
        <w:t>kFootholdAnalysis</w:t>
      </w:r>
      <w:r w:rsidR="00134B9C">
        <w:rPr>
          <w:rFonts w:hint="eastAsia"/>
        </w:rPr>
        <w:t>。</w:t>
      </w:r>
    </w:p>
    <w:p w14:paraId="6776A1EA" w14:textId="31F90EBA" w:rsidR="00787A74" w:rsidRDefault="00787A74" w:rsidP="00787A74">
      <w:pPr>
        <w:ind w:firstLine="480"/>
      </w:pPr>
      <w:r>
        <w:rPr>
          <w:rFonts w:hint="eastAsia"/>
        </w:rPr>
        <w:t>对应</w:t>
      </w:r>
      <w:r>
        <w:rPr>
          <w:rFonts w:hint="eastAsia"/>
        </w:rPr>
        <w:t>protobuf message</w:t>
      </w:r>
      <w:r>
        <w:rPr>
          <w:rFonts w:hint="eastAsia"/>
        </w:rPr>
        <w:t>：</w:t>
      </w:r>
      <w:r>
        <w:rPr>
          <w:rFonts w:hint="eastAsia"/>
        </w:rPr>
        <w:t>FootholdAnalysis</w:t>
      </w:r>
      <w:r w:rsidR="00134B9C">
        <w:rPr>
          <w:rFonts w:hint="eastAsia"/>
        </w:rPr>
        <w:t>。</w:t>
      </w:r>
    </w:p>
    <w:p w14:paraId="4D2E7782" w14:textId="64F0A4DA" w:rsidR="00787A74" w:rsidRDefault="00787A74" w:rsidP="00787A74">
      <w:pPr>
        <w:ind w:firstLine="480"/>
      </w:pPr>
      <w:r>
        <w:rPr>
          <w:rFonts w:hint="eastAsia"/>
        </w:rPr>
        <w:t>功能</w:t>
      </w:r>
      <w:r>
        <w:rPr>
          <w:rFonts w:hint="eastAsia"/>
        </w:rPr>
        <w:t>:</w:t>
      </w:r>
      <w:r>
        <w:rPr>
          <w:rFonts w:hint="eastAsia"/>
        </w:rPr>
        <w:t>计算时间、地点约束条件下，目标人脸的落脚点</w:t>
      </w:r>
      <w:r w:rsidR="00134B9C">
        <w:rPr>
          <w:rFonts w:hint="eastAsia"/>
        </w:rPr>
        <w:t>。</w:t>
      </w:r>
    </w:p>
    <w:p w14:paraId="76B7ED8A" w14:textId="755DFE7E" w:rsidR="00C20575" w:rsidRDefault="00787A74" w:rsidP="00787A74">
      <w:pPr>
        <w:ind w:firstLine="480"/>
      </w:pPr>
      <w:r>
        <w:rPr>
          <w:rFonts w:hint="eastAsia"/>
        </w:rPr>
        <w:t>负载：</w:t>
      </w:r>
      <w:r>
        <w:rPr>
          <w:rFonts w:hint="eastAsia"/>
        </w:rPr>
        <w:t>protobuf message</w:t>
      </w:r>
      <w:r>
        <w:rPr>
          <w:rFonts w:hint="eastAsia"/>
        </w:rPr>
        <w:t>。</w:t>
      </w:r>
    </w:p>
    <w:p w14:paraId="6B07659B" w14:textId="77777777" w:rsidR="00C20575" w:rsidRDefault="00C20575">
      <w:pPr>
        <w:topLinePunct w:val="0"/>
        <w:spacing w:line="240" w:lineRule="auto"/>
        <w:ind w:firstLineChars="0" w:firstLine="0"/>
        <w:jc w:val="left"/>
      </w:pPr>
      <w:r>
        <w:br w:type="page"/>
      </w:r>
    </w:p>
    <w:p w14:paraId="27A0B992" w14:textId="381205F5" w:rsidR="00C20575" w:rsidRDefault="00C20575" w:rsidP="00C44F0E">
      <w:pPr>
        <w:pStyle w:val="af4"/>
      </w:pPr>
      <w:r>
        <w:rPr>
          <w:rFonts w:hint="eastAsia"/>
        </w:rPr>
        <w:lastRenderedPageBreak/>
        <w:t>表</w:t>
      </w:r>
      <w:r>
        <w:rPr>
          <w:rFonts w:hint="eastAsia"/>
        </w:rPr>
        <w:t>3-</w:t>
      </w:r>
      <w:r w:rsidR="00FA441A">
        <w:t>5</w:t>
      </w:r>
      <w:r>
        <w:rPr>
          <w:rFonts w:hint="eastAsia"/>
        </w:rPr>
        <w:t xml:space="preserve"> </w:t>
      </w:r>
      <w:r w:rsidR="00FA441A">
        <w:t>message</w:t>
      </w:r>
      <w:r w:rsidR="00FA441A">
        <w:rPr>
          <w:rFonts w:hint="eastAsia"/>
        </w:rPr>
        <w:t>参数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145"/>
        <w:gridCol w:w="1413"/>
        <w:gridCol w:w="1434"/>
        <w:gridCol w:w="4512"/>
      </w:tblGrid>
      <w:tr w:rsidR="00E767B3" w14:paraId="4EC4779F" w14:textId="77777777" w:rsidTr="00CA0E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3" w:type="pct"/>
          </w:tcPr>
          <w:p w14:paraId="04EFA57B" w14:textId="2B431F23" w:rsidR="00E767B3" w:rsidRDefault="00E767B3" w:rsidP="009E5235">
            <w:pPr>
              <w:ind w:firstLineChars="0" w:firstLine="0"/>
            </w:pPr>
            <w:r>
              <w:rPr>
                <w:lang w:bidi="ar"/>
              </w:rPr>
              <w:t>字段</w:t>
            </w:r>
          </w:p>
        </w:tc>
        <w:tc>
          <w:tcPr>
            <w:tcW w:w="831" w:type="pct"/>
          </w:tcPr>
          <w:p w14:paraId="78AC18C7" w14:textId="490E4D04" w:rsidR="00E767B3" w:rsidRDefault="00E767B3" w:rsidP="009E5235">
            <w:pPr>
              <w:ind w:firstLineChars="0" w:firstLine="0"/>
            </w:pPr>
            <w:r>
              <w:rPr>
                <w:lang w:bidi="ar"/>
              </w:rPr>
              <w:t>类型</w:t>
            </w:r>
          </w:p>
        </w:tc>
        <w:tc>
          <w:tcPr>
            <w:tcW w:w="843" w:type="pct"/>
          </w:tcPr>
          <w:p w14:paraId="7D3F73DD" w14:textId="44AD8159" w:rsidR="00E767B3" w:rsidRDefault="00E767B3" w:rsidP="009E5235">
            <w:pPr>
              <w:ind w:firstLineChars="0" w:firstLine="0"/>
            </w:pPr>
            <w:r>
              <w:rPr>
                <w:lang w:bidi="ar"/>
              </w:rPr>
              <w:t>说明</w:t>
            </w:r>
          </w:p>
        </w:tc>
        <w:tc>
          <w:tcPr>
            <w:tcW w:w="2652" w:type="pct"/>
          </w:tcPr>
          <w:p w14:paraId="064CE2F2" w14:textId="4F480694" w:rsidR="00E767B3" w:rsidRDefault="00E767B3" w:rsidP="009E5235">
            <w:pPr>
              <w:ind w:firstLineChars="0" w:firstLine="0"/>
            </w:pPr>
            <w:r>
              <w:rPr>
                <w:lang w:bidi="ar"/>
              </w:rPr>
              <w:t>备注</w:t>
            </w:r>
          </w:p>
        </w:tc>
      </w:tr>
      <w:tr w:rsidR="00E767B3" w14:paraId="793E7454" w14:textId="77777777" w:rsidTr="00CA0EB2">
        <w:tc>
          <w:tcPr>
            <w:tcW w:w="673" w:type="pct"/>
          </w:tcPr>
          <w:p w14:paraId="7D80AA67" w14:textId="19312E0A" w:rsidR="00E767B3" w:rsidRDefault="00E767B3" w:rsidP="009E5235">
            <w:pPr>
              <w:ind w:firstLineChars="0" w:firstLine="0"/>
            </w:pPr>
            <w:r>
              <w:t>image</w:t>
            </w:r>
          </w:p>
        </w:tc>
        <w:tc>
          <w:tcPr>
            <w:tcW w:w="831" w:type="pct"/>
          </w:tcPr>
          <w:p w14:paraId="4C162A47" w14:textId="0EBFFA0C" w:rsidR="00E767B3" w:rsidRDefault="00E767B3" w:rsidP="009E5235">
            <w:pPr>
              <w:ind w:firstLineChars="0" w:firstLine="0"/>
            </w:pPr>
            <w:r>
              <w:t>bytes</w:t>
            </w:r>
          </w:p>
        </w:tc>
        <w:tc>
          <w:tcPr>
            <w:tcW w:w="843" w:type="pct"/>
          </w:tcPr>
          <w:p w14:paraId="0960BF30" w14:textId="75E84B9D" w:rsidR="00E767B3" w:rsidRDefault="00E767B3" w:rsidP="009E5235">
            <w:pPr>
              <w:ind w:firstLineChars="0" w:firstLine="0"/>
            </w:pPr>
            <w:r>
              <w:rPr>
                <w:rFonts w:hint="eastAsia"/>
              </w:rPr>
              <w:t>目标人脸图片</w:t>
            </w:r>
          </w:p>
        </w:tc>
        <w:tc>
          <w:tcPr>
            <w:tcW w:w="2652" w:type="pct"/>
          </w:tcPr>
          <w:p w14:paraId="5F933C4C" w14:textId="77777777" w:rsidR="00E767B3" w:rsidRDefault="00E767B3" w:rsidP="009E5235">
            <w:pPr>
              <w:ind w:firstLineChars="0" w:firstLine="0"/>
            </w:pPr>
          </w:p>
        </w:tc>
      </w:tr>
      <w:tr w:rsidR="00E767B3" w14:paraId="23FD1F65" w14:textId="77777777" w:rsidTr="00CA0EB2">
        <w:tc>
          <w:tcPr>
            <w:tcW w:w="673" w:type="pct"/>
          </w:tcPr>
          <w:p w14:paraId="485EC48B" w14:textId="6BA9BB25" w:rsidR="00E767B3" w:rsidRDefault="00E767B3" w:rsidP="009E5235">
            <w:pPr>
              <w:ind w:firstLineChars="0" w:firstLine="0"/>
            </w:pPr>
            <w:r>
              <w:rPr>
                <w:rFonts w:hint="eastAsia"/>
              </w:rPr>
              <w:t>client</w:t>
            </w:r>
            <w:r>
              <w:rPr>
                <w:rFonts w:ascii="Consolas" w:eastAsia="Roboto Condensed" w:hAnsi="Consolas"/>
              </w:rPr>
              <w:t>_ids</w:t>
            </w:r>
          </w:p>
        </w:tc>
        <w:tc>
          <w:tcPr>
            <w:tcW w:w="831" w:type="pct"/>
          </w:tcPr>
          <w:p w14:paraId="76A6DE23" w14:textId="697D770C" w:rsidR="00E767B3" w:rsidRDefault="00E767B3" w:rsidP="009E5235">
            <w:pPr>
              <w:ind w:firstLineChars="0" w:firstLine="0"/>
            </w:pPr>
            <w:r>
              <w:rPr>
                <w:rFonts w:hint="eastAsia"/>
              </w:rPr>
              <w:t>repeated string</w:t>
            </w:r>
          </w:p>
        </w:tc>
        <w:tc>
          <w:tcPr>
            <w:tcW w:w="843" w:type="pct"/>
          </w:tcPr>
          <w:p w14:paraId="7AA4ED28" w14:textId="0D4CE3E6" w:rsidR="00E767B3" w:rsidRDefault="00E767B3" w:rsidP="009E5235">
            <w:pPr>
              <w:ind w:firstLineChars="0" w:firstLine="0"/>
            </w:pPr>
            <w:r>
              <w:rPr>
                <w:rFonts w:hint="eastAsia"/>
              </w:rPr>
              <w:t>摄像头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范围</w:t>
            </w:r>
          </w:p>
        </w:tc>
        <w:tc>
          <w:tcPr>
            <w:tcW w:w="2652" w:type="pct"/>
          </w:tcPr>
          <w:p w14:paraId="242B0EE5" w14:textId="59CFAE8B" w:rsidR="00E767B3" w:rsidRDefault="00E767B3" w:rsidP="009E5235">
            <w:pPr>
              <w:ind w:firstLineChars="0" w:firstLine="0"/>
            </w:pPr>
            <w:r>
              <w:rPr>
                <w:rFonts w:hint="eastAsia"/>
              </w:rPr>
              <w:t>可选</w:t>
            </w:r>
          </w:p>
        </w:tc>
      </w:tr>
      <w:tr w:rsidR="00E767B3" w14:paraId="76511E6A" w14:textId="77777777" w:rsidTr="00CA0EB2">
        <w:tc>
          <w:tcPr>
            <w:tcW w:w="673" w:type="pct"/>
          </w:tcPr>
          <w:p w14:paraId="68B85DD7" w14:textId="0F67E8FC" w:rsidR="00E767B3" w:rsidRDefault="00E767B3" w:rsidP="009E5235">
            <w:pPr>
              <w:ind w:firstLineChars="0" w:firstLine="0"/>
            </w:pPr>
            <w:r>
              <w:t>timers</w:t>
            </w:r>
          </w:p>
        </w:tc>
        <w:tc>
          <w:tcPr>
            <w:tcW w:w="831" w:type="pct"/>
          </w:tcPr>
          <w:p w14:paraId="03F4FE9D" w14:textId="2061C0E6" w:rsidR="00E767B3" w:rsidRDefault="00E767B3" w:rsidP="009E5235">
            <w:pPr>
              <w:ind w:firstLineChars="0" w:firstLine="0"/>
            </w:pPr>
            <w:r>
              <w:rPr>
                <w:rFonts w:hint="eastAsia"/>
              </w:rPr>
              <w:t>repeated string</w:t>
            </w:r>
          </w:p>
        </w:tc>
        <w:tc>
          <w:tcPr>
            <w:tcW w:w="843" w:type="pct"/>
          </w:tcPr>
          <w:p w14:paraId="68D88A06" w14:textId="6131F79E" w:rsidR="00E767B3" w:rsidRDefault="00E767B3" w:rsidP="009E5235">
            <w:pPr>
              <w:ind w:firstLineChars="0" w:firstLine="0"/>
            </w:pPr>
            <w:r>
              <w:rPr>
                <w:rFonts w:hint="eastAsia"/>
              </w:rPr>
              <w:t>时间范围</w:t>
            </w:r>
          </w:p>
        </w:tc>
        <w:tc>
          <w:tcPr>
            <w:tcW w:w="2652" w:type="pct"/>
          </w:tcPr>
          <w:p w14:paraId="54F54DDA" w14:textId="77777777" w:rsidR="00E767B3" w:rsidRDefault="00E767B3" w:rsidP="009E5235">
            <w:pPr>
              <w:pStyle w:val="af2"/>
              <w:ind w:firstLine="480"/>
            </w:pPr>
          </w:p>
          <w:p w14:paraId="61B87BC9" w14:textId="77777777" w:rsidR="00E767B3" w:rsidRDefault="00E767B3" w:rsidP="009E5235">
            <w:pPr>
              <w:pStyle w:val="af2"/>
              <w:ind w:firstLine="480"/>
            </w:pPr>
            <w:r>
              <w:rPr>
                <w:rFonts w:hint="eastAsia"/>
              </w:rPr>
              <w:t>timer</w:t>
            </w:r>
            <w:r>
              <w:rPr>
                <w:rFonts w:hint="eastAsia"/>
              </w:rPr>
              <w:t>的格式为“</w:t>
            </w:r>
            <w:r>
              <w:rPr>
                <w:rFonts w:hint="eastAsia"/>
              </w:rPr>
              <w:t>2</w:t>
            </w:r>
            <w:r>
              <w:t>0181031151801</w:t>
            </w:r>
            <w:r>
              <w:rPr>
                <w:rFonts w:hint="eastAsia"/>
              </w:rPr>
              <w:t>”字符串。</w:t>
            </w:r>
          </w:p>
          <w:p w14:paraId="563402D6" w14:textId="7D71B4D1" w:rsidR="00E767B3" w:rsidRDefault="00E767B3" w:rsidP="009E5235">
            <w:pPr>
              <w:ind w:firstLineChars="0" w:firstLine="0"/>
            </w:pPr>
            <w:r>
              <w:rPr>
                <w:rFonts w:hint="eastAsia"/>
              </w:rPr>
              <w:t>timers</w:t>
            </w:r>
            <w:r>
              <w:t>(0)</w:t>
            </w:r>
            <w:r>
              <w:rPr>
                <w:rFonts w:hint="eastAsia"/>
              </w:rPr>
              <w:t>表示开始时间，</w:t>
            </w:r>
            <w:r>
              <w:rPr>
                <w:rFonts w:hint="eastAsia"/>
              </w:rPr>
              <w:t>t</w:t>
            </w:r>
            <w:r>
              <w:t>imers(1)</w:t>
            </w:r>
            <w:r>
              <w:rPr>
                <w:rFonts w:hint="eastAsia"/>
              </w:rPr>
              <w:t>表示结束时间。</w:t>
            </w:r>
          </w:p>
        </w:tc>
      </w:tr>
      <w:tr w:rsidR="00E767B3" w14:paraId="28A30E5B" w14:textId="77777777" w:rsidTr="00CA0EB2">
        <w:tc>
          <w:tcPr>
            <w:tcW w:w="673" w:type="pct"/>
          </w:tcPr>
          <w:p w14:paraId="6DF3B0BA" w14:textId="126A7FB8" w:rsidR="00E767B3" w:rsidRDefault="00E767B3" w:rsidP="009E5235">
            <w:pPr>
              <w:ind w:firstLineChars="0" w:firstLine="0"/>
            </w:pPr>
            <w:r>
              <w:t>page_info</w:t>
            </w:r>
          </w:p>
        </w:tc>
        <w:tc>
          <w:tcPr>
            <w:tcW w:w="831" w:type="pct"/>
          </w:tcPr>
          <w:p w14:paraId="38CFBADE" w14:textId="1AB27456" w:rsidR="00E767B3" w:rsidRDefault="00E767B3" w:rsidP="009E5235">
            <w:pPr>
              <w:ind w:firstLineChars="0" w:firstLine="0"/>
            </w:pPr>
            <w:r>
              <w:t>PageInfo</w:t>
            </w:r>
          </w:p>
        </w:tc>
        <w:tc>
          <w:tcPr>
            <w:tcW w:w="843" w:type="pct"/>
          </w:tcPr>
          <w:p w14:paraId="1440B4B0" w14:textId="4B25CD73" w:rsidR="00E767B3" w:rsidRDefault="00E767B3" w:rsidP="009E5235">
            <w:pPr>
              <w:ind w:firstLineChars="0" w:firstLine="0"/>
            </w:pPr>
            <w:r>
              <w:rPr>
                <w:rFonts w:hint="eastAsia"/>
              </w:rPr>
              <w:t>分页信息</w:t>
            </w:r>
          </w:p>
        </w:tc>
        <w:tc>
          <w:tcPr>
            <w:tcW w:w="2652" w:type="pct"/>
          </w:tcPr>
          <w:p w14:paraId="116075D8" w14:textId="04479630" w:rsidR="00E767B3" w:rsidRDefault="00E767B3" w:rsidP="009E5235">
            <w:pPr>
              <w:ind w:firstLine="420"/>
            </w:pPr>
            <w:r>
              <w:rPr>
                <w:rFonts w:hint="eastAsia"/>
              </w:rPr>
              <w:t>见附录</w:t>
            </w:r>
          </w:p>
        </w:tc>
      </w:tr>
    </w:tbl>
    <w:p w14:paraId="123722CD" w14:textId="77777777" w:rsidR="00E767B3" w:rsidRDefault="00E767B3" w:rsidP="00E767B3">
      <w:pPr>
        <w:ind w:firstLine="480"/>
      </w:pPr>
    </w:p>
    <w:p w14:paraId="7B70D4C1" w14:textId="48579B11" w:rsidR="007945B3" w:rsidRDefault="00E942CF" w:rsidP="00FC6F40">
      <w:pPr>
        <w:pStyle w:val="4"/>
      </w:pPr>
      <w:r>
        <w:rPr>
          <w:rFonts w:hint="eastAsia"/>
        </w:rPr>
        <w:t>回复</w:t>
      </w:r>
    </w:p>
    <w:p w14:paraId="2F9310CF" w14:textId="54A845E7" w:rsidR="009F0090" w:rsidRDefault="009F0090" w:rsidP="009F0090">
      <w:pPr>
        <w:ind w:firstLine="480"/>
      </w:pPr>
      <w:r>
        <w:rPr>
          <w:rFonts w:hint="eastAsia"/>
        </w:rPr>
        <w:t>消息头部</w:t>
      </w:r>
      <w:r>
        <w:rPr>
          <w:rFonts w:hint="eastAsia"/>
        </w:rPr>
        <w:t>cmd</w:t>
      </w:r>
      <w:r>
        <w:rPr>
          <w:rFonts w:hint="eastAsia"/>
        </w:rPr>
        <w:t>名称：</w:t>
      </w:r>
      <w:r>
        <w:rPr>
          <w:rFonts w:hint="eastAsia"/>
        </w:rPr>
        <w:t>kFootholdAnalysis Ack</w:t>
      </w:r>
      <w:r w:rsidR="0080271E">
        <w:rPr>
          <w:rFonts w:hint="eastAsia"/>
        </w:rPr>
        <w:t>。</w:t>
      </w:r>
    </w:p>
    <w:p w14:paraId="37F89F87" w14:textId="344F7597" w:rsidR="009F0090" w:rsidRDefault="009F0090" w:rsidP="009F0090">
      <w:pPr>
        <w:ind w:firstLine="480"/>
      </w:pPr>
      <w:r>
        <w:rPr>
          <w:rFonts w:hint="eastAsia"/>
        </w:rPr>
        <w:t>对应</w:t>
      </w:r>
      <w:r>
        <w:rPr>
          <w:rFonts w:hint="eastAsia"/>
        </w:rPr>
        <w:t>protobuf message</w:t>
      </w:r>
      <w:r>
        <w:rPr>
          <w:rFonts w:hint="eastAsia"/>
        </w:rPr>
        <w:t>：</w:t>
      </w:r>
      <w:r>
        <w:rPr>
          <w:rFonts w:hint="eastAsia"/>
        </w:rPr>
        <w:t>FootholdAnalysisAck</w:t>
      </w:r>
      <w:r w:rsidR="0080271E">
        <w:rPr>
          <w:rFonts w:hint="eastAsia"/>
        </w:rPr>
        <w:t>。</w:t>
      </w:r>
    </w:p>
    <w:p w14:paraId="580CDF13" w14:textId="40F09896" w:rsidR="009F0090" w:rsidRDefault="009F0090" w:rsidP="009F0090">
      <w:pPr>
        <w:ind w:firstLine="480"/>
      </w:pPr>
      <w:r>
        <w:rPr>
          <w:rFonts w:hint="eastAsia"/>
        </w:rPr>
        <w:t>功能：返回目标人脸经过的地点的时间和次数。</w:t>
      </w:r>
    </w:p>
    <w:p w14:paraId="5AEF6A5F" w14:textId="3C71F470" w:rsidR="00E942CF" w:rsidRDefault="009F0090" w:rsidP="009F0090">
      <w:pPr>
        <w:ind w:firstLine="480"/>
      </w:pPr>
      <w:r>
        <w:rPr>
          <w:rFonts w:hint="eastAsia"/>
        </w:rPr>
        <w:t>负载：</w:t>
      </w:r>
      <w:r>
        <w:rPr>
          <w:rFonts w:hint="eastAsia"/>
        </w:rPr>
        <w:t>protobuf message</w:t>
      </w:r>
      <w:r>
        <w:rPr>
          <w:rFonts w:hint="eastAsia"/>
        </w:rPr>
        <w:t>。</w:t>
      </w:r>
    </w:p>
    <w:p w14:paraId="543C6B33" w14:textId="19FFB5CF" w:rsidR="00FD1DD9" w:rsidRDefault="00FD1DD9" w:rsidP="00C44F0E">
      <w:pPr>
        <w:pStyle w:val="af4"/>
      </w:pPr>
      <w:r>
        <w:rPr>
          <w:rFonts w:hint="eastAsia"/>
        </w:rPr>
        <w:t>表</w:t>
      </w:r>
      <w:r>
        <w:rPr>
          <w:rFonts w:hint="eastAsia"/>
        </w:rPr>
        <w:t>3-</w:t>
      </w:r>
      <w:r w:rsidR="005E6AAF">
        <w:t>6</w:t>
      </w:r>
      <w:r>
        <w:rPr>
          <w:rFonts w:hint="eastAsia"/>
        </w:rPr>
        <w:t xml:space="preserve"> </w:t>
      </w:r>
      <w:r>
        <w:t>message</w:t>
      </w:r>
      <w:r>
        <w:rPr>
          <w:rFonts w:hint="eastAsia"/>
        </w:rPr>
        <w:t>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453"/>
        <w:gridCol w:w="2340"/>
        <w:gridCol w:w="2442"/>
        <w:gridCol w:w="2269"/>
      </w:tblGrid>
      <w:tr w:rsidR="00BB563C" w:rsidRPr="009E5235" w14:paraId="116BB44F" w14:textId="77777777" w:rsidTr="00BB5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808EED8" w14:textId="2FAC169D" w:rsidR="00BB563C" w:rsidRDefault="00BB563C" w:rsidP="00BB563C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字段</w:t>
            </w:r>
          </w:p>
        </w:tc>
        <w:tc>
          <w:tcPr>
            <w:tcW w:w="0" w:type="auto"/>
          </w:tcPr>
          <w:p w14:paraId="09BFDF8A" w14:textId="77EC46BF" w:rsidR="00BB563C" w:rsidRDefault="00BB563C" w:rsidP="00BB563C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类型</w:t>
            </w:r>
          </w:p>
        </w:tc>
        <w:tc>
          <w:tcPr>
            <w:tcW w:w="0" w:type="auto"/>
          </w:tcPr>
          <w:p w14:paraId="20EF6968" w14:textId="3E62F2B1" w:rsidR="00BB563C" w:rsidRDefault="00BB563C" w:rsidP="00BB563C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说明</w:t>
            </w:r>
          </w:p>
        </w:tc>
        <w:tc>
          <w:tcPr>
            <w:tcW w:w="0" w:type="auto"/>
          </w:tcPr>
          <w:p w14:paraId="1BAB7E12" w14:textId="750539F4" w:rsidR="00BB563C" w:rsidRDefault="00BB563C" w:rsidP="00BB563C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备注</w:t>
            </w:r>
          </w:p>
        </w:tc>
      </w:tr>
      <w:tr w:rsidR="00BB563C" w:rsidRPr="009E5235" w14:paraId="060452BF" w14:textId="77777777" w:rsidTr="00BB563C">
        <w:tc>
          <w:tcPr>
            <w:tcW w:w="0" w:type="auto"/>
          </w:tcPr>
          <w:p w14:paraId="40776370" w14:textId="648D34AF" w:rsidR="00BB563C" w:rsidRDefault="00BB563C" w:rsidP="00BB563C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appearance</w:t>
            </w:r>
          </w:p>
        </w:tc>
        <w:tc>
          <w:tcPr>
            <w:tcW w:w="0" w:type="auto"/>
          </w:tcPr>
          <w:p w14:paraId="3F2EA584" w14:textId="182AFEE9" w:rsidR="00BB563C" w:rsidRDefault="00BB563C" w:rsidP="00BB563C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repeated AppearancePlace</w:t>
            </w:r>
          </w:p>
        </w:tc>
        <w:tc>
          <w:tcPr>
            <w:tcW w:w="0" w:type="auto"/>
          </w:tcPr>
          <w:p w14:paraId="7B908D05" w14:textId="4481E23F" w:rsidR="00BB563C" w:rsidRDefault="00BB563C" w:rsidP="00BB563C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目标人脸出现的地点及次数</w:t>
            </w:r>
          </w:p>
        </w:tc>
        <w:tc>
          <w:tcPr>
            <w:tcW w:w="0" w:type="auto"/>
          </w:tcPr>
          <w:p w14:paraId="737EF160" w14:textId="45D16E2B" w:rsidR="00BB563C" w:rsidRDefault="00BB563C" w:rsidP="00BB563C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AppearancePlace</w:t>
            </w:r>
            <w:r>
              <w:rPr>
                <w:rFonts w:hint="eastAsia"/>
                <w:lang w:bidi="ar"/>
              </w:rPr>
              <w:t>见附录</w:t>
            </w:r>
          </w:p>
        </w:tc>
      </w:tr>
      <w:tr w:rsidR="00BB563C" w:rsidRPr="009E5235" w14:paraId="47D2EA7C" w14:textId="77777777" w:rsidTr="00BB563C">
        <w:tc>
          <w:tcPr>
            <w:tcW w:w="0" w:type="auto"/>
          </w:tcPr>
          <w:p w14:paraId="69CB893C" w14:textId="0E7C34F3" w:rsidR="00BB563C" w:rsidRDefault="00BB563C" w:rsidP="00BB563C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pa</w:t>
            </w:r>
            <w:r>
              <w:rPr>
                <w:lang w:bidi="ar"/>
              </w:rPr>
              <w:t>ge_info_ack</w:t>
            </w:r>
          </w:p>
        </w:tc>
        <w:tc>
          <w:tcPr>
            <w:tcW w:w="0" w:type="auto"/>
          </w:tcPr>
          <w:p w14:paraId="405CA9C0" w14:textId="4E081323" w:rsidR="00BB563C" w:rsidRDefault="00BB563C" w:rsidP="00BB563C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P</w:t>
            </w:r>
            <w:r>
              <w:rPr>
                <w:lang w:bidi="ar"/>
              </w:rPr>
              <w:t>ageInfoAck</w:t>
            </w:r>
          </w:p>
        </w:tc>
        <w:tc>
          <w:tcPr>
            <w:tcW w:w="0" w:type="auto"/>
          </w:tcPr>
          <w:p w14:paraId="3DE8F441" w14:textId="26D2FCC9" w:rsidR="00BB563C" w:rsidRDefault="00BB563C" w:rsidP="00BB563C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分页信息</w:t>
            </w:r>
          </w:p>
        </w:tc>
        <w:tc>
          <w:tcPr>
            <w:tcW w:w="0" w:type="auto"/>
          </w:tcPr>
          <w:p w14:paraId="2CEF42B9" w14:textId="0738610C" w:rsidR="00BB563C" w:rsidRDefault="00BB563C" w:rsidP="00BB563C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见附录</w:t>
            </w:r>
          </w:p>
        </w:tc>
      </w:tr>
    </w:tbl>
    <w:p w14:paraId="370AD30B" w14:textId="77777777" w:rsidR="00E96BA1" w:rsidRDefault="00E96BA1" w:rsidP="00E96BA1">
      <w:pPr>
        <w:ind w:firstLine="480"/>
      </w:pPr>
    </w:p>
    <w:p w14:paraId="09022B31" w14:textId="3B59EC41" w:rsidR="0014220D" w:rsidRDefault="0014220D" w:rsidP="004E351B">
      <w:pPr>
        <w:pStyle w:val="20"/>
      </w:pPr>
      <w:bookmarkStart w:id="35" w:name="_Toc143441848"/>
      <w:r>
        <w:rPr>
          <w:rFonts w:hint="eastAsia"/>
        </w:rPr>
        <w:t>同行分析</w:t>
      </w:r>
      <w:bookmarkEnd w:id="35"/>
    </w:p>
    <w:p w14:paraId="333FA5A2" w14:textId="4D0946BF" w:rsidR="0014220D" w:rsidRDefault="0014220D" w:rsidP="004E351B">
      <w:pPr>
        <w:pStyle w:val="3"/>
      </w:pPr>
      <w:bookmarkStart w:id="36" w:name="_Toc143441849"/>
      <w:r>
        <w:rPr>
          <w:rFonts w:hint="eastAsia"/>
        </w:rPr>
        <w:t>功能描述</w:t>
      </w:r>
      <w:bookmarkEnd w:id="36"/>
    </w:p>
    <w:p w14:paraId="2BC1FF7C" w14:textId="011F56EC" w:rsidR="0014220D" w:rsidRDefault="0014220D" w:rsidP="0014220D">
      <w:pPr>
        <w:ind w:firstLine="480"/>
      </w:pPr>
      <w:r>
        <w:rPr>
          <w:rFonts w:hint="eastAsia"/>
        </w:rPr>
        <w:t>用户输入一个人的人脸图片、时间、地点范围，并输入阈值</w:t>
      </w:r>
      <w:r>
        <w:rPr>
          <w:rFonts w:hint="eastAsia"/>
        </w:rPr>
        <w:t>topN</w:t>
      </w:r>
      <w:r>
        <w:rPr>
          <w:rFonts w:hint="eastAsia"/>
        </w:rPr>
        <w:t>，客户端将请求发送给服务器，服务器计算目标人脸轨迹，并返回与目标人脸轨迹最相近的</w:t>
      </w:r>
      <w:r>
        <w:rPr>
          <w:rFonts w:hint="eastAsia"/>
        </w:rPr>
        <w:t>topN</w:t>
      </w:r>
      <w:r>
        <w:rPr>
          <w:rFonts w:hint="eastAsia"/>
        </w:rPr>
        <w:t>个同行人信息。</w:t>
      </w:r>
    </w:p>
    <w:p w14:paraId="4C730466" w14:textId="29B75492" w:rsidR="0014220D" w:rsidRDefault="0014220D" w:rsidP="004E351B">
      <w:pPr>
        <w:pStyle w:val="3"/>
      </w:pPr>
      <w:bookmarkStart w:id="37" w:name="_Toc143441850"/>
      <w:r>
        <w:rPr>
          <w:rFonts w:hint="eastAsia"/>
        </w:rPr>
        <w:lastRenderedPageBreak/>
        <w:t>输入输出</w:t>
      </w:r>
      <w:bookmarkEnd w:id="37"/>
    </w:p>
    <w:p w14:paraId="415A507F" w14:textId="11701A7B" w:rsidR="00A12A20" w:rsidRDefault="00A12A20" w:rsidP="00A12A20">
      <w:pPr>
        <w:ind w:firstLine="480"/>
      </w:pPr>
      <w:r>
        <w:rPr>
          <w:rFonts w:hint="eastAsia"/>
        </w:rPr>
        <w:t>输入：目标人脸图片；起始时间、结束时间（可选）；起始地址、结束地址（可选）；需要返回的轨迹数</w:t>
      </w:r>
      <w:r>
        <w:rPr>
          <w:rFonts w:hint="eastAsia"/>
        </w:rPr>
        <w:t>topN</w:t>
      </w:r>
      <w:r>
        <w:rPr>
          <w:rFonts w:hint="eastAsia"/>
        </w:rPr>
        <w:t>，页码、页大小、</w:t>
      </w:r>
      <w:r>
        <w:rPr>
          <w:rFonts w:hint="eastAsia"/>
        </w:rPr>
        <w:t>face_key</w:t>
      </w:r>
      <w:r>
        <w:rPr>
          <w:rFonts w:hint="eastAsia"/>
        </w:rPr>
        <w:t>（第一次请求时为空）</w:t>
      </w:r>
      <w:r w:rsidR="002537C0">
        <w:rPr>
          <w:rFonts w:hint="eastAsia"/>
        </w:rPr>
        <w:t>。</w:t>
      </w:r>
    </w:p>
    <w:p w14:paraId="33D15161" w14:textId="40CEFE6A" w:rsidR="00DB5E40" w:rsidRDefault="00A12A20" w:rsidP="00A12A20">
      <w:pPr>
        <w:ind w:firstLine="480"/>
      </w:pPr>
      <w:r>
        <w:rPr>
          <w:rFonts w:hint="eastAsia"/>
        </w:rPr>
        <w:t>输出：与目标人脸轨迹最相近的</w:t>
      </w:r>
      <w:r>
        <w:rPr>
          <w:rFonts w:hint="eastAsia"/>
        </w:rPr>
        <w:t>topN</w:t>
      </w:r>
      <w:r>
        <w:rPr>
          <w:rFonts w:hint="eastAsia"/>
        </w:rPr>
        <w:t>个同行人信息（主要是</w:t>
      </w:r>
      <w:r>
        <w:rPr>
          <w:rFonts w:hint="eastAsia"/>
        </w:rPr>
        <w:t>face_id</w:t>
      </w:r>
      <w:r>
        <w:rPr>
          <w:rFonts w:hint="eastAsia"/>
        </w:rPr>
        <w:t>）。</w:t>
      </w:r>
    </w:p>
    <w:p w14:paraId="2174A863" w14:textId="318973E5" w:rsidR="00A12A20" w:rsidRDefault="00A12A20" w:rsidP="00A12A20">
      <w:pPr>
        <w:pStyle w:val="3"/>
      </w:pPr>
      <w:bookmarkStart w:id="38" w:name="_Toc143441851"/>
      <w:r>
        <w:rPr>
          <w:rFonts w:hint="eastAsia"/>
        </w:rPr>
        <w:t>实现细节</w:t>
      </w:r>
      <w:bookmarkEnd w:id="38"/>
    </w:p>
    <w:p w14:paraId="2FCF030F" w14:textId="77777777" w:rsidR="00FE4055" w:rsidRDefault="00FE4055" w:rsidP="009A3472">
      <w:pPr>
        <w:ind w:firstLine="480"/>
      </w:pPr>
      <w:r>
        <w:t>先解析</w:t>
      </w:r>
      <w:r>
        <w:t>data,</w:t>
      </w:r>
      <w:r>
        <w:t>如果请求的</w:t>
      </w:r>
      <w:r>
        <w:t>face_key</w:t>
      </w:r>
      <w:r>
        <w:t>在</w:t>
      </w:r>
      <w:r>
        <w:t>foothold_map_for_page</w:t>
      </w:r>
      <w:r>
        <w:t>中，则直接从</w:t>
      </w:r>
      <w:r>
        <w:t>foothold_map_for_page</w:t>
      </w:r>
      <w:r>
        <w:t>中查找，并返回轨迹</w:t>
      </w:r>
      <w:r>
        <w:t>,</w:t>
      </w:r>
      <w:r>
        <w:t>如果不在，则进行后面的处理</w:t>
      </w:r>
      <w:r>
        <w:rPr>
          <w:rFonts w:hint="eastAsia"/>
        </w:rPr>
        <w:t>。</w:t>
      </w:r>
    </w:p>
    <w:p w14:paraId="33B5153D" w14:textId="4C6039D5" w:rsidR="00FE4055" w:rsidRDefault="00FE4055" w:rsidP="009A3472">
      <w:pPr>
        <w:ind w:firstLine="480"/>
      </w:pPr>
      <w:r>
        <w:rPr>
          <w:rFonts w:hint="eastAsia"/>
        </w:rPr>
        <w:t>先</w:t>
      </w:r>
      <w:r>
        <w:t>从传入的图片中获取人脸特征</w:t>
      </w:r>
      <w:r>
        <w:rPr>
          <w:rFonts w:hint="eastAsia"/>
        </w:rPr>
        <w:t>，</w:t>
      </w:r>
      <w:r>
        <w:t>解析时间和地点。</w:t>
      </w:r>
      <w:r>
        <w:rPr>
          <w:rFonts w:hint="eastAsia"/>
        </w:rPr>
        <w:t>根据解析的时间和地点获取数据。在</w:t>
      </w:r>
      <w:r>
        <w:t>cal_tracker</w:t>
      </w:r>
      <w:r>
        <w:rPr>
          <w:rFonts w:hint="eastAsia"/>
        </w:rPr>
        <w:t>计算时，将时间延迟改为</w:t>
      </w:r>
      <w:r>
        <w:rPr>
          <w:rFonts w:hint="eastAsia"/>
        </w:rPr>
        <w:t>1s</w:t>
      </w:r>
      <w:r>
        <w:rPr>
          <w:rFonts w:hint="eastAsia"/>
        </w:rPr>
        <w:t>，这里会计算出伴随人员的信息存储在</w:t>
      </w:r>
      <w:r>
        <w:rPr>
          <w:rFonts w:hint="eastAsia"/>
        </w:rPr>
        <w:t>tracker.second</w:t>
      </w:r>
      <w:r>
        <w:rPr>
          <w:rFonts w:hint="eastAsia"/>
        </w:rPr>
        <w:t>。将目标人员的轨迹与</w:t>
      </w:r>
      <w:r>
        <w:rPr>
          <w:rFonts w:hint="eastAsia"/>
        </w:rPr>
        <w:t>items</w:t>
      </w:r>
      <w:r>
        <w:rPr>
          <w:rFonts w:hint="eastAsia"/>
        </w:rPr>
        <w:t>（符合</w:t>
      </w:r>
      <w:r>
        <w:t>解析</w:t>
      </w:r>
      <w:r>
        <w:rPr>
          <w:rFonts w:hint="eastAsia"/>
        </w:rPr>
        <w:t>的</w:t>
      </w:r>
      <w:r>
        <w:t>时间和地点</w:t>
      </w:r>
      <w:r>
        <w:rPr>
          <w:rFonts w:hint="eastAsia"/>
        </w:rPr>
        <w:t>，得到的所有数据）中的每个人出现的时间进行计算，相差小于</w:t>
      </w:r>
      <w:r>
        <w:rPr>
          <w:rFonts w:hint="eastAsia"/>
        </w:rPr>
        <w:t>1s</w:t>
      </w:r>
      <w:r>
        <w:rPr>
          <w:rFonts w:hint="eastAsia"/>
        </w:rPr>
        <w:t>则认为同行，将结果存储在</w:t>
      </w:r>
      <w:r>
        <w:rPr>
          <w:rFonts w:hint="eastAsia"/>
        </w:rPr>
        <w:t>tracker.second</w:t>
      </w:r>
      <w:r>
        <w:rPr>
          <w:rFonts w:hint="eastAsia"/>
        </w:rPr>
        <w:t>。然后将</w:t>
      </w:r>
      <w:r>
        <w:rPr>
          <w:rFonts w:hint="eastAsia"/>
        </w:rPr>
        <w:t>tracker.second</w:t>
      </w:r>
      <w:r>
        <w:rPr>
          <w:rFonts w:hint="eastAsia"/>
        </w:rPr>
        <w:t>进行聚类，每个查询向量的最近邻的数量</w:t>
      </w:r>
      <w:r w:rsidRPr="00862762">
        <w:rPr>
          <w:rFonts w:asciiTheme="minorEastAsia" w:hAnsiTheme="minorEastAsia" w:cstheme="minorEastAsia" w:hint="eastAsia"/>
          <w:bCs/>
        </w:rPr>
        <w:t>为</w:t>
      </w:r>
      <w:r w:rsidRPr="009A3472">
        <w:rPr>
          <w:rFonts w:hint="eastAsia"/>
        </w:rPr>
        <w:t>member_num</w:t>
      </w:r>
      <w:r w:rsidRPr="00862762">
        <w:rPr>
          <w:rFonts w:asciiTheme="minorEastAsia" w:hAnsiTheme="minorEastAsia" w:cstheme="minorEastAsia" w:hint="eastAsia"/>
          <w:bCs/>
        </w:rPr>
        <w:t>。</w:t>
      </w:r>
      <w:r>
        <w:rPr>
          <w:rFonts w:hint="eastAsia"/>
        </w:rPr>
        <w:t>最后处理就是找到和目标人员轨迹重叠次数最多的</w:t>
      </w:r>
      <w:r>
        <w:rPr>
          <w:rFonts w:hint="eastAsia"/>
        </w:rPr>
        <w:t>topn</w:t>
      </w:r>
      <w:r>
        <w:rPr>
          <w:rFonts w:hint="eastAsia"/>
        </w:rPr>
        <w:t>。</w:t>
      </w:r>
    </w:p>
    <w:p w14:paraId="1466B762" w14:textId="2B77074F" w:rsidR="00A12A20" w:rsidRDefault="00C87FBC" w:rsidP="00C87FBC">
      <w:pPr>
        <w:pStyle w:val="3"/>
      </w:pPr>
      <w:bookmarkStart w:id="39" w:name="_Toc143441852"/>
      <w:r>
        <w:rPr>
          <w:rFonts w:hint="eastAsia"/>
        </w:rPr>
        <w:t>接口</w:t>
      </w:r>
      <w:bookmarkEnd w:id="39"/>
    </w:p>
    <w:p w14:paraId="3693866A" w14:textId="77777777" w:rsidR="00637B9D" w:rsidRDefault="00637B9D" w:rsidP="00637B9D">
      <w:pPr>
        <w:pStyle w:val="4"/>
      </w:pPr>
      <w:r>
        <w:rPr>
          <w:rFonts w:hint="eastAsia"/>
        </w:rPr>
        <w:t>请求</w:t>
      </w:r>
    </w:p>
    <w:p w14:paraId="47649349" w14:textId="59283B00" w:rsidR="003A37E0" w:rsidRDefault="003A37E0" w:rsidP="00D55C7A">
      <w:pPr>
        <w:ind w:firstLine="480"/>
      </w:pPr>
      <w:r>
        <w:rPr>
          <w:rFonts w:hint="eastAsia"/>
        </w:rPr>
        <w:t>消息头部</w:t>
      </w:r>
      <w:r>
        <w:rPr>
          <w:rFonts w:hint="eastAsia"/>
        </w:rPr>
        <w:t>cmd</w:t>
      </w:r>
      <w:r>
        <w:rPr>
          <w:rFonts w:hint="eastAsia"/>
        </w:rPr>
        <w:t>名称：</w:t>
      </w:r>
      <w:r>
        <w:rPr>
          <w:rFonts w:hint="eastAsia"/>
        </w:rPr>
        <w:t>kPartnerAnalysis</w:t>
      </w:r>
      <w:r w:rsidR="00D55C7A">
        <w:rPr>
          <w:rFonts w:hint="eastAsia"/>
        </w:rPr>
        <w:t>。</w:t>
      </w:r>
    </w:p>
    <w:p w14:paraId="787331A8" w14:textId="776C55E0" w:rsidR="003A37E0" w:rsidRDefault="003A37E0" w:rsidP="00D55C7A">
      <w:pPr>
        <w:ind w:firstLine="480"/>
      </w:pPr>
      <w:r>
        <w:rPr>
          <w:rFonts w:hint="eastAsia"/>
        </w:rPr>
        <w:t>对应</w:t>
      </w:r>
      <w:r>
        <w:rPr>
          <w:rFonts w:hint="eastAsia"/>
        </w:rPr>
        <w:t>protobuf message</w:t>
      </w:r>
      <w:r>
        <w:rPr>
          <w:rFonts w:hint="eastAsia"/>
        </w:rPr>
        <w:t>：</w:t>
      </w:r>
      <w:r>
        <w:rPr>
          <w:rFonts w:hint="eastAsia"/>
        </w:rPr>
        <w:t>PartnerAnalysis</w:t>
      </w:r>
      <w:r w:rsidR="00D55C7A">
        <w:rPr>
          <w:rFonts w:hint="eastAsia"/>
        </w:rPr>
        <w:t>。</w:t>
      </w:r>
    </w:p>
    <w:p w14:paraId="7644E793" w14:textId="0AE571A9" w:rsidR="003A37E0" w:rsidRDefault="003A37E0" w:rsidP="00D55C7A">
      <w:pPr>
        <w:ind w:firstLine="480"/>
      </w:pPr>
      <w:r>
        <w:rPr>
          <w:rFonts w:hint="eastAsia"/>
        </w:rPr>
        <w:t>功能：本请求需要输入目标人脸特征和参数</w:t>
      </w:r>
      <w:r>
        <w:rPr>
          <w:rFonts w:hint="eastAsia"/>
        </w:rPr>
        <w:t>topn</w:t>
      </w:r>
      <w:r>
        <w:rPr>
          <w:rFonts w:hint="eastAsia"/>
        </w:rPr>
        <w:t>，找到与目标人轨迹相近的</w:t>
      </w:r>
      <w:r>
        <w:rPr>
          <w:rFonts w:hint="eastAsia"/>
        </w:rPr>
        <w:t>topn</w:t>
      </w:r>
      <w:r>
        <w:rPr>
          <w:rFonts w:hint="eastAsia"/>
        </w:rPr>
        <w:t>个同行人信息（主要是同行人</w:t>
      </w:r>
      <w:r>
        <w:rPr>
          <w:rFonts w:hint="eastAsia"/>
        </w:rPr>
        <w:t>face_id</w:t>
      </w:r>
      <w:r>
        <w:rPr>
          <w:rFonts w:hint="eastAsia"/>
        </w:rPr>
        <w:t>）。</w:t>
      </w:r>
    </w:p>
    <w:p w14:paraId="1E156A16" w14:textId="7F50C87C" w:rsidR="0015295B" w:rsidRDefault="003A37E0" w:rsidP="00D55C7A">
      <w:pPr>
        <w:ind w:firstLine="480"/>
      </w:pPr>
      <w:r>
        <w:rPr>
          <w:rFonts w:hint="eastAsia"/>
        </w:rPr>
        <w:t>负载：</w:t>
      </w:r>
      <w:r>
        <w:rPr>
          <w:rFonts w:hint="eastAsia"/>
        </w:rPr>
        <w:t>protobuf message</w:t>
      </w:r>
      <w:r>
        <w:rPr>
          <w:rFonts w:hint="eastAsia"/>
        </w:rPr>
        <w:t>。</w:t>
      </w:r>
    </w:p>
    <w:p w14:paraId="7010872A" w14:textId="77777777" w:rsidR="0015295B" w:rsidRDefault="0015295B">
      <w:pPr>
        <w:topLinePunct w:val="0"/>
        <w:spacing w:line="240" w:lineRule="auto"/>
        <w:ind w:firstLineChars="0" w:firstLine="0"/>
        <w:jc w:val="left"/>
      </w:pPr>
      <w:r>
        <w:br w:type="page"/>
      </w:r>
    </w:p>
    <w:p w14:paraId="69B47172" w14:textId="77777777" w:rsidR="00637B9D" w:rsidRDefault="00637B9D" w:rsidP="003A37E0">
      <w:pPr>
        <w:ind w:firstLine="480"/>
      </w:pPr>
    </w:p>
    <w:p w14:paraId="7F05CDFC" w14:textId="77777777" w:rsidR="00B70AC8" w:rsidRDefault="004B10CC" w:rsidP="00B70AC8">
      <w:pPr>
        <w:pStyle w:val="af4"/>
      </w:pPr>
      <w:r>
        <w:rPr>
          <w:rFonts w:hint="eastAsia"/>
        </w:rPr>
        <w:t>表</w:t>
      </w:r>
      <w:r>
        <w:rPr>
          <w:rFonts w:hint="eastAsia"/>
        </w:rPr>
        <w:t>3-</w:t>
      </w:r>
      <w:r>
        <w:t>7</w:t>
      </w:r>
      <w:r>
        <w:rPr>
          <w:rFonts w:hint="eastAsia"/>
        </w:rPr>
        <w:t xml:space="preserve"> </w:t>
      </w:r>
      <w:r w:rsidR="008258C5">
        <w:rPr>
          <w:rFonts w:hint="eastAsia"/>
        </w:rPr>
        <w:t>message</w:t>
      </w:r>
      <w:r w:rsidR="008258C5">
        <w:rPr>
          <w:rFonts w:hint="eastAsia"/>
        </w:rPr>
        <w:t>参数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551"/>
        <w:gridCol w:w="1415"/>
        <w:gridCol w:w="1615"/>
        <w:gridCol w:w="3646"/>
        <w:gridCol w:w="277"/>
      </w:tblGrid>
      <w:tr w:rsidR="00B70AC8" w:rsidRPr="009E5235" w14:paraId="7A6A62AD" w14:textId="77777777" w:rsidTr="003175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0" w:type="pct"/>
          </w:tcPr>
          <w:p w14:paraId="1FD941EC" w14:textId="6135ACE7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字段</w:t>
            </w:r>
          </w:p>
        </w:tc>
        <w:tc>
          <w:tcPr>
            <w:tcW w:w="840" w:type="pct"/>
          </w:tcPr>
          <w:p w14:paraId="6CC2BEFE" w14:textId="6336FEEB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类型</w:t>
            </w:r>
          </w:p>
        </w:tc>
        <w:tc>
          <w:tcPr>
            <w:tcW w:w="958" w:type="pct"/>
          </w:tcPr>
          <w:p w14:paraId="06260253" w14:textId="4FDE77E1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说明</w:t>
            </w:r>
          </w:p>
        </w:tc>
        <w:tc>
          <w:tcPr>
            <w:tcW w:w="2152" w:type="pct"/>
          </w:tcPr>
          <w:p w14:paraId="7B33DAED" w14:textId="24A9CBE8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备注</w:t>
            </w:r>
          </w:p>
        </w:tc>
        <w:tc>
          <w:tcPr>
            <w:tcW w:w="131" w:type="pct"/>
          </w:tcPr>
          <w:p w14:paraId="7F264678" w14:textId="77777777" w:rsidR="00B70AC8" w:rsidRDefault="00B70AC8" w:rsidP="009E5235">
            <w:pPr>
              <w:ind w:firstLineChars="0" w:firstLine="0"/>
              <w:rPr>
                <w:lang w:bidi="ar"/>
              </w:rPr>
            </w:pPr>
          </w:p>
        </w:tc>
      </w:tr>
      <w:tr w:rsidR="00B70AC8" w:rsidRPr="009E5235" w14:paraId="7956E2C8" w14:textId="77777777" w:rsidTr="00317553">
        <w:tc>
          <w:tcPr>
            <w:tcW w:w="920" w:type="pct"/>
          </w:tcPr>
          <w:p w14:paraId="1E6690A4" w14:textId="21003C9B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image</w:t>
            </w:r>
          </w:p>
        </w:tc>
        <w:tc>
          <w:tcPr>
            <w:tcW w:w="840" w:type="pct"/>
          </w:tcPr>
          <w:p w14:paraId="5FC796D4" w14:textId="2121B810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bytes</w:t>
            </w:r>
          </w:p>
        </w:tc>
        <w:tc>
          <w:tcPr>
            <w:tcW w:w="958" w:type="pct"/>
          </w:tcPr>
          <w:p w14:paraId="06F22626" w14:textId="259F08AB" w:rsidR="00B70AC8" w:rsidRDefault="00B70AC8" w:rsidP="00B70AC8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目标人脸图片</w:t>
            </w:r>
          </w:p>
        </w:tc>
        <w:tc>
          <w:tcPr>
            <w:tcW w:w="2152" w:type="pct"/>
          </w:tcPr>
          <w:p w14:paraId="12AE3F32" w14:textId="77777777" w:rsidR="00B70AC8" w:rsidRDefault="00B70AC8" w:rsidP="009E5235">
            <w:pPr>
              <w:ind w:firstLineChars="0" w:firstLine="0"/>
              <w:rPr>
                <w:lang w:bidi="ar"/>
              </w:rPr>
            </w:pPr>
          </w:p>
        </w:tc>
        <w:tc>
          <w:tcPr>
            <w:tcW w:w="131" w:type="pct"/>
          </w:tcPr>
          <w:p w14:paraId="7A891E28" w14:textId="77777777" w:rsidR="00B70AC8" w:rsidRDefault="00B70AC8" w:rsidP="009E5235">
            <w:pPr>
              <w:ind w:firstLineChars="0" w:firstLine="0"/>
              <w:rPr>
                <w:lang w:bidi="ar"/>
              </w:rPr>
            </w:pPr>
          </w:p>
        </w:tc>
      </w:tr>
      <w:tr w:rsidR="00B70AC8" w:rsidRPr="009E5235" w14:paraId="3C8A735A" w14:textId="77777777" w:rsidTr="00317553">
        <w:tc>
          <w:tcPr>
            <w:tcW w:w="920" w:type="pct"/>
          </w:tcPr>
          <w:p w14:paraId="6213E826" w14:textId="611C4D34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client</w:t>
            </w:r>
            <w:r w:rsidRPr="009E5235">
              <w:rPr>
                <w:lang w:bidi="ar"/>
              </w:rPr>
              <w:t>_ids</w:t>
            </w:r>
          </w:p>
        </w:tc>
        <w:tc>
          <w:tcPr>
            <w:tcW w:w="840" w:type="pct"/>
          </w:tcPr>
          <w:p w14:paraId="30BDDCF0" w14:textId="15CAAFDD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repeated string</w:t>
            </w:r>
          </w:p>
        </w:tc>
        <w:tc>
          <w:tcPr>
            <w:tcW w:w="958" w:type="pct"/>
          </w:tcPr>
          <w:p w14:paraId="7ED1A293" w14:textId="1BC98150" w:rsidR="00B70AC8" w:rsidRDefault="00B70AC8" w:rsidP="00B70AC8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摄像头</w:t>
            </w:r>
            <w:r>
              <w:rPr>
                <w:rFonts w:hint="eastAsia"/>
                <w:lang w:bidi="ar"/>
              </w:rPr>
              <w:t>id</w:t>
            </w:r>
            <w:r>
              <w:rPr>
                <w:rFonts w:hint="eastAsia"/>
                <w:lang w:bidi="ar"/>
              </w:rPr>
              <w:t>范围</w:t>
            </w:r>
          </w:p>
        </w:tc>
        <w:tc>
          <w:tcPr>
            <w:tcW w:w="2152" w:type="pct"/>
          </w:tcPr>
          <w:p w14:paraId="4B56D4DE" w14:textId="1C728D3E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可选</w:t>
            </w:r>
          </w:p>
        </w:tc>
        <w:tc>
          <w:tcPr>
            <w:tcW w:w="131" w:type="pct"/>
          </w:tcPr>
          <w:p w14:paraId="13BFB4DE" w14:textId="77777777" w:rsidR="00B70AC8" w:rsidRDefault="00B70AC8" w:rsidP="009E5235">
            <w:pPr>
              <w:ind w:firstLineChars="0" w:firstLine="0"/>
              <w:rPr>
                <w:lang w:bidi="ar"/>
              </w:rPr>
            </w:pPr>
          </w:p>
        </w:tc>
      </w:tr>
      <w:tr w:rsidR="00B70AC8" w:rsidRPr="009E5235" w14:paraId="18B30245" w14:textId="77777777" w:rsidTr="00317553">
        <w:tc>
          <w:tcPr>
            <w:tcW w:w="920" w:type="pct"/>
          </w:tcPr>
          <w:p w14:paraId="3C6526B7" w14:textId="71A13952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timers</w:t>
            </w:r>
          </w:p>
        </w:tc>
        <w:tc>
          <w:tcPr>
            <w:tcW w:w="840" w:type="pct"/>
          </w:tcPr>
          <w:p w14:paraId="0F8B0EC7" w14:textId="5120E8A9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repeated string</w:t>
            </w:r>
          </w:p>
        </w:tc>
        <w:tc>
          <w:tcPr>
            <w:tcW w:w="958" w:type="pct"/>
          </w:tcPr>
          <w:p w14:paraId="64C2A907" w14:textId="768A8E8E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时间范围</w:t>
            </w:r>
          </w:p>
        </w:tc>
        <w:tc>
          <w:tcPr>
            <w:tcW w:w="2152" w:type="pct"/>
          </w:tcPr>
          <w:p w14:paraId="3C8BE4C2" w14:textId="77777777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timer</w:t>
            </w:r>
            <w:r>
              <w:rPr>
                <w:rFonts w:hint="eastAsia"/>
                <w:lang w:bidi="ar"/>
              </w:rPr>
              <w:t>的格式为“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0181031151801</w:t>
            </w:r>
            <w:r>
              <w:rPr>
                <w:rFonts w:hint="eastAsia"/>
                <w:lang w:bidi="ar"/>
              </w:rPr>
              <w:t>”字符串。</w:t>
            </w:r>
          </w:p>
          <w:p w14:paraId="1ADB6F5A" w14:textId="5DD3B407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timers</w:t>
            </w:r>
            <w:r>
              <w:rPr>
                <w:lang w:bidi="ar"/>
              </w:rPr>
              <w:t>(0)</w:t>
            </w:r>
            <w:r>
              <w:rPr>
                <w:rFonts w:hint="eastAsia"/>
                <w:lang w:bidi="ar"/>
              </w:rPr>
              <w:t>表示开始时间，</w:t>
            </w:r>
            <w:r>
              <w:rPr>
                <w:rFonts w:hint="eastAsia"/>
                <w:lang w:bidi="ar"/>
              </w:rPr>
              <w:t>t</w:t>
            </w:r>
            <w:r>
              <w:rPr>
                <w:lang w:bidi="ar"/>
              </w:rPr>
              <w:t>imers(1)</w:t>
            </w:r>
            <w:r>
              <w:rPr>
                <w:rFonts w:hint="eastAsia"/>
                <w:lang w:bidi="ar"/>
              </w:rPr>
              <w:t>表示结束时间。</w:t>
            </w:r>
          </w:p>
        </w:tc>
        <w:tc>
          <w:tcPr>
            <w:tcW w:w="131" w:type="pct"/>
          </w:tcPr>
          <w:p w14:paraId="67F0B740" w14:textId="77777777" w:rsidR="00B70AC8" w:rsidRDefault="00B70AC8" w:rsidP="009E5235">
            <w:pPr>
              <w:ind w:firstLineChars="0" w:firstLine="0"/>
              <w:rPr>
                <w:lang w:bidi="ar"/>
              </w:rPr>
            </w:pPr>
          </w:p>
        </w:tc>
      </w:tr>
      <w:tr w:rsidR="00B70AC8" w:rsidRPr="009E5235" w14:paraId="2E4F0EC9" w14:textId="77777777" w:rsidTr="00317553">
        <w:tc>
          <w:tcPr>
            <w:tcW w:w="920" w:type="pct"/>
          </w:tcPr>
          <w:p w14:paraId="10630A23" w14:textId="29F6F097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topn</w:t>
            </w:r>
          </w:p>
        </w:tc>
        <w:tc>
          <w:tcPr>
            <w:tcW w:w="840" w:type="pct"/>
          </w:tcPr>
          <w:p w14:paraId="4288A773" w14:textId="017893D8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inte</w:t>
            </w:r>
            <w:r>
              <w:rPr>
                <w:lang w:bidi="ar"/>
              </w:rPr>
              <w:t>32</w:t>
            </w:r>
          </w:p>
        </w:tc>
        <w:tc>
          <w:tcPr>
            <w:tcW w:w="958" w:type="pct"/>
          </w:tcPr>
          <w:p w14:paraId="0F8CAC3D" w14:textId="09CC87C9" w:rsidR="00B70AC8" w:rsidRDefault="00B70AC8" w:rsidP="00B70AC8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需要返回的同行人个数</w:t>
            </w:r>
          </w:p>
        </w:tc>
        <w:tc>
          <w:tcPr>
            <w:tcW w:w="2152" w:type="pct"/>
          </w:tcPr>
          <w:p w14:paraId="22B86240" w14:textId="77777777" w:rsidR="00B70AC8" w:rsidRDefault="00B70AC8" w:rsidP="009E5235">
            <w:pPr>
              <w:ind w:firstLineChars="0" w:firstLine="0"/>
              <w:rPr>
                <w:lang w:bidi="ar"/>
              </w:rPr>
            </w:pPr>
          </w:p>
        </w:tc>
        <w:tc>
          <w:tcPr>
            <w:tcW w:w="131" w:type="pct"/>
          </w:tcPr>
          <w:p w14:paraId="6C450148" w14:textId="77777777" w:rsidR="00B70AC8" w:rsidRDefault="00B70AC8" w:rsidP="009E5235">
            <w:pPr>
              <w:ind w:firstLineChars="0" w:firstLine="0"/>
              <w:rPr>
                <w:lang w:bidi="ar"/>
              </w:rPr>
            </w:pPr>
          </w:p>
        </w:tc>
      </w:tr>
      <w:tr w:rsidR="00B70AC8" w:rsidRPr="009E5235" w14:paraId="43147AAA" w14:textId="77777777" w:rsidTr="00317553">
        <w:tc>
          <w:tcPr>
            <w:tcW w:w="920" w:type="pct"/>
          </w:tcPr>
          <w:p w14:paraId="50DFE816" w14:textId="03B29DF5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page_info</w:t>
            </w:r>
          </w:p>
        </w:tc>
        <w:tc>
          <w:tcPr>
            <w:tcW w:w="840" w:type="pct"/>
          </w:tcPr>
          <w:p w14:paraId="38D76AD6" w14:textId="76627D71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PageInfo</w:t>
            </w:r>
          </w:p>
        </w:tc>
        <w:tc>
          <w:tcPr>
            <w:tcW w:w="958" w:type="pct"/>
          </w:tcPr>
          <w:p w14:paraId="3B2A5B39" w14:textId="3B735628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分页信息</w:t>
            </w:r>
          </w:p>
        </w:tc>
        <w:tc>
          <w:tcPr>
            <w:tcW w:w="2152" w:type="pct"/>
          </w:tcPr>
          <w:p w14:paraId="62FA7E7C" w14:textId="52BD0AFB" w:rsidR="00B70AC8" w:rsidRDefault="00B70AC8" w:rsidP="009E5235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见附录</w:t>
            </w:r>
          </w:p>
        </w:tc>
        <w:tc>
          <w:tcPr>
            <w:tcW w:w="131" w:type="pct"/>
          </w:tcPr>
          <w:p w14:paraId="1DBBA778" w14:textId="77777777" w:rsidR="00B70AC8" w:rsidRDefault="00B70AC8" w:rsidP="009E5235">
            <w:pPr>
              <w:ind w:firstLineChars="0" w:firstLine="0"/>
              <w:rPr>
                <w:lang w:bidi="ar"/>
              </w:rPr>
            </w:pPr>
          </w:p>
        </w:tc>
      </w:tr>
    </w:tbl>
    <w:p w14:paraId="40FA3A92" w14:textId="55644913" w:rsidR="004B10CC" w:rsidRDefault="0015295B" w:rsidP="0015295B">
      <w:pPr>
        <w:pStyle w:val="4"/>
      </w:pPr>
      <w:r>
        <w:rPr>
          <w:rFonts w:hint="eastAsia"/>
        </w:rPr>
        <w:t>回复</w:t>
      </w:r>
    </w:p>
    <w:p w14:paraId="7639950F" w14:textId="77777777" w:rsidR="001877D5" w:rsidRDefault="001877D5" w:rsidP="007D02BF">
      <w:pPr>
        <w:ind w:firstLine="480"/>
      </w:pPr>
      <w:r>
        <w:t>消息头部</w:t>
      </w:r>
      <w:r>
        <w:t>cmd</w:t>
      </w:r>
      <w:r>
        <w:t>名称：</w:t>
      </w:r>
      <w:r>
        <w:t>kPartnerAnalysisAck</w:t>
      </w:r>
    </w:p>
    <w:p w14:paraId="1A18526B" w14:textId="77777777" w:rsidR="001877D5" w:rsidRDefault="001877D5" w:rsidP="007D02BF">
      <w:pPr>
        <w:ind w:firstLine="480"/>
      </w:pPr>
      <w:r>
        <w:t>对应</w:t>
      </w:r>
      <w:r>
        <w:t>protobuf message</w:t>
      </w:r>
      <w:r>
        <w:t>：</w:t>
      </w:r>
      <w:r>
        <w:t>PartnerAnalysisAck</w:t>
      </w:r>
    </w:p>
    <w:p w14:paraId="321E90FD" w14:textId="20293F88" w:rsidR="001877D5" w:rsidRDefault="001877D5" w:rsidP="007D02BF">
      <w:pPr>
        <w:ind w:firstLine="480"/>
      </w:pPr>
      <w:r>
        <w:t>功能：与目标人轨迹相近的</w:t>
      </w:r>
      <w:r>
        <w:t>topn</w:t>
      </w:r>
      <w:r>
        <w:t>个同行人信息（主要是同行人</w:t>
      </w:r>
      <w:r>
        <w:t>face_id</w:t>
      </w:r>
      <w:r>
        <w:t>）。</w:t>
      </w:r>
    </w:p>
    <w:p w14:paraId="474326F0" w14:textId="59AD03A3" w:rsidR="001877D5" w:rsidRDefault="001877D5" w:rsidP="007D02BF">
      <w:pPr>
        <w:ind w:firstLine="480"/>
      </w:pPr>
      <w:r>
        <w:t>负载：</w:t>
      </w:r>
      <w:r>
        <w:t>protobuf message</w:t>
      </w:r>
    </w:p>
    <w:p w14:paraId="44D96B5F" w14:textId="1033BAE9" w:rsidR="006C5BAA" w:rsidRDefault="006C5BAA" w:rsidP="006C5BAA">
      <w:pPr>
        <w:pStyle w:val="af4"/>
      </w:pPr>
      <w:r>
        <w:rPr>
          <w:rFonts w:hint="eastAsia"/>
        </w:rPr>
        <w:t>表</w:t>
      </w:r>
      <w:r>
        <w:rPr>
          <w:rFonts w:hint="eastAsia"/>
        </w:rPr>
        <w:t>3-</w:t>
      </w:r>
      <w:r w:rsidR="00561DAC">
        <w:t>8</w:t>
      </w:r>
      <w:r>
        <w:rPr>
          <w:rFonts w:hint="eastAsia"/>
        </w:rPr>
        <w:t xml:space="preserve"> mess</w:t>
      </w:r>
      <w:r>
        <w:t>age</w:t>
      </w:r>
      <w:r>
        <w:rPr>
          <w:rFonts w:hint="eastAsia"/>
        </w:rPr>
        <w:t>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453"/>
        <w:gridCol w:w="1865"/>
        <w:gridCol w:w="1818"/>
        <w:gridCol w:w="3368"/>
      </w:tblGrid>
      <w:tr w:rsidR="009F2A00" w:rsidRPr="009E5235" w14:paraId="32576446" w14:textId="77777777" w:rsidTr="009F2A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432FEB4" w14:textId="5F7ED69C" w:rsidR="009F2A00" w:rsidRDefault="009F2A00" w:rsidP="009F2A00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字段</w:t>
            </w:r>
          </w:p>
        </w:tc>
        <w:tc>
          <w:tcPr>
            <w:tcW w:w="0" w:type="auto"/>
          </w:tcPr>
          <w:p w14:paraId="2361FC62" w14:textId="1FFC0F84" w:rsidR="009F2A00" w:rsidRDefault="009F2A00" w:rsidP="009F2A00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类型</w:t>
            </w:r>
          </w:p>
        </w:tc>
        <w:tc>
          <w:tcPr>
            <w:tcW w:w="0" w:type="auto"/>
          </w:tcPr>
          <w:p w14:paraId="011C0FE6" w14:textId="23EC0390" w:rsidR="009F2A00" w:rsidRDefault="009F2A00" w:rsidP="009F2A00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说明</w:t>
            </w:r>
          </w:p>
        </w:tc>
        <w:tc>
          <w:tcPr>
            <w:tcW w:w="0" w:type="auto"/>
          </w:tcPr>
          <w:p w14:paraId="2C9AAB4B" w14:textId="30515F2A" w:rsidR="009F2A00" w:rsidRDefault="009F2A00" w:rsidP="009F2A00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备注</w:t>
            </w:r>
          </w:p>
        </w:tc>
      </w:tr>
      <w:tr w:rsidR="009F2A00" w:rsidRPr="009E5235" w14:paraId="2991E785" w14:textId="77777777" w:rsidTr="009F2A00">
        <w:tc>
          <w:tcPr>
            <w:tcW w:w="0" w:type="auto"/>
          </w:tcPr>
          <w:p w14:paraId="799081D2" w14:textId="3CBC9C69" w:rsidR="009F2A00" w:rsidRDefault="009F2A00" w:rsidP="009F2A00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topn_partner</w:t>
            </w:r>
          </w:p>
        </w:tc>
        <w:tc>
          <w:tcPr>
            <w:tcW w:w="0" w:type="auto"/>
          </w:tcPr>
          <w:p w14:paraId="37D14708" w14:textId="2AC92CEE" w:rsidR="009F2A00" w:rsidRDefault="009F2A00" w:rsidP="009F2A00">
            <w:pPr>
              <w:ind w:firstLineChars="0" w:firstLine="0"/>
              <w:rPr>
                <w:lang w:bidi="ar"/>
              </w:rPr>
            </w:pPr>
            <w:r>
              <w:rPr>
                <w:lang w:bidi="ar"/>
              </w:rPr>
              <w:t>repeated OnePerson</w:t>
            </w:r>
          </w:p>
        </w:tc>
        <w:tc>
          <w:tcPr>
            <w:tcW w:w="0" w:type="auto"/>
          </w:tcPr>
          <w:p w14:paraId="729ECD8D" w14:textId="02CD7690" w:rsidR="009F2A00" w:rsidRDefault="009F2A00" w:rsidP="009F2A00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topn</w:t>
            </w:r>
            <w:r>
              <w:rPr>
                <w:rFonts w:hint="eastAsia"/>
                <w:lang w:bidi="ar"/>
              </w:rPr>
              <w:t>个同行人信息</w:t>
            </w:r>
          </w:p>
        </w:tc>
        <w:tc>
          <w:tcPr>
            <w:tcW w:w="0" w:type="auto"/>
          </w:tcPr>
          <w:p w14:paraId="51409DA5" w14:textId="1F4A2C76" w:rsidR="009F2A00" w:rsidRDefault="009F2A00" w:rsidP="009F2A00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此处可只读取</w:t>
            </w:r>
            <w:r>
              <w:rPr>
                <w:rFonts w:hint="eastAsia"/>
                <w:lang w:bidi="ar"/>
              </w:rPr>
              <w:t>f</w:t>
            </w:r>
            <w:r>
              <w:rPr>
                <w:lang w:bidi="ar"/>
              </w:rPr>
              <w:t>ace_id</w:t>
            </w:r>
            <w:r>
              <w:rPr>
                <w:rFonts w:hint="eastAsia"/>
                <w:lang w:bidi="ar"/>
              </w:rPr>
              <w:t>和</w:t>
            </w:r>
            <w:r>
              <w:rPr>
                <w:rFonts w:hint="eastAsia"/>
                <w:lang w:bidi="ar"/>
              </w:rPr>
              <w:t>task</w:t>
            </w:r>
            <w:r>
              <w:rPr>
                <w:lang w:bidi="ar"/>
              </w:rPr>
              <w:t>_id</w:t>
            </w:r>
            <w:r>
              <w:rPr>
                <w:rFonts w:hint="eastAsia"/>
                <w:lang w:bidi="ar"/>
              </w:rPr>
              <w:t>字段</w:t>
            </w:r>
          </w:p>
        </w:tc>
      </w:tr>
      <w:tr w:rsidR="009F2A00" w:rsidRPr="009E5235" w14:paraId="049587F5" w14:textId="77777777" w:rsidTr="009F2A00">
        <w:tc>
          <w:tcPr>
            <w:tcW w:w="0" w:type="auto"/>
          </w:tcPr>
          <w:p w14:paraId="53F109F5" w14:textId="7B985C8B" w:rsidR="009F2A00" w:rsidRDefault="009F2A00" w:rsidP="009F2A00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pa</w:t>
            </w:r>
            <w:r>
              <w:rPr>
                <w:lang w:bidi="ar"/>
              </w:rPr>
              <w:t>ge_info_ack</w:t>
            </w:r>
          </w:p>
        </w:tc>
        <w:tc>
          <w:tcPr>
            <w:tcW w:w="0" w:type="auto"/>
          </w:tcPr>
          <w:p w14:paraId="6117E3A1" w14:textId="1F2341C0" w:rsidR="009F2A00" w:rsidRDefault="009F2A00" w:rsidP="009F2A00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P</w:t>
            </w:r>
            <w:r>
              <w:rPr>
                <w:lang w:bidi="ar"/>
              </w:rPr>
              <w:t>ageInfoAck</w:t>
            </w:r>
          </w:p>
        </w:tc>
        <w:tc>
          <w:tcPr>
            <w:tcW w:w="0" w:type="auto"/>
          </w:tcPr>
          <w:p w14:paraId="6C847958" w14:textId="269E22F7" w:rsidR="009F2A00" w:rsidRDefault="009F2A00" w:rsidP="009F2A00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分页信息</w:t>
            </w:r>
          </w:p>
        </w:tc>
        <w:tc>
          <w:tcPr>
            <w:tcW w:w="0" w:type="auto"/>
          </w:tcPr>
          <w:p w14:paraId="3130075A" w14:textId="1BB02AC2" w:rsidR="009F2A00" w:rsidRDefault="009F2A00" w:rsidP="009F2A00">
            <w:pPr>
              <w:ind w:firstLineChars="0" w:firstLine="0"/>
              <w:rPr>
                <w:lang w:bidi="ar"/>
              </w:rPr>
            </w:pPr>
            <w:r>
              <w:rPr>
                <w:rFonts w:hint="eastAsia"/>
                <w:lang w:bidi="ar"/>
              </w:rPr>
              <w:t>见附录</w:t>
            </w:r>
          </w:p>
        </w:tc>
      </w:tr>
    </w:tbl>
    <w:p w14:paraId="29B132DE" w14:textId="70236AC1" w:rsidR="00EE3C12" w:rsidRDefault="000057EF" w:rsidP="00EE3C12">
      <w:pPr>
        <w:pStyle w:val="20"/>
      </w:pPr>
      <w:r>
        <w:br w:type="page"/>
      </w:r>
      <w:bookmarkStart w:id="40" w:name="_Toc142080894"/>
      <w:bookmarkStart w:id="41" w:name="_Toc143441853"/>
      <w:r w:rsidR="00EE3C12">
        <w:rPr>
          <w:rFonts w:hint="eastAsia"/>
        </w:rPr>
        <w:lastRenderedPageBreak/>
        <w:t>伴随分析</w:t>
      </w:r>
      <w:bookmarkEnd w:id="40"/>
      <w:bookmarkEnd w:id="41"/>
    </w:p>
    <w:p w14:paraId="0DF94724" w14:textId="3D9831DE" w:rsidR="00EE3C12" w:rsidRDefault="00EE3C12" w:rsidP="00EE3C12">
      <w:pPr>
        <w:pStyle w:val="3"/>
      </w:pPr>
      <w:bookmarkStart w:id="42" w:name="_Toc143441854"/>
      <w:r>
        <w:rPr>
          <w:rFonts w:hint="eastAsia"/>
        </w:rPr>
        <w:t>确定性伴随分析</w:t>
      </w:r>
      <w:bookmarkEnd w:id="42"/>
    </w:p>
    <w:p w14:paraId="2F2AF769" w14:textId="441C0DB0" w:rsidR="00EE3C12" w:rsidRDefault="00EE3C12" w:rsidP="00EE3C12">
      <w:pPr>
        <w:ind w:firstLine="480"/>
      </w:pPr>
      <w:r>
        <w:rPr>
          <w:rFonts w:hint="eastAsia"/>
        </w:rPr>
        <w:t>就是多目标轨迹挖掘，传入多张人脸</w:t>
      </w:r>
      <w:r w:rsidR="00B8336B">
        <w:rPr>
          <w:rFonts w:hint="eastAsia"/>
        </w:rPr>
        <w:t>。</w:t>
      </w:r>
    </w:p>
    <w:p w14:paraId="1E624DFD" w14:textId="12BDF455" w:rsidR="00EE3C12" w:rsidRDefault="00EE3C12" w:rsidP="00EE3C12">
      <w:pPr>
        <w:pStyle w:val="3"/>
      </w:pPr>
      <w:bookmarkStart w:id="43" w:name="_Toc143441855"/>
      <w:r>
        <w:rPr>
          <w:rFonts w:hint="eastAsia"/>
        </w:rPr>
        <w:t>非确定性伴随分析</w:t>
      </w:r>
      <w:bookmarkEnd w:id="43"/>
    </w:p>
    <w:p w14:paraId="0126AF74" w14:textId="77777777" w:rsidR="00CC38BA" w:rsidRDefault="00CC38BA" w:rsidP="00CC38BA">
      <w:pPr>
        <w:pStyle w:val="4"/>
      </w:pPr>
      <w:r>
        <w:rPr>
          <w:rFonts w:hint="eastAsia"/>
        </w:rPr>
        <w:t>功能描述</w:t>
      </w:r>
    </w:p>
    <w:p w14:paraId="4425B188" w14:textId="77777777" w:rsidR="00CC38BA" w:rsidRDefault="00CC38BA" w:rsidP="00CC38BA">
      <w:pPr>
        <w:ind w:firstLine="480"/>
      </w:pPr>
      <w:r>
        <w:rPr>
          <w:rFonts w:hint="eastAsia"/>
        </w:rPr>
        <w:t>找出潜在的、与目标人员存在伴随关系的人的信息（主要是伴随人</w:t>
      </w:r>
      <w:r>
        <w:rPr>
          <w:rFonts w:hint="eastAsia"/>
        </w:rPr>
        <w:t>face_id</w:t>
      </w:r>
      <w:r>
        <w:rPr>
          <w:rFonts w:hint="eastAsia"/>
        </w:rPr>
        <w:t>）。</w:t>
      </w:r>
    </w:p>
    <w:p w14:paraId="42CF541F" w14:textId="0423543D" w:rsidR="003E4F64" w:rsidRDefault="00AA253E" w:rsidP="00AA253E">
      <w:pPr>
        <w:pStyle w:val="4"/>
      </w:pPr>
      <w:r w:rsidRPr="00AA253E">
        <w:rPr>
          <w:rFonts w:hint="eastAsia"/>
        </w:rPr>
        <w:t>输入输出</w:t>
      </w:r>
    </w:p>
    <w:p w14:paraId="0CE7696C" w14:textId="6C3C8BF1" w:rsidR="0083602B" w:rsidRDefault="0083602B" w:rsidP="0083602B">
      <w:pPr>
        <w:ind w:firstLine="480"/>
      </w:pPr>
      <w:r>
        <w:rPr>
          <w:rFonts w:hint="eastAsia"/>
        </w:rPr>
        <w:t>输入：目标人脸图片；时间范围</w:t>
      </w:r>
      <w:r>
        <w:rPr>
          <w:rFonts w:hint="eastAsia"/>
        </w:rPr>
        <w:t>deltaT</w:t>
      </w:r>
      <w:r>
        <w:rPr>
          <w:rFonts w:hint="eastAsia"/>
        </w:rPr>
        <w:t>，页码、页大小、</w:t>
      </w:r>
      <w:r>
        <w:rPr>
          <w:rFonts w:hint="eastAsia"/>
        </w:rPr>
        <w:t>face_key</w:t>
      </w:r>
      <w:r>
        <w:rPr>
          <w:rFonts w:hint="eastAsia"/>
        </w:rPr>
        <w:t>（第一次请求时为空）</w:t>
      </w:r>
      <w:r w:rsidR="007144CC">
        <w:rPr>
          <w:rFonts w:hint="eastAsia"/>
        </w:rPr>
        <w:t>。</w:t>
      </w:r>
    </w:p>
    <w:p w14:paraId="6C585BCE" w14:textId="3E4BF5E2" w:rsidR="0083602B" w:rsidRDefault="0083602B" w:rsidP="0083602B">
      <w:pPr>
        <w:ind w:firstLine="480"/>
      </w:pPr>
      <w:r>
        <w:rPr>
          <w:rFonts w:hint="eastAsia"/>
        </w:rPr>
        <w:t>输出：在</w:t>
      </w:r>
      <w:r>
        <w:rPr>
          <w:rFonts w:hint="eastAsia"/>
        </w:rPr>
        <w:t>deltaT</w:t>
      </w:r>
      <w:r>
        <w:rPr>
          <w:rFonts w:hint="eastAsia"/>
        </w:rPr>
        <w:t>时间范围内，潜在伴随人的</w:t>
      </w:r>
      <w:r>
        <w:rPr>
          <w:rFonts w:hint="eastAsia"/>
        </w:rPr>
        <w:t>face_id</w:t>
      </w:r>
      <w:r>
        <w:rPr>
          <w:rFonts w:hint="eastAsia"/>
        </w:rPr>
        <w:t>。</w:t>
      </w:r>
    </w:p>
    <w:p w14:paraId="62C22DFA" w14:textId="28FE420B" w:rsidR="00975B85" w:rsidRDefault="00EA0FFE" w:rsidP="004163F6">
      <w:pPr>
        <w:pStyle w:val="4"/>
      </w:pPr>
      <w:r w:rsidRPr="00EA0FFE">
        <w:rPr>
          <w:rFonts w:hint="eastAsia"/>
        </w:rPr>
        <w:t>实现细节</w:t>
      </w:r>
    </w:p>
    <w:p w14:paraId="6793E38C" w14:textId="77777777" w:rsidR="001F1DD1" w:rsidRDefault="001F1DD1" w:rsidP="001F1DD1">
      <w:pPr>
        <w:ind w:firstLine="480"/>
      </w:pPr>
      <w:r>
        <w:rPr>
          <w:rFonts w:hint="eastAsia"/>
        </w:rPr>
        <w:t>先解析</w:t>
      </w:r>
      <w:r>
        <w:rPr>
          <w:rFonts w:hint="eastAsia"/>
        </w:rPr>
        <w:t>data,</w:t>
      </w:r>
      <w:r>
        <w:rPr>
          <w:rFonts w:hint="eastAsia"/>
        </w:rPr>
        <w:t>如果请求的</w:t>
      </w:r>
      <w:r>
        <w:rPr>
          <w:rFonts w:hint="eastAsia"/>
        </w:rPr>
        <w:t>face_key</w:t>
      </w:r>
      <w:r>
        <w:rPr>
          <w:rFonts w:hint="eastAsia"/>
        </w:rPr>
        <w:t>在</w:t>
      </w:r>
      <w:r>
        <w:rPr>
          <w:rFonts w:hint="eastAsia"/>
        </w:rPr>
        <w:t>uncertain_accompany_map_for_page</w:t>
      </w:r>
      <w:r>
        <w:rPr>
          <w:rFonts w:hint="eastAsia"/>
        </w:rPr>
        <w:t>中，则直接从</w:t>
      </w:r>
      <w:r>
        <w:rPr>
          <w:rFonts w:hint="eastAsia"/>
        </w:rPr>
        <w:t>foothold_map_for_page</w:t>
      </w:r>
      <w:r>
        <w:rPr>
          <w:rFonts w:hint="eastAsia"/>
        </w:rPr>
        <w:t>中查找，并返回轨迹</w:t>
      </w:r>
      <w:r>
        <w:rPr>
          <w:rFonts w:hint="eastAsia"/>
        </w:rPr>
        <w:t>,</w:t>
      </w:r>
      <w:r>
        <w:rPr>
          <w:rFonts w:hint="eastAsia"/>
        </w:rPr>
        <w:t>如果不在，则进行后面的处理。</w:t>
      </w:r>
    </w:p>
    <w:p w14:paraId="7E5837C0" w14:textId="2F8D5118" w:rsidR="001F1DD1" w:rsidRPr="001F1DD1" w:rsidRDefault="001F1DD1" w:rsidP="001F1DD1">
      <w:pPr>
        <w:ind w:firstLine="480"/>
      </w:pPr>
      <w:r>
        <w:rPr>
          <w:rFonts w:hint="eastAsia"/>
        </w:rPr>
        <w:t>从传入的图片中获取人脸特征将</w:t>
      </w:r>
      <w:r>
        <w:rPr>
          <w:rFonts w:hint="eastAsia"/>
        </w:rPr>
        <w:t>jpg</w:t>
      </w:r>
      <w:r>
        <w:rPr>
          <w:rFonts w:hint="eastAsia"/>
        </w:rPr>
        <w:t>转为</w:t>
      </w:r>
      <w:r>
        <w:rPr>
          <w:rFonts w:hint="eastAsia"/>
        </w:rPr>
        <w:t>mat</w:t>
      </w:r>
      <w:r>
        <w:rPr>
          <w:rFonts w:hint="eastAsia"/>
        </w:rPr>
        <w:t>，提取人脸特征。然后解析时间和地点范围。根据解析的时间和地址范围获取符合要求的所有数据（存储在</w:t>
      </w:r>
      <w:r>
        <w:rPr>
          <w:rFonts w:hint="eastAsia"/>
        </w:rPr>
        <w:t xml:space="preserve">vector&lt;Item&gt; </w:t>
      </w:r>
      <w:r>
        <w:rPr>
          <w:rFonts w:hint="eastAsia"/>
        </w:rPr>
        <w:t>中）。</w:t>
      </w:r>
      <w:r>
        <w:rPr>
          <w:rFonts w:hint="eastAsia"/>
        </w:rPr>
        <w:t>cal_tracker</w:t>
      </w:r>
      <w:r>
        <w:rPr>
          <w:rFonts w:hint="eastAsia"/>
        </w:rPr>
        <w:t>函数，计算目标轨迹和伴随人员</w:t>
      </w:r>
      <w:r>
        <w:rPr>
          <w:rFonts w:hint="eastAsia"/>
        </w:rPr>
        <w:t>pair&lt;vector&lt;Item&gt;, vector&lt;Item&gt;&gt;</w:t>
      </w:r>
      <w:r>
        <w:rPr>
          <w:rFonts w:hint="eastAsia"/>
        </w:rPr>
        <w:t>得到符合的数据，</w:t>
      </w:r>
      <w:r>
        <w:rPr>
          <w:rFonts w:hint="eastAsia"/>
        </w:rPr>
        <w:t>cal_cluster</w:t>
      </w:r>
      <w:r>
        <w:rPr>
          <w:rFonts w:hint="eastAsia"/>
        </w:rPr>
        <w:t>将伴随人员聚类，</w:t>
      </w:r>
      <w:r>
        <w:rPr>
          <w:rFonts w:hint="eastAsia"/>
        </w:rPr>
        <w:t>apriori</w:t>
      </w:r>
      <w:r>
        <w:rPr>
          <w:rFonts w:hint="eastAsia"/>
        </w:rPr>
        <w:t>求出频繁项集。</w:t>
      </w:r>
    </w:p>
    <w:p w14:paraId="586C8321" w14:textId="77777777" w:rsidR="00135A34" w:rsidRDefault="00135A34" w:rsidP="00135A34">
      <w:pPr>
        <w:pStyle w:val="4"/>
      </w:pPr>
      <w:r>
        <w:rPr>
          <w:rFonts w:hint="eastAsia"/>
        </w:rPr>
        <w:t>接口</w:t>
      </w:r>
    </w:p>
    <w:p w14:paraId="14E88A1A" w14:textId="0F845A87" w:rsidR="00135A34" w:rsidRDefault="00135A34" w:rsidP="00135A34">
      <w:pPr>
        <w:pStyle w:val="afff8"/>
        <w:numPr>
          <w:ilvl w:val="0"/>
          <w:numId w:val="21"/>
        </w:numPr>
        <w:ind w:firstLineChars="0"/>
      </w:pPr>
      <w:r>
        <w:rPr>
          <w:rFonts w:hint="eastAsia"/>
        </w:rPr>
        <w:t>请求</w:t>
      </w:r>
    </w:p>
    <w:p w14:paraId="28DCFD3C" w14:textId="4A7A06A0" w:rsidR="005A695A" w:rsidRDefault="005A695A" w:rsidP="00AC3458">
      <w:pPr>
        <w:ind w:firstLine="480"/>
      </w:pPr>
      <w:r>
        <w:rPr>
          <w:rFonts w:hint="eastAsia"/>
        </w:rPr>
        <w:t>消息头部</w:t>
      </w:r>
      <w:r>
        <w:rPr>
          <w:rFonts w:hint="eastAsia"/>
        </w:rPr>
        <w:t>cmd</w:t>
      </w:r>
      <w:r>
        <w:rPr>
          <w:rFonts w:hint="eastAsia"/>
        </w:rPr>
        <w:t>名称：</w:t>
      </w:r>
      <w:r>
        <w:rPr>
          <w:rFonts w:hint="eastAsia"/>
        </w:rPr>
        <w:t>kUncertainAccompanyAnalysis</w:t>
      </w:r>
      <w:r w:rsidR="00B6557F">
        <w:rPr>
          <w:rFonts w:hint="eastAsia"/>
        </w:rPr>
        <w:t>。</w:t>
      </w:r>
    </w:p>
    <w:p w14:paraId="40EBBFD0" w14:textId="3CB36D6F" w:rsidR="005A695A" w:rsidRDefault="005A695A" w:rsidP="00AC3458">
      <w:pPr>
        <w:ind w:firstLine="480"/>
      </w:pPr>
      <w:r>
        <w:rPr>
          <w:rFonts w:hint="eastAsia"/>
        </w:rPr>
        <w:t>对应</w:t>
      </w:r>
      <w:r>
        <w:rPr>
          <w:rFonts w:hint="eastAsia"/>
        </w:rPr>
        <w:t>protobuf message</w:t>
      </w:r>
      <w:r>
        <w:rPr>
          <w:rFonts w:hint="eastAsia"/>
        </w:rPr>
        <w:t>：</w:t>
      </w:r>
      <w:r>
        <w:rPr>
          <w:rFonts w:hint="eastAsia"/>
        </w:rPr>
        <w:t>UncertainAccompanyAnalysis</w:t>
      </w:r>
      <w:r w:rsidR="00B6557F">
        <w:rPr>
          <w:rFonts w:hint="eastAsia"/>
        </w:rPr>
        <w:t>。</w:t>
      </w:r>
    </w:p>
    <w:p w14:paraId="2F2A6050" w14:textId="51B34DE3" w:rsidR="005A695A" w:rsidRDefault="005A695A" w:rsidP="00AC3458">
      <w:pPr>
        <w:ind w:firstLine="480"/>
      </w:pPr>
      <w:r>
        <w:rPr>
          <w:rFonts w:hint="eastAsia"/>
        </w:rPr>
        <w:t>功能：本请求需要输入目标人脸特征，根据目标人脸特征，找出与目标人员存在潜在伴随关系的其他人员。</w:t>
      </w:r>
    </w:p>
    <w:p w14:paraId="0ABE710C" w14:textId="2C0EE6F6" w:rsidR="00135A34" w:rsidRPr="00135A34" w:rsidRDefault="005A695A" w:rsidP="00AC3458">
      <w:pPr>
        <w:ind w:firstLine="480"/>
      </w:pPr>
      <w:r>
        <w:rPr>
          <w:rFonts w:hint="eastAsia"/>
        </w:rPr>
        <w:t>负载：</w:t>
      </w:r>
      <w:r>
        <w:rPr>
          <w:rFonts w:hint="eastAsia"/>
        </w:rPr>
        <w:t>protobuf message</w:t>
      </w:r>
      <w:r>
        <w:rPr>
          <w:rFonts w:hint="eastAsia"/>
        </w:rPr>
        <w:t>。</w:t>
      </w:r>
    </w:p>
    <w:p w14:paraId="175F89B2" w14:textId="35E97C14" w:rsidR="005B300F" w:rsidRDefault="005B300F">
      <w:pPr>
        <w:topLinePunct w:val="0"/>
        <w:spacing w:line="240" w:lineRule="auto"/>
        <w:ind w:firstLineChars="0" w:firstLine="0"/>
        <w:jc w:val="left"/>
      </w:pPr>
      <w:r>
        <w:br w:type="page"/>
      </w:r>
    </w:p>
    <w:p w14:paraId="5546647C" w14:textId="69E5A143" w:rsidR="005B300F" w:rsidRDefault="005B300F" w:rsidP="00871E80">
      <w:pPr>
        <w:pStyle w:val="af4"/>
      </w:pPr>
      <w:r>
        <w:rPr>
          <w:rFonts w:hint="eastAsia"/>
        </w:rPr>
        <w:lastRenderedPageBreak/>
        <w:t>表</w:t>
      </w:r>
      <w:r>
        <w:rPr>
          <w:rFonts w:hint="eastAsia"/>
        </w:rPr>
        <w:t>3-</w:t>
      </w:r>
      <w:r>
        <w:t>9</w:t>
      </w:r>
      <w:r>
        <w:rPr>
          <w:rFonts w:hint="eastAsia"/>
        </w:rPr>
        <w:t xml:space="preserve"> </w:t>
      </w:r>
      <w:r>
        <w:t>message</w:t>
      </w:r>
      <w:r>
        <w:rPr>
          <w:rFonts w:hint="eastAsia"/>
        </w:rPr>
        <w:t>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453"/>
        <w:gridCol w:w="1808"/>
        <w:gridCol w:w="2309"/>
        <w:gridCol w:w="2934"/>
      </w:tblGrid>
      <w:tr w:rsidR="00CD27C1" w:rsidRPr="009E5235" w14:paraId="70CAF88C" w14:textId="77777777" w:rsidTr="00CD2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vAlign w:val="top"/>
          </w:tcPr>
          <w:p w14:paraId="1D4CDEC3" w14:textId="018F491D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字段</w:t>
            </w:r>
          </w:p>
        </w:tc>
        <w:tc>
          <w:tcPr>
            <w:tcW w:w="0" w:type="auto"/>
            <w:vAlign w:val="top"/>
          </w:tcPr>
          <w:p w14:paraId="290A9085" w14:textId="3521360F" w:rsidR="00CD27C1" w:rsidRDefault="00CD27C1" w:rsidP="009E5235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类型</w:t>
            </w:r>
            <w:r w:rsidR="004E46CF">
              <w:rPr>
                <w:lang w:bidi="ar"/>
              </w:rPr>
              <w:tab/>
            </w:r>
          </w:p>
        </w:tc>
        <w:tc>
          <w:tcPr>
            <w:tcW w:w="0" w:type="auto"/>
            <w:vAlign w:val="top"/>
          </w:tcPr>
          <w:p w14:paraId="15570234" w14:textId="6E7513E7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说明</w:t>
            </w:r>
          </w:p>
        </w:tc>
        <w:tc>
          <w:tcPr>
            <w:tcW w:w="0" w:type="auto"/>
            <w:vAlign w:val="top"/>
          </w:tcPr>
          <w:p w14:paraId="45FC4E18" w14:textId="1C8977A3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备注</w:t>
            </w:r>
          </w:p>
        </w:tc>
      </w:tr>
      <w:tr w:rsidR="00CD27C1" w:rsidRPr="009E5235" w14:paraId="5D40DC50" w14:textId="77777777" w:rsidTr="00CD27C1">
        <w:tc>
          <w:tcPr>
            <w:tcW w:w="0" w:type="auto"/>
            <w:vAlign w:val="top"/>
          </w:tcPr>
          <w:p w14:paraId="4AE2FE52" w14:textId="60BF5F49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target</w:t>
            </w:r>
          </w:p>
        </w:tc>
        <w:tc>
          <w:tcPr>
            <w:tcW w:w="0" w:type="auto"/>
            <w:vAlign w:val="top"/>
          </w:tcPr>
          <w:p w14:paraId="014360CA" w14:textId="28B760C4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OnePerson</w:t>
            </w:r>
          </w:p>
        </w:tc>
        <w:tc>
          <w:tcPr>
            <w:tcW w:w="0" w:type="auto"/>
            <w:vAlign w:val="top"/>
          </w:tcPr>
          <w:p w14:paraId="10E4E66C" w14:textId="1E08129A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目标人脸轨迹</w:t>
            </w:r>
          </w:p>
        </w:tc>
        <w:tc>
          <w:tcPr>
            <w:tcW w:w="0" w:type="auto"/>
            <w:vAlign w:val="top"/>
          </w:tcPr>
          <w:p w14:paraId="38688A30" w14:textId="36BE57CA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OnePerson</w:t>
            </w:r>
            <w:r w:rsidRPr="00842C44">
              <w:rPr>
                <w:rFonts w:hint="eastAsia"/>
                <w:lang w:bidi="ar"/>
              </w:rPr>
              <w:t>见附录</w:t>
            </w:r>
          </w:p>
        </w:tc>
      </w:tr>
      <w:tr w:rsidR="00CD27C1" w:rsidRPr="009E5235" w14:paraId="7CE40823" w14:textId="77777777" w:rsidTr="00CD27C1">
        <w:tc>
          <w:tcPr>
            <w:tcW w:w="0" w:type="auto"/>
            <w:vAlign w:val="top"/>
          </w:tcPr>
          <w:p w14:paraId="056E78ED" w14:textId="3F3AC2EA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accompany</w:t>
            </w:r>
          </w:p>
        </w:tc>
        <w:tc>
          <w:tcPr>
            <w:tcW w:w="0" w:type="auto"/>
            <w:vAlign w:val="top"/>
          </w:tcPr>
          <w:p w14:paraId="7A21CCDF" w14:textId="4C545F60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Repeated OnePerson</w:t>
            </w:r>
          </w:p>
        </w:tc>
        <w:tc>
          <w:tcPr>
            <w:tcW w:w="0" w:type="auto"/>
            <w:vAlign w:val="top"/>
          </w:tcPr>
          <w:p w14:paraId="7DBD90BA" w14:textId="5BDBD3F1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与目标有伴随关系的人员信息</w:t>
            </w:r>
          </w:p>
        </w:tc>
        <w:tc>
          <w:tcPr>
            <w:tcW w:w="0" w:type="auto"/>
            <w:vAlign w:val="top"/>
          </w:tcPr>
          <w:p w14:paraId="6C662A60" w14:textId="1B5EBE3D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此处可只读取</w:t>
            </w:r>
            <w:r w:rsidRPr="00842C44">
              <w:rPr>
                <w:rFonts w:hint="eastAsia"/>
                <w:lang w:bidi="ar"/>
              </w:rPr>
              <w:t>face_id</w:t>
            </w:r>
            <w:r w:rsidRPr="00842C44">
              <w:rPr>
                <w:rFonts w:hint="eastAsia"/>
                <w:lang w:bidi="ar"/>
              </w:rPr>
              <w:t>和</w:t>
            </w:r>
            <w:r w:rsidRPr="00842C44">
              <w:rPr>
                <w:rFonts w:hint="eastAsia"/>
                <w:lang w:bidi="ar"/>
              </w:rPr>
              <w:t>task_id</w:t>
            </w:r>
            <w:r w:rsidRPr="00842C44">
              <w:rPr>
                <w:rFonts w:hint="eastAsia"/>
                <w:lang w:bidi="ar"/>
              </w:rPr>
              <w:t>字段</w:t>
            </w:r>
          </w:p>
        </w:tc>
      </w:tr>
      <w:tr w:rsidR="00CD27C1" w:rsidRPr="009E5235" w14:paraId="6A065B69" w14:textId="77777777" w:rsidTr="00CD27C1">
        <w:tc>
          <w:tcPr>
            <w:tcW w:w="0" w:type="auto"/>
            <w:vAlign w:val="top"/>
          </w:tcPr>
          <w:p w14:paraId="3D1020DF" w14:textId="1CB4DD0A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page_info_ack</w:t>
            </w:r>
          </w:p>
        </w:tc>
        <w:tc>
          <w:tcPr>
            <w:tcW w:w="0" w:type="auto"/>
            <w:vAlign w:val="top"/>
          </w:tcPr>
          <w:p w14:paraId="2EC9EDB2" w14:textId="619088EB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PageInfoAck</w:t>
            </w:r>
          </w:p>
        </w:tc>
        <w:tc>
          <w:tcPr>
            <w:tcW w:w="0" w:type="auto"/>
            <w:vAlign w:val="top"/>
          </w:tcPr>
          <w:p w14:paraId="13B0819C" w14:textId="00E199BC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分页信息</w:t>
            </w:r>
          </w:p>
        </w:tc>
        <w:tc>
          <w:tcPr>
            <w:tcW w:w="0" w:type="auto"/>
            <w:vAlign w:val="top"/>
          </w:tcPr>
          <w:p w14:paraId="7568FD22" w14:textId="69D36629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见附录</w:t>
            </w:r>
          </w:p>
        </w:tc>
      </w:tr>
      <w:tr w:rsidR="00CD27C1" w:rsidRPr="009E5235" w14:paraId="5C03A01C" w14:textId="77777777" w:rsidTr="00CD27C1">
        <w:tc>
          <w:tcPr>
            <w:tcW w:w="0" w:type="auto"/>
            <w:vAlign w:val="top"/>
          </w:tcPr>
          <w:p w14:paraId="7C1C7ACB" w14:textId="12222951" w:rsidR="00CD27C1" w:rsidRPr="00842C44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字段</w:t>
            </w:r>
          </w:p>
        </w:tc>
        <w:tc>
          <w:tcPr>
            <w:tcW w:w="0" w:type="auto"/>
            <w:vAlign w:val="top"/>
          </w:tcPr>
          <w:p w14:paraId="6B9FB27B" w14:textId="4397C56B" w:rsidR="00CD27C1" w:rsidRPr="00842C44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类型</w:t>
            </w:r>
          </w:p>
        </w:tc>
        <w:tc>
          <w:tcPr>
            <w:tcW w:w="0" w:type="auto"/>
            <w:vAlign w:val="top"/>
          </w:tcPr>
          <w:p w14:paraId="688F18E2" w14:textId="307D6E2B" w:rsidR="00CD27C1" w:rsidRPr="00842C44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说明</w:t>
            </w:r>
          </w:p>
        </w:tc>
        <w:tc>
          <w:tcPr>
            <w:tcW w:w="0" w:type="auto"/>
            <w:vAlign w:val="top"/>
          </w:tcPr>
          <w:p w14:paraId="54BA8E36" w14:textId="56F8285C" w:rsidR="00CD27C1" w:rsidRPr="00842C44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备注</w:t>
            </w:r>
          </w:p>
        </w:tc>
      </w:tr>
      <w:tr w:rsidR="00CD27C1" w:rsidRPr="009E5235" w14:paraId="55FD6BE2" w14:textId="77777777" w:rsidTr="00CD27C1">
        <w:tc>
          <w:tcPr>
            <w:tcW w:w="0" w:type="auto"/>
            <w:vAlign w:val="top"/>
          </w:tcPr>
          <w:p w14:paraId="7C3B821E" w14:textId="7620A52D" w:rsidR="00CD27C1" w:rsidRPr="00842C44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target</w:t>
            </w:r>
          </w:p>
        </w:tc>
        <w:tc>
          <w:tcPr>
            <w:tcW w:w="0" w:type="auto"/>
            <w:vAlign w:val="top"/>
          </w:tcPr>
          <w:p w14:paraId="11FBB2E3" w14:textId="5D6D94A6" w:rsidR="00CD27C1" w:rsidRPr="00842C44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OnePerson</w:t>
            </w:r>
          </w:p>
        </w:tc>
        <w:tc>
          <w:tcPr>
            <w:tcW w:w="0" w:type="auto"/>
            <w:vAlign w:val="top"/>
          </w:tcPr>
          <w:p w14:paraId="000A56DB" w14:textId="4FEC9452" w:rsidR="00CD27C1" w:rsidRPr="00842C44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目标人脸轨迹</w:t>
            </w:r>
          </w:p>
        </w:tc>
        <w:tc>
          <w:tcPr>
            <w:tcW w:w="0" w:type="auto"/>
            <w:vAlign w:val="top"/>
          </w:tcPr>
          <w:p w14:paraId="27B2BF5D" w14:textId="4202FCD5" w:rsidR="00CD27C1" w:rsidRPr="00842C44" w:rsidRDefault="00CD27C1" w:rsidP="00CD27C1">
            <w:pPr>
              <w:ind w:firstLineChars="0" w:firstLine="0"/>
              <w:rPr>
                <w:lang w:bidi="ar"/>
              </w:rPr>
            </w:pPr>
            <w:r w:rsidRPr="00842C44">
              <w:rPr>
                <w:rFonts w:hint="eastAsia"/>
                <w:lang w:bidi="ar"/>
              </w:rPr>
              <w:t>OnePerson</w:t>
            </w:r>
            <w:r w:rsidRPr="00842C44">
              <w:rPr>
                <w:rFonts w:hint="eastAsia"/>
                <w:lang w:bidi="ar"/>
              </w:rPr>
              <w:t>见附录</w:t>
            </w:r>
          </w:p>
        </w:tc>
      </w:tr>
    </w:tbl>
    <w:p w14:paraId="5949D0CC" w14:textId="77777777" w:rsidR="00ED24A1" w:rsidRDefault="00ED24A1" w:rsidP="00CD27C1">
      <w:pPr>
        <w:ind w:firstLineChars="0" w:firstLine="0"/>
      </w:pPr>
    </w:p>
    <w:p w14:paraId="2164C8E7" w14:textId="77777777" w:rsidR="00480C6A" w:rsidRDefault="00480C6A" w:rsidP="00480C6A">
      <w:pPr>
        <w:pStyle w:val="4"/>
      </w:pPr>
      <w:r>
        <w:rPr>
          <w:rFonts w:hint="eastAsia"/>
        </w:rPr>
        <w:t>回复</w:t>
      </w:r>
    </w:p>
    <w:p w14:paraId="327C0469" w14:textId="77777777" w:rsidR="00480C6A" w:rsidRDefault="00480C6A" w:rsidP="00480C6A">
      <w:pPr>
        <w:ind w:firstLine="480"/>
      </w:pPr>
      <w:r>
        <w:t>消息头部</w:t>
      </w:r>
      <w:r>
        <w:t>cmd</w:t>
      </w:r>
      <w:r>
        <w:t>名称：</w:t>
      </w:r>
      <w:r>
        <w:t>kUncertainAccompanyAnalysisAck</w:t>
      </w:r>
    </w:p>
    <w:p w14:paraId="5AC1F65A" w14:textId="77777777" w:rsidR="00480C6A" w:rsidRDefault="00480C6A" w:rsidP="00480C6A">
      <w:pPr>
        <w:ind w:firstLine="480"/>
      </w:pPr>
      <w:r>
        <w:t>对应</w:t>
      </w:r>
      <w:r>
        <w:t>protobuf message</w:t>
      </w:r>
      <w:r>
        <w:t>：</w:t>
      </w:r>
      <w:r>
        <w:t>UncertainAccompanyAnalysisAck</w:t>
      </w:r>
    </w:p>
    <w:p w14:paraId="5E14BC1A" w14:textId="5FBA0E34" w:rsidR="00480C6A" w:rsidRDefault="00480C6A" w:rsidP="00480C6A">
      <w:pPr>
        <w:ind w:firstLine="480"/>
      </w:pPr>
      <w:r>
        <w:t>功能：返回目标人员的轨迹信息，并返回潜在伴随人员的信息（主要是伴随人</w:t>
      </w:r>
      <w:r>
        <w:t>face_id</w:t>
      </w:r>
      <w:r>
        <w:t>）。</w:t>
      </w:r>
    </w:p>
    <w:p w14:paraId="5C811061" w14:textId="77777777" w:rsidR="00480C6A" w:rsidRDefault="00480C6A" w:rsidP="00480C6A">
      <w:pPr>
        <w:ind w:firstLine="480"/>
      </w:pPr>
      <w:r>
        <w:t>负载：</w:t>
      </w:r>
      <w:r>
        <w:t>protobuf message</w:t>
      </w:r>
      <w:r>
        <w:t>。</w:t>
      </w:r>
    </w:p>
    <w:p w14:paraId="26ED3DE8" w14:textId="595F6372" w:rsidR="005F3DD0" w:rsidRDefault="00643211" w:rsidP="005F3DD0">
      <w:pPr>
        <w:pStyle w:val="af4"/>
      </w:pPr>
      <w:r>
        <w:rPr>
          <w:rFonts w:hint="eastAsia"/>
        </w:rPr>
        <w:t>表</w:t>
      </w:r>
      <w:r>
        <w:rPr>
          <w:rFonts w:hint="eastAsia"/>
        </w:rPr>
        <w:t>3-</w:t>
      </w:r>
      <w:r>
        <w:t>10</w:t>
      </w:r>
      <w:r>
        <w:rPr>
          <w:rFonts w:hint="eastAsia"/>
        </w:rPr>
        <w:t xml:space="preserve"> message</w:t>
      </w:r>
      <w:r>
        <w:rPr>
          <w:rFonts w:hint="eastAsia"/>
        </w:rPr>
        <w:t>参数</w:t>
      </w:r>
    </w:p>
    <w:tbl>
      <w:tblPr>
        <w:tblStyle w:val="af1"/>
        <w:tblW w:w="8504" w:type="dxa"/>
        <w:tblLook w:val="04A0" w:firstRow="1" w:lastRow="0" w:firstColumn="1" w:lastColumn="0" w:noHBand="0" w:noVBand="1"/>
      </w:tblPr>
      <w:tblGrid>
        <w:gridCol w:w="2126"/>
        <w:gridCol w:w="2126"/>
        <w:gridCol w:w="2126"/>
        <w:gridCol w:w="2126"/>
      </w:tblGrid>
      <w:tr w:rsidR="00CD27C1" w:rsidRPr="009E5235" w14:paraId="4A2FE70E" w14:textId="77777777" w:rsidTr="00CD2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26" w:type="dxa"/>
          </w:tcPr>
          <w:p w14:paraId="0CE92B2A" w14:textId="37EDEB1E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lang w:bidi="ar"/>
              </w:rPr>
              <w:t>字段</w:t>
            </w:r>
          </w:p>
        </w:tc>
        <w:tc>
          <w:tcPr>
            <w:tcW w:w="2126" w:type="dxa"/>
          </w:tcPr>
          <w:p w14:paraId="68299F61" w14:textId="3D61AB86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lang w:bidi="ar"/>
              </w:rPr>
              <w:t>类型</w:t>
            </w:r>
          </w:p>
        </w:tc>
        <w:tc>
          <w:tcPr>
            <w:tcW w:w="2126" w:type="dxa"/>
          </w:tcPr>
          <w:p w14:paraId="1FD44420" w14:textId="66FE1469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lang w:bidi="ar"/>
              </w:rPr>
              <w:t>说明</w:t>
            </w:r>
          </w:p>
        </w:tc>
        <w:tc>
          <w:tcPr>
            <w:tcW w:w="2126" w:type="dxa"/>
          </w:tcPr>
          <w:p w14:paraId="2D464B14" w14:textId="3C61ED17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lang w:bidi="ar"/>
              </w:rPr>
              <w:t>备注</w:t>
            </w:r>
          </w:p>
        </w:tc>
      </w:tr>
      <w:tr w:rsidR="00CD27C1" w:rsidRPr="009E5235" w14:paraId="508A4A98" w14:textId="77777777" w:rsidTr="00CD27C1">
        <w:tc>
          <w:tcPr>
            <w:tcW w:w="2126" w:type="dxa"/>
          </w:tcPr>
          <w:p w14:paraId="7E8392DF" w14:textId="13D1693E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rFonts w:hint="eastAsia"/>
                <w:lang w:bidi="ar"/>
              </w:rPr>
              <w:t>target</w:t>
            </w:r>
          </w:p>
        </w:tc>
        <w:tc>
          <w:tcPr>
            <w:tcW w:w="2126" w:type="dxa"/>
          </w:tcPr>
          <w:p w14:paraId="18A66808" w14:textId="63BF39DA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lang w:bidi="ar"/>
              </w:rPr>
              <w:t>OnePerson</w:t>
            </w:r>
          </w:p>
        </w:tc>
        <w:tc>
          <w:tcPr>
            <w:tcW w:w="2126" w:type="dxa"/>
          </w:tcPr>
          <w:p w14:paraId="42F1A77D" w14:textId="3A1B413A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rFonts w:hint="eastAsia"/>
                <w:lang w:bidi="ar"/>
              </w:rPr>
              <w:t>目标人脸轨迹</w:t>
            </w:r>
          </w:p>
        </w:tc>
        <w:tc>
          <w:tcPr>
            <w:tcW w:w="2126" w:type="dxa"/>
          </w:tcPr>
          <w:p w14:paraId="4BB3432C" w14:textId="42A23087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rFonts w:hint="eastAsia"/>
                <w:lang w:bidi="ar"/>
              </w:rPr>
              <w:t>OnePerson</w:t>
            </w:r>
            <w:r w:rsidRPr="00075967">
              <w:rPr>
                <w:rFonts w:hint="eastAsia"/>
                <w:lang w:bidi="ar"/>
              </w:rPr>
              <w:t>见附录</w:t>
            </w:r>
          </w:p>
        </w:tc>
      </w:tr>
      <w:tr w:rsidR="00CD27C1" w:rsidRPr="009E5235" w14:paraId="46BD01F1" w14:textId="77777777" w:rsidTr="00CD27C1">
        <w:trPr>
          <w:trHeight w:val="68"/>
        </w:trPr>
        <w:tc>
          <w:tcPr>
            <w:tcW w:w="2126" w:type="dxa"/>
          </w:tcPr>
          <w:p w14:paraId="37065257" w14:textId="632C7871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rFonts w:hint="eastAsia"/>
                <w:lang w:bidi="ar"/>
              </w:rPr>
              <w:t>accompany</w:t>
            </w:r>
          </w:p>
        </w:tc>
        <w:tc>
          <w:tcPr>
            <w:tcW w:w="2126" w:type="dxa"/>
          </w:tcPr>
          <w:p w14:paraId="0891A19C" w14:textId="3C15793E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lang w:bidi="ar"/>
              </w:rPr>
              <w:t>R</w:t>
            </w:r>
            <w:r w:rsidRPr="00075967">
              <w:rPr>
                <w:rFonts w:hint="eastAsia"/>
                <w:lang w:bidi="ar"/>
              </w:rPr>
              <w:t>epeated</w:t>
            </w:r>
            <w:r w:rsidRPr="00075967">
              <w:rPr>
                <w:lang w:bidi="ar"/>
              </w:rPr>
              <w:t xml:space="preserve"> </w:t>
            </w:r>
            <w:r w:rsidRPr="00075967">
              <w:rPr>
                <w:rFonts w:hint="eastAsia"/>
                <w:lang w:bidi="ar"/>
              </w:rPr>
              <w:t>OnePerson</w:t>
            </w:r>
          </w:p>
        </w:tc>
        <w:tc>
          <w:tcPr>
            <w:tcW w:w="2126" w:type="dxa"/>
          </w:tcPr>
          <w:p w14:paraId="55F19485" w14:textId="1ED91279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rFonts w:hint="eastAsia"/>
                <w:lang w:bidi="ar"/>
              </w:rPr>
              <w:t>与目标有伴随关系的人员信息</w:t>
            </w:r>
          </w:p>
        </w:tc>
        <w:tc>
          <w:tcPr>
            <w:tcW w:w="2126" w:type="dxa"/>
          </w:tcPr>
          <w:p w14:paraId="2FDB8AA8" w14:textId="08A6625C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rFonts w:hint="eastAsia"/>
                <w:lang w:bidi="ar"/>
              </w:rPr>
              <w:t>此处可只读取</w:t>
            </w:r>
            <w:r w:rsidRPr="00075967">
              <w:rPr>
                <w:rFonts w:hint="eastAsia"/>
                <w:lang w:bidi="ar"/>
              </w:rPr>
              <w:t>f</w:t>
            </w:r>
            <w:r w:rsidRPr="00075967">
              <w:rPr>
                <w:lang w:bidi="ar"/>
              </w:rPr>
              <w:t>ace_id</w:t>
            </w:r>
            <w:r w:rsidRPr="00075967">
              <w:rPr>
                <w:rFonts w:hint="eastAsia"/>
                <w:lang w:bidi="ar"/>
              </w:rPr>
              <w:t>和</w:t>
            </w:r>
            <w:r w:rsidRPr="00075967">
              <w:rPr>
                <w:rFonts w:hint="eastAsia"/>
                <w:lang w:bidi="ar"/>
              </w:rPr>
              <w:t>task</w:t>
            </w:r>
            <w:r w:rsidRPr="00075967">
              <w:rPr>
                <w:lang w:bidi="ar"/>
              </w:rPr>
              <w:t>_id</w:t>
            </w:r>
            <w:r w:rsidRPr="00075967">
              <w:rPr>
                <w:rFonts w:hint="eastAsia"/>
                <w:lang w:bidi="ar"/>
              </w:rPr>
              <w:t>字段</w:t>
            </w:r>
          </w:p>
        </w:tc>
      </w:tr>
      <w:tr w:rsidR="00CD27C1" w:rsidRPr="009E5235" w14:paraId="251F52F0" w14:textId="77777777" w:rsidTr="00CD27C1">
        <w:tc>
          <w:tcPr>
            <w:tcW w:w="2126" w:type="dxa"/>
          </w:tcPr>
          <w:p w14:paraId="5C64FFF9" w14:textId="721811F3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rFonts w:hint="eastAsia"/>
                <w:lang w:bidi="ar"/>
              </w:rPr>
              <w:t>pa</w:t>
            </w:r>
            <w:r w:rsidRPr="00075967">
              <w:rPr>
                <w:lang w:bidi="ar"/>
              </w:rPr>
              <w:t>ge_info_ack</w:t>
            </w:r>
          </w:p>
        </w:tc>
        <w:tc>
          <w:tcPr>
            <w:tcW w:w="2126" w:type="dxa"/>
          </w:tcPr>
          <w:p w14:paraId="29BCDBFC" w14:textId="20758FC4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rFonts w:hint="eastAsia"/>
                <w:lang w:bidi="ar"/>
              </w:rPr>
              <w:t>P</w:t>
            </w:r>
            <w:r w:rsidRPr="00075967">
              <w:rPr>
                <w:lang w:bidi="ar"/>
              </w:rPr>
              <w:t>ageInfoAck</w:t>
            </w:r>
          </w:p>
        </w:tc>
        <w:tc>
          <w:tcPr>
            <w:tcW w:w="2126" w:type="dxa"/>
          </w:tcPr>
          <w:p w14:paraId="4D5014EF" w14:textId="591908AD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rFonts w:hint="eastAsia"/>
                <w:lang w:bidi="ar"/>
              </w:rPr>
              <w:t>分页信息</w:t>
            </w:r>
          </w:p>
        </w:tc>
        <w:tc>
          <w:tcPr>
            <w:tcW w:w="2126" w:type="dxa"/>
          </w:tcPr>
          <w:p w14:paraId="143FEC1E" w14:textId="306EB0B6" w:rsidR="00CD27C1" w:rsidRDefault="00CD27C1" w:rsidP="00CD27C1">
            <w:pPr>
              <w:ind w:firstLineChars="0" w:firstLine="0"/>
              <w:rPr>
                <w:lang w:bidi="ar"/>
              </w:rPr>
            </w:pPr>
            <w:r w:rsidRPr="00075967">
              <w:rPr>
                <w:rFonts w:hint="eastAsia"/>
                <w:lang w:bidi="ar"/>
              </w:rPr>
              <w:t>见附录</w:t>
            </w:r>
          </w:p>
        </w:tc>
      </w:tr>
    </w:tbl>
    <w:p w14:paraId="1EA7AB56" w14:textId="77777777" w:rsidR="00480C6A" w:rsidRPr="00CE6D2A" w:rsidRDefault="00480C6A" w:rsidP="0031477F">
      <w:pPr>
        <w:ind w:firstLineChars="0" w:firstLine="0"/>
      </w:pPr>
    </w:p>
    <w:p w14:paraId="0CA42891" w14:textId="13C02C47" w:rsidR="00FA5331" w:rsidRDefault="00EA5671" w:rsidP="00EA5671">
      <w:pPr>
        <w:pStyle w:val="10"/>
      </w:pPr>
      <w:r>
        <w:rPr>
          <w:rFonts w:hint="eastAsia"/>
        </w:rPr>
        <w:lastRenderedPageBreak/>
        <w:t>系统流程设计</w:t>
      </w:r>
    </w:p>
    <w:p w14:paraId="4A93BB2A" w14:textId="56129375" w:rsidR="00EA5671" w:rsidRDefault="00C158FF" w:rsidP="00A53DFC">
      <w:pPr>
        <w:pStyle w:val="20"/>
      </w:pPr>
      <w:r>
        <w:t>D</w:t>
      </w:r>
      <w:r>
        <w:rPr>
          <w:rFonts w:hint="eastAsia"/>
        </w:rPr>
        <w:t>logdb</w:t>
      </w:r>
      <w:r>
        <w:t xml:space="preserve"> </w:t>
      </w:r>
      <w:r>
        <w:rPr>
          <w:rFonts w:hint="eastAsia"/>
        </w:rPr>
        <w:t>系统启动时序图</w:t>
      </w:r>
    </w:p>
    <w:p w14:paraId="61E092A8" w14:textId="2BC5B739" w:rsidR="00A53DFC" w:rsidRDefault="002C7CD0" w:rsidP="0064243E">
      <w:pPr>
        <w:spacing w:line="240" w:lineRule="auto"/>
        <w:ind w:firstLineChars="0" w:firstLine="0"/>
        <w:jc w:val="left"/>
      </w:pPr>
      <w:r>
        <w:object w:dxaOrig="9961" w:dyaOrig="6232" w14:anchorId="5B12DA99">
          <v:shape id="_x0000_i1038" type="#_x0000_t75" style="width:498pt;height:311.55pt" o:ole="">
            <v:imagedata r:id="rId39" o:title=""/>
          </v:shape>
          <o:OLEObject Type="Embed" ProgID="Visio.Drawing.15" ShapeID="_x0000_i1038" DrawAspect="Content" ObjectID="_1757067886" r:id="rId40"/>
        </w:object>
      </w:r>
    </w:p>
    <w:p w14:paraId="570361B9" w14:textId="037886AE" w:rsidR="001832E1" w:rsidRDefault="001832E1" w:rsidP="0064243E">
      <w:pPr>
        <w:spacing w:line="240" w:lineRule="auto"/>
        <w:ind w:firstLineChars="0" w:firstLine="0"/>
        <w:jc w:val="left"/>
      </w:pPr>
      <w:r>
        <w:rPr>
          <w:rFonts w:hint="eastAsia"/>
        </w:rPr>
        <w:t>1</w:t>
      </w:r>
      <w:r w:rsidR="00FB762D">
        <w:rPr>
          <w:rFonts w:hint="eastAsia"/>
        </w:rPr>
        <w:t>．</w:t>
      </w:r>
      <w:r w:rsidR="006D47FD">
        <w:t>M</w:t>
      </w:r>
      <w:r w:rsidR="006D47FD">
        <w:rPr>
          <w:rFonts w:hint="eastAsia"/>
        </w:rPr>
        <w:t>ain</w:t>
      </w:r>
      <w:r w:rsidR="006D47FD">
        <w:t>(</w:t>
      </w:r>
      <w:r w:rsidR="006D47FD">
        <w:rPr>
          <w:rFonts w:hint="eastAsia"/>
        </w:rPr>
        <w:t>)</w:t>
      </w:r>
      <w:r w:rsidR="006D47FD">
        <w:rPr>
          <w:rFonts w:hint="eastAsia"/>
        </w:rPr>
        <w:t>函数，先初始化</w:t>
      </w:r>
      <w:proofErr w:type="spellStart"/>
      <w:r w:rsidR="006D47FD">
        <w:rPr>
          <w:rFonts w:hint="eastAsia"/>
        </w:rPr>
        <w:t>Con</w:t>
      </w:r>
      <w:r w:rsidR="006D47FD">
        <w:t>finManager</w:t>
      </w:r>
      <w:proofErr w:type="spellEnd"/>
      <w:r w:rsidR="006D47FD">
        <w:rPr>
          <w:rFonts w:hint="eastAsia"/>
        </w:rPr>
        <w:t>配置文件</w:t>
      </w:r>
      <w:r w:rsidR="00BF3659">
        <w:rPr>
          <w:rFonts w:hint="eastAsia"/>
        </w:rPr>
        <w:t>和线程池</w:t>
      </w:r>
      <w:proofErr w:type="spellStart"/>
      <w:r w:rsidR="00810EAD">
        <w:rPr>
          <w:rFonts w:hint="eastAsia"/>
        </w:rPr>
        <w:t>Thread</w:t>
      </w:r>
      <w:r w:rsidR="00810EAD">
        <w:t>Pool</w:t>
      </w:r>
      <w:proofErr w:type="spellEnd"/>
      <w:r w:rsidR="00810EAD">
        <w:rPr>
          <w:rFonts w:hint="eastAsia"/>
        </w:rPr>
        <w:t>。</w:t>
      </w:r>
    </w:p>
    <w:p w14:paraId="46ECAC62" w14:textId="43A2D74D" w:rsidR="00810EAD" w:rsidRDefault="00810EAD" w:rsidP="0064243E">
      <w:pPr>
        <w:spacing w:line="240" w:lineRule="auto"/>
        <w:ind w:firstLineChars="0" w:firstLine="0"/>
        <w:jc w:val="left"/>
      </w:pPr>
      <w:r>
        <w:rPr>
          <w:rFonts w:hint="eastAsia"/>
        </w:rPr>
        <w:t>2</w:t>
      </w:r>
      <w:r w:rsidR="00FB762D">
        <w:rPr>
          <w:rFonts w:hint="eastAsia"/>
        </w:rPr>
        <w:t>．</w:t>
      </w:r>
      <w:proofErr w:type="spellStart"/>
      <w:r>
        <w:t>slave_server</w:t>
      </w:r>
      <w:proofErr w:type="spellEnd"/>
      <w:r>
        <w:rPr>
          <w:rFonts w:hint="eastAsia"/>
        </w:rPr>
        <w:t>初始化</w:t>
      </w:r>
      <w:r w:rsidR="00544BA3">
        <w:rPr>
          <w:rFonts w:hint="eastAsia"/>
        </w:rPr>
        <w:t>并将</w:t>
      </w:r>
      <w:proofErr w:type="spellStart"/>
      <w:r w:rsidR="00544BA3">
        <w:rPr>
          <w:rFonts w:hint="eastAsia"/>
        </w:rPr>
        <w:t>muduo</w:t>
      </w:r>
      <w:proofErr w:type="spellEnd"/>
      <w:r w:rsidR="00544BA3">
        <w:rPr>
          <w:rFonts w:hint="eastAsia"/>
        </w:rPr>
        <w:t>初始化，设置</w:t>
      </w:r>
      <w:proofErr w:type="spellStart"/>
      <w:r w:rsidR="00DA1A88">
        <w:rPr>
          <w:rFonts w:hint="eastAsia"/>
        </w:rPr>
        <w:t>LoopTh</w:t>
      </w:r>
      <w:r w:rsidR="00DA1A88">
        <w:t>read</w:t>
      </w:r>
      <w:proofErr w:type="spellEnd"/>
      <w:r w:rsidR="00DA1A88">
        <w:rPr>
          <w:rFonts w:hint="eastAsia"/>
        </w:rPr>
        <w:t>数量，</w:t>
      </w:r>
      <w:r w:rsidR="007E50D0">
        <w:rPr>
          <w:rFonts w:hint="eastAsia"/>
        </w:rPr>
        <w:t>绑定</w:t>
      </w:r>
      <w:proofErr w:type="spellStart"/>
      <w:r w:rsidR="007E50D0">
        <w:rPr>
          <w:rFonts w:hint="eastAsia"/>
        </w:rPr>
        <w:t>ConnectionCallback</w:t>
      </w:r>
      <w:proofErr w:type="spellEnd"/>
      <w:r w:rsidR="00FB5044">
        <w:rPr>
          <w:rFonts w:hint="eastAsia"/>
        </w:rPr>
        <w:t>,</w:t>
      </w:r>
      <w:r w:rsidR="00FB5044">
        <w:rPr>
          <w:rFonts w:hint="eastAsia"/>
        </w:rPr>
        <w:t>将</w:t>
      </w:r>
      <w:proofErr w:type="spellStart"/>
      <w:r w:rsidR="00D564C6">
        <w:t>MessageCallback</w:t>
      </w:r>
      <w:proofErr w:type="spellEnd"/>
      <w:r w:rsidR="00FB5044">
        <w:rPr>
          <w:rFonts w:hint="eastAsia"/>
        </w:rPr>
        <w:t>绑定到</w:t>
      </w:r>
      <w:proofErr w:type="spellStart"/>
      <w:r w:rsidR="00FB5044">
        <w:rPr>
          <w:rFonts w:hint="eastAsia"/>
        </w:rPr>
        <w:t>PackageCodec</w:t>
      </w:r>
      <w:proofErr w:type="spellEnd"/>
      <w:r w:rsidR="00FB762D">
        <w:t>::</w:t>
      </w:r>
      <w:proofErr w:type="spellStart"/>
      <w:r w:rsidR="00FB762D">
        <w:rPr>
          <w:rFonts w:hint="eastAsia"/>
        </w:rPr>
        <w:t>recv</w:t>
      </w:r>
      <w:proofErr w:type="spellEnd"/>
      <w:r w:rsidR="00FB762D">
        <w:rPr>
          <w:rFonts w:hint="eastAsia"/>
        </w:rPr>
        <w:t>函数。</w:t>
      </w:r>
    </w:p>
    <w:p w14:paraId="7F18BA15" w14:textId="4BA04C13" w:rsidR="00FB762D" w:rsidRPr="00A53DFC" w:rsidRDefault="00FB762D" w:rsidP="0064243E">
      <w:pPr>
        <w:spacing w:line="240" w:lineRule="auto"/>
        <w:ind w:firstLineChars="0" w:firstLine="0"/>
        <w:jc w:val="left"/>
      </w:pPr>
      <w:r>
        <w:rPr>
          <w:rFonts w:hint="eastAsia"/>
        </w:rPr>
        <w:t>3</w:t>
      </w:r>
      <w:r>
        <w:rPr>
          <w:rFonts w:hint="eastAsia"/>
        </w:rPr>
        <w:t>．</w:t>
      </w:r>
      <w:r w:rsidR="00CB4FB6">
        <w:rPr>
          <w:rFonts w:hint="eastAsia"/>
        </w:rPr>
        <w:t>初始化完成后，</w:t>
      </w:r>
      <w:r>
        <w:rPr>
          <w:rFonts w:hint="eastAsia"/>
        </w:rPr>
        <w:t>等待</w:t>
      </w:r>
      <w:r w:rsidR="00CB4FB6">
        <w:rPr>
          <w:rFonts w:hint="eastAsia"/>
        </w:rPr>
        <w:t>服务的请求。</w:t>
      </w:r>
    </w:p>
    <w:p w14:paraId="31F6160D" w14:textId="55FFE424" w:rsidR="00A53DFC" w:rsidRPr="00A53DFC" w:rsidRDefault="001C61C8" w:rsidP="00C71641">
      <w:pPr>
        <w:pStyle w:val="20"/>
      </w:pPr>
      <w:r>
        <w:rPr>
          <w:rFonts w:hint="eastAsia"/>
        </w:rPr>
        <w:lastRenderedPageBreak/>
        <w:t>执行</w:t>
      </w:r>
      <w:r w:rsidR="00665FE9">
        <w:rPr>
          <w:rFonts w:hint="eastAsia"/>
        </w:rPr>
        <w:t>Task</w:t>
      </w:r>
      <w:r>
        <w:rPr>
          <w:rFonts w:hint="eastAsia"/>
        </w:rPr>
        <w:t>时序图</w:t>
      </w:r>
      <w:r w:rsidR="00E239CF">
        <w:tab/>
      </w:r>
      <w:r w:rsidR="00E239CF">
        <w:tab/>
      </w:r>
    </w:p>
    <w:p w14:paraId="18BC0243" w14:textId="2FA6B9D8" w:rsidR="00CF0906" w:rsidRDefault="00A06A65" w:rsidP="004C3686">
      <w:pPr>
        <w:spacing w:line="240" w:lineRule="auto"/>
        <w:ind w:firstLineChars="0" w:firstLine="0"/>
      </w:pPr>
      <w:r>
        <w:object w:dxaOrig="8684" w:dyaOrig="6232" w14:anchorId="00B83DCE">
          <v:shape id="_x0000_i1039" type="#_x0000_t75" style="width:434.15pt;height:311.55pt" o:ole="">
            <v:imagedata r:id="rId41" o:title=""/>
          </v:shape>
          <o:OLEObject Type="Embed" ProgID="Visio.Drawing.15" ShapeID="_x0000_i1039" DrawAspect="Content" ObjectID="_1757067887" r:id="rId42"/>
        </w:object>
      </w:r>
    </w:p>
    <w:p w14:paraId="2B352686" w14:textId="72D48EB7" w:rsidR="00D671A2" w:rsidRDefault="00D671A2" w:rsidP="00A21B95">
      <w:pPr>
        <w:pStyle w:val="afff8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收到客户端发送来的消息</w:t>
      </w:r>
      <w:r w:rsidR="00347C93">
        <w:rPr>
          <w:rFonts w:hint="eastAsia"/>
        </w:rPr>
        <w:t>，然后解析</w:t>
      </w:r>
      <w:r w:rsidR="00347C93">
        <w:rPr>
          <w:rFonts w:hint="eastAsia"/>
        </w:rPr>
        <w:t>req</w:t>
      </w:r>
      <w:r w:rsidR="00347C93">
        <w:rPr>
          <w:rFonts w:hint="eastAsia"/>
        </w:rPr>
        <w:t>。</w:t>
      </w:r>
    </w:p>
    <w:p w14:paraId="55FD41BD" w14:textId="1BA11C8B" w:rsidR="002C2114" w:rsidRDefault="00927A55" w:rsidP="00A21B95">
      <w:pPr>
        <w:pStyle w:val="afff8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解析</w:t>
      </w:r>
      <w:r>
        <w:rPr>
          <w:rFonts w:hint="eastAsia"/>
        </w:rPr>
        <w:t>req</w:t>
      </w:r>
      <w:r>
        <w:rPr>
          <w:rFonts w:hint="eastAsia"/>
        </w:rPr>
        <w:t>请求后，</w:t>
      </w:r>
      <w:r w:rsidR="00A21B95">
        <w:rPr>
          <w:rFonts w:hint="eastAsia"/>
        </w:rPr>
        <w:t>根据对应的</w:t>
      </w:r>
      <w:proofErr w:type="spellStart"/>
      <w:r w:rsidR="00A21B95">
        <w:rPr>
          <w:rFonts w:hint="eastAsia"/>
        </w:rPr>
        <w:t>cmd</w:t>
      </w:r>
      <w:proofErr w:type="spellEnd"/>
      <w:r w:rsidR="00A21B95">
        <w:rPr>
          <w:rFonts w:hint="eastAsia"/>
        </w:rPr>
        <w:t>去</w:t>
      </w:r>
      <w:r w:rsidR="00347C93">
        <w:rPr>
          <w:rFonts w:hint="eastAsia"/>
        </w:rPr>
        <w:t>找到对应</w:t>
      </w:r>
      <w:r w:rsidR="00A21B95">
        <w:rPr>
          <w:rFonts w:hint="eastAsia"/>
        </w:rPr>
        <w:t>的</w:t>
      </w:r>
      <w:r w:rsidR="00A21B95">
        <w:rPr>
          <w:rFonts w:hint="eastAsia"/>
        </w:rPr>
        <w:t>Task</w:t>
      </w:r>
      <w:r w:rsidR="00A21B95">
        <w:rPr>
          <w:rFonts w:hint="eastAsia"/>
        </w:rPr>
        <w:t>。</w:t>
      </w:r>
    </w:p>
    <w:p w14:paraId="5D617EDE" w14:textId="0E48A6C4" w:rsidR="00A21B95" w:rsidRDefault="00A21B95" w:rsidP="00A21B95">
      <w:pPr>
        <w:pStyle w:val="afff8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将</w:t>
      </w:r>
      <w:r w:rsidR="00347C93">
        <w:rPr>
          <w:rFonts w:hint="eastAsia"/>
        </w:rPr>
        <w:t>找到的</w:t>
      </w:r>
      <w:r>
        <w:rPr>
          <w:rFonts w:hint="eastAsia"/>
        </w:rPr>
        <w:t>Task</w:t>
      </w:r>
      <w:r>
        <w:rPr>
          <w:rFonts w:hint="eastAsia"/>
        </w:rPr>
        <w:t>分发到线程池，</w:t>
      </w:r>
      <w:r w:rsidR="00DE2C80">
        <w:rPr>
          <w:rFonts w:hint="eastAsia"/>
        </w:rPr>
        <w:t>会有某一线程去执行</w:t>
      </w:r>
      <w:r w:rsidR="00DE2C80">
        <w:rPr>
          <w:rFonts w:hint="eastAsia"/>
        </w:rPr>
        <w:t>Ta</w:t>
      </w:r>
      <w:r w:rsidR="00DE2C80">
        <w:t>s</w:t>
      </w:r>
      <w:r w:rsidR="00DE2C80">
        <w:rPr>
          <w:rFonts w:hint="eastAsia"/>
        </w:rPr>
        <w:t>k</w:t>
      </w:r>
      <w:r w:rsidR="00347C93">
        <w:rPr>
          <w:rFonts w:hint="eastAsia"/>
        </w:rPr>
        <w:t>。</w:t>
      </w:r>
    </w:p>
    <w:p w14:paraId="6B99E60B" w14:textId="44F326FF" w:rsidR="00347C93" w:rsidRDefault="00347C93" w:rsidP="00A21B95">
      <w:pPr>
        <w:pStyle w:val="afff8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Task</w:t>
      </w:r>
      <w:r>
        <w:rPr>
          <w:rFonts w:hint="eastAsia"/>
        </w:rPr>
        <w:t>执行完成后，会调用</w:t>
      </w:r>
      <w:proofErr w:type="spellStart"/>
      <w:r>
        <w:t>package_codec</w:t>
      </w:r>
      <w:proofErr w:type="spellEnd"/>
      <w:r>
        <w:t>::</w:t>
      </w:r>
      <w:r>
        <w:rPr>
          <w:rFonts w:hint="eastAsia"/>
        </w:rPr>
        <w:t>send</w:t>
      </w:r>
      <w:r>
        <w:rPr>
          <w:rFonts w:hint="eastAsia"/>
        </w:rPr>
        <w:t>函数，将执行完</w:t>
      </w:r>
      <w:r>
        <w:rPr>
          <w:rFonts w:hint="eastAsia"/>
        </w:rPr>
        <w:t>Task</w:t>
      </w:r>
      <w:r>
        <w:rPr>
          <w:rFonts w:hint="eastAsia"/>
        </w:rPr>
        <w:t>后的结果发送到客户端。</w:t>
      </w:r>
    </w:p>
    <w:p w14:paraId="13AEF710" w14:textId="2BEED30A" w:rsidR="007D0A48" w:rsidRDefault="00C64811" w:rsidP="00C64811">
      <w:pPr>
        <w:pStyle w:val="3"/>
      </w:pPr>
      <w:r>
        <w:rPr>
          <w:rFonts w:hint="eastAsia"/>
        </w:rPr>
        <w:lastRenderedPageBreak/>
        <w:t>目标轨迹分析时序图</w:t>
      </w:r>
    </w:p>
    <w:p w14:paraId="698AE1AE" w14:textId="6B3953A1" w:rsidR="00A80CD4" w:rsidRDefault="00243A27" w:rsidP="008F7E03">
      <w:pPr>
        <w:spacing w:line="240" w:lineRule="auto"/>
        <w:ind w:firstLineChars="0" w:firstLine="0"/>
      </w:pPr>
      <w:r>
        <w:object w:dxaOrig="15421" w:dyaOrig="8495" w14:anchorId="47C9E3DA">
          <v:shape id="_x0000_i1040" type="#_x0000_t75" style="width:499.7pt;height:311.15pt" o:ole="">
            <v:imagedata r:id="rId43" o:title=""/>
          </v:shape>
          <o:OLEObject Type="Embed" ProgID="Visio.Drawing.15" ShapeID="_x0000_i1040" DrawAspect="Content" ObjectID="_1757067888" r:id="rId44"/>
        </w:object>
      </w:r>
    </w:p>
    <w:p w14:paraId="4DB126A8" w14:textId="77777777" w:rsidR="00866F6F" w:rsidRDefault="00866F6F" w:rsidP="00866F6F">
      <w:pPr>
        <w:pStyle w:val="afff8"/>
        <w:numPr>
          <w:ilvl w:val="0"/>
          <w:numId w:val="24"/>
        </w:numPr>
        <w:spacing w:line="240" w:lineRule="auto"/>
        <w:ind w:firstLineChars="0"/>
      </w:pPr>
      <w:r>
        <w:rPr>
          <w:rFonts w:hint="eastAsia"/>
        </w:rPr>
        <w:t>执行</w:t>
      </w:r>
      <w:r>
        <w:rPr>
          <w:rFonts w:hint="eastAsia"/>
        </w:rPr>
        <w:t>Task</w:t>
      </w:r>
      <w:r>
        <w:rPr>
          <w:rFonts w:hint="eastAsia"/>
        </w:rPr>
        <w:t>时，先解析客户端发来的</w:t>
      </w:r>
      <w:r>
        <w:rPr>
          <w:rFonts w:hint="eastAsia"/>
        </w:rPr>
        <w:t>req</w:t>
      </w:r>
      <w:r>
        <w:rPr>
          <w:rFonts w:hint="eastAsia"/>
        </w:rPr>
        <w:t>，解析</w:t>
      </w:r>
      <w:r>
        <w:rPr>
          <w:rFonts w:hint="eastAsia"/>
        </w:rPr>
        <w:t>req</w:t>
      </w:r>
      <w:r>
        <w:rPr>
          <w:rFonts w:hint="eastAsia"/>
        </w:rPr>
        <w:t>中的信息。</w:t>
      </w:r>
    </w:p>
    <w:p w14:paraId="2024D612" w14:textId="77777777" w:rsidR="00866F6F" w:rsidRDefault="00866F6F" w:rsidP="00866F6F">
      <w:pPr>
        <w:pStyle w:val="afff8"/>
        <w:numPr>
          <w:ilvl w:val="0"/>
          <w:numId w:val="24"/>
        </w:numPr>
        <w:spacing w:line="240" w:lineRule="auto"/>
        <w:ind w:firstLineChars="0"/>
      </w:pPr>
      <w:r>
        <w:rPr>
          <w:rFonts w:hint="eastAsia"/>
        </w:rPr>
        <w:t>提取传入图片的人脸特征。</w:t>
      </w:r>
    </w:p>
    <w:p w14:paraId="40353E9D" w14:textId="77777777" w:rsidR="00866F6F" w:rsidRDefault="00866F6F" w:rsidP="00866F6F">
      <w:pPr>
        <w:pStyle w:val="afff8"/>
        <w:numPr>
          <w:ilvl w:val="0"/>
          <w:numId w:val="24"/>
        </w:numPr>
        <w:spacing w:line="240" w:lineRule="auto"/>
        <w:ind w:firstLineChars="0"/>
      </w:pPr>
      <w:r>
        <w:rPr>
          <w:rFonts w:hint="eastAsia"/>
        </w:rPr>
        <w:t>解析时间和地点范围。</w:t>
      </w:r>
    </w:p>
    <w:p w14:paraId="55AFF137" w14:textId="201EDEA6" w:rsidR="00866F6F" w:rsidRDefault="00866F6F" w:rsidP="00866F6F">
      <w:pPr>
        <w:pStyle w:val="afff8"/>
        <w:numPr>
          <w:ilvl w:val="0"/>
          <w:numId w:val="24"/>
        </w:numPr>
        <w:spacing w:line="240" w:lineRule="auto"/>
        <w:ind w:firstLineChars="0"/>
      </w:pPr>
      <w:r w:rsidRPr="00230A0E">
        <w:rPr>
          <w:rFonts w:hint="eastAsia"/>
        </w:rPr>
        <w:t>根据解析的时间和地址范围获取符合要求的所有数据（存储在</w:t>
      </w:r>
      <w:r w:rsidRPr="00230A0E">
        <w:rPr>
          <w:rFonts w:hint="eastAsia"/>
        </w:rPr>
        <w:t xml:space="preserve">vector&lt;Item&gt; </w:t>
      </w:r>
      <w:r w:rsidRPr="00230A0E">
        <w:rPr>
          <w:rFonts w:hint="eastAsia"/>
        </w:rPr>
        <w:t>中）。</w:t>
      </w:r>
    </w:p>
    <w:p w14:paraId="59C59F33" w14:textId="77777777" w:rsidR="00866F6F" w:rsidRDefault="00866F6F" w:rsidP="00866F6F">
      <w:pPr>
        <w:pStyle w:val="afff8"/>
        <w:numPr>
          <w:ilvl w:val="0"/>
          <w:numId w:val="24"/>
        </w:numPr>
        <w:spacing w:line="240" w:lineRule="auto"/>
        <w:ind w:firstLineChars="0"/>
      </w:pPr>
      <w:r>
        <w:rPr>
          <w:rFonts w:hint="eastAsia"/>
        </w:rPr>
        <w:t>先回获取内存中的数据</w:t>
      </w:r>
      <w:r>
        <w:t>(recorder::get())</w:t>
      </w:r>
      <w:r>
        <w:rPr>
          <w:rFonts w:hint="eastAsia"/>
        </w:rPr>
        <w:t>,</w:t>
      </w:r>
      <w:r>
        <w:rPr>
          <w:rFonts w:hint="eastAsia"/>
        </w:rPr>
        <w:t>然后再去磁盘中查找符合条件的数据</w:t>
      </w:r>
      <w:r>
        <w:rPr>
          <w:rFonts w:hint="eastAsia"/>
        </w:rPr>
        <w:t>(</w:t>
      </w:r>
      <w:proofErr w:type="spellStart"/>
      <w:r>
        <w:t>EnvDefault</w:t>
      </w:r>
      <w:proofErr w:type="spellEnd"/>
      <w:r>
        <w:t>::get()</w:t>
      </w:r>
      <w:r>
        <w:rPr>
          <w:rFonts w:hint="eastAsia"/>
        </w:rPr>
        <w:t>然后到</w:t>
      </w:r>
      <w:proofErr w:type="spellStart"/>
      <w:r>
        <w:rPr>
          <w:rFonts w:hint="eastAsia"/>
        </w:rPr>
        <w:t>blockca</w:t>
      </w:r>
      <w:r>
        <w:t>che</w:t>
      </w:r>
      <w:proofErr w:type="spellEnd"/>
      <w:r>
        <w:t>::get())</w:t>
      </w:r>
      <w:r>
        <w:rPr>
          <w:rFonts w:hint="eastAsia"/>
        </w:rPr>
        <w:t>。在查找磁盘数据时，会有一个</w:t>
      </w:r>
      <w:proofErr w:type="spellStart"/>
      <w:r>
        <w:rPr>
          <w:rFonts w:hint="eastAsia"/>
        </w:rPr>
        <w:t>D</w:t>
      </w:r>
      <w:r>
        <w:t>i</w:t>
      </w:r>
      <w:r>
        <w:rPr>
          <w:rFonts w:hint="eastAsia"/>
        </w:rPr>
        <w:t>sk</w:t>
      </w:r>
      <w:r>
        <w:t>T</w:t>
      </w:r>
      <w:r>
        <w:rPr>
          <w:rFonts w:hint="eastAsia"/>
        </w:rPr>
        <w:t>hread</w:t>
      </w:r>
      <w:proofErr w:type="spellEnd"/>
      <w:r>
        <w:rPr>
          <w:rFonts w:hint="eastAsia"/>
        </w:rPr>
        <w:t>专门进行磁盘的读取。</w:t>
      </w:r>
    </w:p>
    <w:p w14:paraId="01E13EBF" w14:textId="33389EE1" w:rsidR="006D6ECC" w:rsidRDefault="00230A0E" w:rsidP="00A06F30">
      <w:pPr>
        <w:pStyle w:val="afff8"/>
        <w:numPr>
          <w:ilvl w:val="0"/>
          <w:numId w:val="24"/>
        </w:numPr>
        <w:spacing w:line="240" w:lineRule="auto"/>
        <w:ind w:firstLineChars="0"/>
      </w:pPr>
      <w:r>
        <w:rPr>
          <w:rFonts w:hint="eastAsia"/>
        </w:rPr>
        <w:t>然后进行目标</w:t>
      </w:r>
      <w:r w:rsidR="00A06F30">
        <w:rPr>
          <w:rFonts w:hint="eastAsia"/>
        </w:rPr>
        <w:t>轨迹分析，</w:t>
      </w:r>
      <w:proofErr w:type="spellStart"/>
      <w:r>
        <w:rPr>
          <w:rFonts w:hint="eastAsia"/>
        </w:rPr>
        <w:t>cal_tracker</w:t>
      </w:r>
      <w:proofErr w:type="spellEnd"/>
      <w:r>
        <w:rPr>
          <w:rFonts w:hint="eastAsia"/>
        </w:rPr>
        <w:t>函数，就是搜寻</w:t>
      </w:r>
      <w:proofErr w:type="spellStart"/>
      <w:r>
        <w:rPr>
          <w:rFonts w:hint="eastAsia"/>
        </w:rPr>
        <w:t>member_num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最接近目标的图片，将结果存入</w:t>
      </w:r>
      <w:r>
        <w:rPr>
          <w:rFonts w:hint="eastAsia"/>
        </w:rPr>
        <w:t>target(vector&lt;Item&gt;)</w:t>
      </w:r>
      <w:r>
        <w:rPr>
          <w:rFonts w:hint="eastAsia"/>
        </w:rPr>
        <w:t>中。构建</w:t>
      </w:r>
      <w:proofErr w:type="spellStart"/>
      <w:r>
        <w:rPr>
          <w:rFonts w:hint="eastAsia"/>
        </w:rPr>
        <w:t>face_key</w:t>
      </w:r>
      <w:proofErr w:type="spellEnd"/>
      <w:r>
        <w:rPr>
          <w:rFonts w:hint="eastAsia"/>
        </w:rPr>
        <w:t>，用于下次快速查找。</w:t>
      </w:r>
      <w:proofErr w:type="spellStart"/>
      <w:r>
        <w:rPr>
          <w:rFonts w:hint="eastAsia"/>
        </w:rPr>
        <w:t>set_track_result_by_page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将数据集分页</w:t>
      </w:r>
      <w:r w:rsidR="006D6ECC">
        <w:rPr>
          <w:rFonts w:hint="eastAsia"/>
        </w:rPr>
        <w:t>。</w:t>
      </w:r>
    </w:p>
    <w:p w14:paraId="2657E3A2" w14:textId="72CB71FF" w:rsidR="00C22C01" w:rsidRPr="00A80CD4" w:rsidRDefault="00230A0E" w:rsidP="00A06F30">
      <w:pPr>
        <w:pStyle w:val="afff8"/>
        <w:numPr>
          <w:ilvl w:val="0"/>
          <w:numId w:val="24"/>
        </w:numPr>
        <w:spacing w:line="240" w:lineRule="auto"/>
        <w:ind w:firstLineChars="0"/>
      </w:pPr>
      <w:r>
        <w:rPr>
          <w:rFonts w:hint="eastAsia"/>
        </w:rPr>
        <w:t>结果存储在</w:t>
      </w:r>
      <w:r>
        <w:rPr>
          <w:rFonts w:hint="eastAsia"/>
        </w:rPr>
        <w:t>ack</w:t>
      </w:r>
      <w:r>
        <w:rPr>
          <w:rFonts w:hint="eastAsia"/>
        </w:rPr>
        <w:t>中发送给客户端。</w:t>
      </w:r>
    </w:p>
    <w:p w14:paraId="7519E0D8" w14:textId="04188691" w:rsidR="00C64811" w:rsidRDefault="00AD4CDA" w:rsidP="00AD4CDA">
      <w:pPr>
        <w:pStyle w:val="3"/>
      </w:pPr>
      <w:r>
        <w:rPr>
          <w:rFonts w:hint="eastAsia"/>
        </w:rPr>
        <w:lastRenderedPageBreak/>
        <w:t>频次分析时序图</w:t>
      </w:r>
    </w:p>
    <w:p w14:paraId="19BA689E" w14:textId="40150160" w:rsidR="008F7E03" w:rsidRDefault="00436B53" w:rsidP="00134EDF">
      <w:pPr>
        <w:spacing w:line="240" w:lineRule="auto"/>
        <w:ind w:firstLineChars="0" w:firstLine="0"/>
      </w:pPr>
      <w:r>
        <w:object w:dxaOrig="14642" w:dyaOrig="8521" w14:anchorId="0D92F148">
          <v:shape id="_x0000_i1041" type="#_x0000_t75" style="width:465pt;height:284.15pt" o:ole="">
            <v:imagedata r:id="rId45" o:title=""/>
          </v:shape>
          <o:OLEObject Type="Embed" ProgID="Visio.Drawing.15" ShapeID="_x0000_i1041" DrawAspect="Content" ObjectID="_1757067889" r:id="rId46"/>
        </w:object>
      </w:r>
    </w:p>
    <w:p w14:paraId="219A6E91" w14:textId="77777777" w:rsidR="00795FC5" w:rsidRDefault="00795FC5" w:rsidP="00795FC5">
      <w:pPr>
        <w:pStyle w:val="afff8"/>
        <w:numPr>
          <w:ilvl w:val="0"/>
          <w:numId w:val="25"/>
        </w:numPr>
        <w:spacing w:line="240" w:lineRule="auto"/>
        <w:ind w:firstLineChars="0"/>
      </w:pPr>
      <w:bookmarkStart w:id="44" w:name="_Hlk144890257"/>
      <w:r>
        <w:rPr>
          <w:rFonts w:hint="eastAsia"/>
        </w:rPr>
        <w:t>执行</w:t>
      </w:r>
      <w:r>
        <w:rPr>
          <w:rFonts w:hint="eastAsia"/>
        </w:rPr>
        <w:t>Task</w:t>
      </w:r>
      <w:r>
        <w:rPr>
          <w:rFonts w:hint="eastAsia"/>
        </w:rPr>
        <w:t>时，先解析客户端发来的</w:t>
      </w:r>
      <w:r>
        <w:rPr>
          <w:rFonts w:hint="eastAsia"/>
        </w:rPr>
        <w:t>req</w:t>
      </w:r>
      <w:r>
        <w:rPr>
          <w:rFonts w:hint="eastAsia"/>
        </w:rPr>
        <w:t>，解析</w:t>
      </w:r>
      <w:r>
        <w:rPr>
          <w:rFonts w:hint="eastAsia"/>
        </w:rPr>
        <w:t>req</w:t>
      </w:r>
      <w:r>
        <w:rPr>
          <w:rFonts w:hint="eastAsia"/>
        </w:rPr>
        <w:t>中的信息。</w:t>
      </w:r>
    </w:p>
    <w:p w14:paraId="3C908605" w14:textId="77777777" w:rsidR="00795FC5" w:rsidRDefault="00795FC5" w:rsidP="00795FC5">
      <w:pPr>
        <w:pStyle w:val="afff8"/>
        <w:numPr>
          <w:ilvl w:val="0"/>
          <w:numId w:val="25"/>
        </w:numPr>
        <w:spacing w:line="240" w:lineRule="auto"/>
        <w:ind w:firstLineChars="0"/>
      </w:pPr>
      <w:r>
        <w:rPr>
          <w:rFonts w:hint="eastAsia"/>
        </w:rPr>
        <w:t>提取传入图片的人脸特征。</w:t>
      </w:r>
    </w:p>
    <w:p w14:paraId="0F724363" w14:textId="77777777" w:rsidR="00795FC5" w:rsidRDefault="00795FC5" w:rsidP="00795FC5">
      <w:pPr>
        <w:pStyle w:val="afff8"/>
        <w:numPr>
          <w:ilvl w:val="0"/>
          <w:numId w:val="25"/>
        </w:numPr>
        <w:spacing w:line="240" w:lineRule="auto"/>
        <w:ind w:firstLineChars="0"/>
      </w:pPr>
      <w:r>
        <w:rPr>
          <w:rFonts w:hint="eastAsia"/>
        </w:rPr>
        <w:t>解析时间和地点范围。</w:t>
      </w:r>
    </w:p>
    <w:p w14:paraId="2D8FF113" w14:textId="77777777" w:rsidR="00795FC5" w:rsidRDefault="00795FC5" w:rsidP="00795FC5">
      <w:pPr>
        <w:pStyle w:val="afff8"/>
        <w:numPr>
          <w:ilvl w:val="0"/>
          <w:numId w:val="25"/>
        </w:numPr>
        <w:spacing w:line="240" w:lineRule="auto"/>
        <w:ind w:firstLineChars="0"/>
      </w:pPr>
      <w:r>
        <w:t xml:space="preserve"> </w:t>
      </w:r>
      <w:r w:rsidRPr="00230A0E">
        <w:rPr>
          <w:rFonts w:hint="eastAsia"/>
        </w:rPr>
        <w:t>根据解析的时间和地址范围获取符合要求的所有数据（存储在</w:t>
      </w:r>
      <w:r w:rsidRPr="00230A0E">
        <w:rPr>
          <w:rFonts w:hint="eastAsia"/>
        </w:rPr>
        <w:t xml:space="preserve">vector&lt;Item&gt; </w:t>
      </w:r>
      <w:r w:rsidRPr="00230A0E">
        <w:rPr>
          <w:rFonts w:hint="eastAsia"/>
        </w:rPr>
        <w:t>中）。</w:t>
      </w:r>
    </w:p>
    <w:p w14:paraId="06204404" w14:textId="77777777" w:rsidR="00795FC5" w:rsidRDefault="00795FC5" w:rsidP="00795FC5">
      <w:pPr>
        <w:pStyle w:val="afff8"/>
        <w:numPr>
          <w:ilvl w:val="0"/>
          <w:numId w:val="25"/>
        </w:numPr>
        <w:spacing w:line="240" w:lineRule="auto"/>
        <w:ind w:firstLineChars="0"/>
      </w:pPr>
      <w:r>
        <w:rPr>
          <w:rFonts w:hint="eastAsia"/>
        </w:rPr>
        <w:t>先回获取内存中的数据</w:t>
      </w:r>
      <w:r>
        <w:t>(recorder::get())</w:t>
      </w:r>
      <w:r>
        <w:rPr>
          <w:rFonts w:hint="eastAsia"/>
        </w:rPr>
        <w:t>,</w:t>
      </w:r>
      <w:r>
        <w:rPr>
          <w:rFonts w:hint="eastAsia"/>
        </w:rPr>
        <w:t>然后再去磁盘中查找符合条件的数据</w:t>
      </w:r>
      <w:r>
        <w:rPr>
          <w:rFonts w:hint="eastAsia"/>
        </w:rPr>
        <w:t>(</w:t>
      </w:r>
      <w:proofErr w:type="spellStart"/>
      <w:r>
        <w:t>EnvDefault</w:t>
      </w:r>
      <w:proofErr w:type="spellEnd"/>
      <w:r>
        <w:t>::get()</w:t>
      </w:r>
      <w:r>
        <w:rPr>
          <w:rFonts w:hint="eastAsia"/>
        </w:rPr>
        <w:t>然后到</w:t>
      </w:r>
      <w:proofErr w:type="spellStart"/>
      <w:r>
        <w:rPr>
          <w:rFonts w:hint="eastAsia"/>
        </w:rPr>
        <w:t>blockca</w:t>
      </w:r>
      <w:r>
        <w:t>che</w:t>
      </w:r>
      <w:proofErr w:type="spellEnd"/>
      <w:r>
        <w:t>::get())</w:t>
      </w:r>
      <w:r>
        <w:rPr>
          <w:rFonts w:hint="eastAsia"/>
        </w:rPr>
        <w:t>。在查找磁盘数据时，会有一个</w:t>
      </w:r>
      <w:proofErr w:type="spellStart"/>
      <w:r>
        <w:rPr>
          <w:rFonts w:hint="eastAsia"/>
        </w:rPr>
        <w:t>D</w:t>
      </w:r>
      <w:r>
        <w:t>i</w:t>
      </w:r>
      <w:r>
        <w:rPr>
          <w:rFonts w:hint="eastAsia"/>
        </w:rPr>
        <w:t>sk</w:t>
      </w:r>
      <w:r>
        <w:t>T</w:t>
      </w:r>
      <w:r>
        <w:rPr>
          <w:rFonts w:hint="eastAsia"/>
        </w:rPr>
        <w:t>hread</w:t>
      </w:r>
      <w:proofErr w:type="spellEnd"/>
      <w:r>
        <w:rPr>
          <w:rFonts w:hint="eastAsia"/>
        </w:rPr>
        <w:t>专门进行磁盘的读取。</w:t>
      </w:r>
    </w:p>
    <w:bookmarkEnd w:id="44"/>
    <w:p w14:paraId="721CBBCA" w14:textId="374414B1" w:rsidR="005719FF" w:rsidRDefault="005719FF" w:rsidP="005719FF">
      <w:pPr>
        <w:pStyle w:val="afff8"/>
        <w:numPr>
          <w:ilvl w:val="0"/>
          <w:numId w:val="25"/>
        </w:numPr>
        <w:ind w:firstLineChars="0"/>
      </w:pPr>
      <w:r>
        <w:rPr>
          <w:rFonts w:hint="eastAsia"/>
        </w:rPr>
        <w:t>进行频次分析，</w:t>
      </w:r>
      <w:r w:rsidR="00701AE1">
        <w:rPr>
          <w:rFonts w:hint="eastAsia"/>
        </w:rPr>
        <w:t>其中</w:t>
      </w:r>
      <w:proofErr w:type="spellStart"/>
      <w:r w:rsidR="00701AE1">
        <w:rPr>
          <w:rFonts w:hint="eastAsia"/>
        </w:rPr>
        <w:t>cal_tracker</w:t>
      </w:r>
      <w:proofErr w:type="spellEnd"/>
      <w:r w:rsidR="00701AE1">
        <w:rPr>
          <w:rFonts w:hint="eastAsia"/>
        </w:rPr>
        <w:t>函数，就是搜寻</w:t>
      </w:r>
      <w:proofErr w:type="spellStart"/>
      <w:r w:rsidR="00701AE1">
        <w:rPr>
          <w:rFonts w:hint="eastAsia"/>
        </w:rPr>
        <w:t>member_num</w:t>
      </w:r>
      <w:proofErr w:type="spellEnd"/>
      <w:proofErr w:type="gramStart"/>
      <w:r w:rsidR="00701AE1">
        <w:rPr>
          <w:rFonts w:hint="eastAsia"/>
        </w:rPr>
        <w:t>个</w:t>
      </w:r>
      <w:proofErr w:type="gramEnd"/>
      <w:r w:rsidR="00701AE1">
        <w:rPr>
          <w:rFonts w:hint="eastAsia"/>
        </w:rPr>
        <w:t>最接近目标的图片，将结果存入</w:t>
      </w:r>
      <w:r w:rsidR="00701AE1">
        <w:rPr>
          <w:rFonts w:hint="eastAsia"/>
        </w:rPr>
        <w:t>target(vector&lt;Item&gt;)</w:t>
      </w:r>
      <w:r w:rsidR="00701AE1">
        <w:rPr>
          <w:rFonts w:hint="eastAsia"/>
        </w:rPr>
        <w:t>中。</w:t>
      </w:r>
      <w:proofErr w:type="spellStart"/>
      <w:r w:rsidR="007544E5" w:rsidRPr="007544E5">
        <w:rPr>
          <w:rFonts w:hint="eastAsia"/>
        </w:rPr>
        <w:t>cal_cluster</w:t>
      </w:r>
      <w:proofErr w:type="spellEnd"/>
      <w:r w:rsidR="007544E5" w:rsidRPr="007544E5">
        <w:rPr>
          <w:rFonts w:hint="eastAsia"/>
        </w:rPr>
        <w:t>总共有</w:t>
      </w:r>
      <w:r w:rsidR="007544E5" w:rsidRPr="007544E5">
        <w:rPr>
          <w:rFonts w:hint="eastAsia"/>
        </w:rPr>
        <w:t>size</w:t>
      </w:r>
      <w:proofErr w:type="gramStart"/>
      <w:r w:rsidR="007544E5" w:rsidRPr="007544E5">
        <w:rPr>
          <w:rFonts w:hint="eastAsia"/>
        </w:rPr>
        <w:t>个</w:t>
      </w:r>
      <w:proofErr w:type="gramEnd"/>
      <w:r w:rsidR="007544E5" w:rsidRPr="007544E5">
        <w:rPr>
          <w:rFonts w:hint="eastAsia"/>
        </w:rPr>
        <w:t>目标，然后将聚类，每个查询向量的最近邻的数量为</w:t>
      </w:r>
      <w:proofErr w:type="spellStart"/>
      <w:r w:rsidR="007544E5" w:rsidRPr="007544E5">
        <w:rPr>
          <w:rFonts w:hint="eastAsia"/>
        </w:rPr>
        <w:t>member_num</w:t>
      </w:r>
      <w:proofErr w:type="spellEnd"/>
      <w:r w:rsidR="007544E5" w:rsidRPr="007544E5">
        <w:rPr>
          <w:rFonts w:hint="eastAsia"/>
        </w:rPr>
        <w:t>。然后处理结果就是每个人的频次分析。</w:t>
      </w:r>
    </w:p>
    <w:p w14:paraId="159BCA63" w14:textId="784CB599" w:rsidR="00701AE1" w:rsidRDefault="00701AE1" w:rsidP="005719FF">
      <w:pPr>
        <w:pStyle w:val="afff8"/>
        <w:numPr>
          <w:ilvl w:val="0"/>
          <w:numId w:val="25"/>
        </w:numPr>
        <w:ind w:firstLineChars="0"/>
      </w:pPr>
      <w:r>
        <w:rPr>
          <w:rFonts w:hint="eastAsia"/>
        </w:rPr>
        <w:t>将</w:t>
      </w:r>
      <w:r w:rsidR="005719FF">
        <w:rPr>
          <w:rFonts w:hint="eastAsia"/>
        </w:rPr>
        <w:t>最终的</w:t>
      </w:r>
      <w:r>
        <w:rPr>
          <w:rFonts w:hint="eastAsia"/>
        </w:rPr>
        <w:t>结果发往客户端。</w:t>
      </w:r>
    </w:p>
    <w:p w14:paraId="0D1B7E42" w14:textId="6010A7D8" w:rsidR="008D5743" w:rsidRDefault="008D5743">
      <w:pPr>
        <w:topLinePunct w:val="0"/>
        <w:spacing w:line="240" w:lineRule="auto"/>
        <w:ind w:firstLineChars="0" w:firstLine="0"/>
        <w:jc w:val="left"/>
      </w:pPr>
      <w:r>
        <w:br w:type="page"/>
      </w:r>
    </w:p>
    <w:p w14:paraId="77CA01DC" w14:textId="680196D0" w:rsidR="006250A8" w:rsidRDefault="008D5743" w:rsidP="00AD4CDA">
      <w:pPr>
        <w:pStyle w:val="3"/>
      </w:pPr>
      <w:r>
        <w:rPr>
          <w:rFonts w:hint="eastAsia"/>
        </w:rPr>
        <w:lastRenderedPageBreak/>
        <w:t>落脚点分析时序图</w:t>
      </w:r>
    </w:p>
    <w:p w14:paraId="47AE74B6" w14:textId="782B66BC" w:rsidR="008D5743" w:rsidRDefault="00A22BEC" w:rsidP="0092163C">
      <w:pPr>
        <w:spacing w:line="240" w:lineRule="auto"/>
        <w:ind w:firstLineChars="0" w:firstLine="0"/>
      </w:pPr>
      <w:r>
        <w:object w:dxaOrig="14641" w:dyaOrig="8520" w14:anchorId="30D5AFE9">
          <v:shape id="_x0000_i1042" type="#_x0000_t75" style="width:460.3pt;height:289.3pt" o:ole="">
            <v:imagedata r:id="rId47" o:title=""/>
          </v:shape>
          <o:OLEObject Type="Embed" ProgID="Visio.Drawing.15" ShapeID="_x0000_i1042" DrawAspect="Content" ObjectID="_1757067890" r:id="rId48"/>
        </w:object>
      </w:r>
    </w:p>
    <w:p w14:paraId="49FAFD31" w14:textId="77777777" w:rsidR="00AC670A" w:rsidRDefault="00AC670A" w:rsidP="00AC670A">
      <w:pPr>
        <w:pStyle w:val="afff8"/>
        <w:numPr>
          <w:ilvl w:val="0"/>
          <w:numId w:val="27"/>
        </w:numPr>
        <w:spacing w:line="240" w:lineRule="auto"/>
        <w:ind w:firstLineChars="0"/>
      </w:pPr>
      <w:bookmarkStart w:id="45" w:name="_Hlk144890637"/>
      <w:r>
        <w:rPr>
          <w:rFonts w:hint="eastAsia"/>
        </w:rPr>
        <w:t>执行</w:t>
      </w:r>
      <w:r>
        <w:rPr>
          <w:rFonts w:hint="eastAsia"/>
        </w:rPr>
        <w:t>Task</w:t>
      </w:r>
      <w:r>
        <w:rPr>
          <w:rFonts w:hint="eastAsia"/>
        </w:rPr>
        <w:t>时，先解析客户端发来的</w:t>
      </w:r>
      <w:r>
        <w:rPr>
          <w:rFonts w:hint="eastAsia"/>
        </w:rPr>
        <w:t>req</w:t>
      </w:r>
      <w:r>
        <w:rPr>
          <w:rFonts w:hint="eastAsia"/>
        </w:rPr>
        <w:t>，解析</w:t>
      </w:r>
      <w:r>
        <w:rPr>
          <w:rFonts w:hint="eastAsia"/>
        </w:rPr>
        <w:t>req</w:t>
      </w:r>
      <w:r>
        <w:rPr>
          <w:rFonts w:hint="eastAsia"/>
        </w:rPr>
        <w:t>中的信息。</w:t>
      </w:r>
    </w:p>
    <w:p w14:paraId="3CD00A4E" w14:textId="77777777" w:rsidR="00AC670A" w:rsidRDefault="00AC670A" w:rsidP="00AC670A">
      <w:pPr>
        <w:pStyle w:val="afff8"/>
        <w:numPr>
          <w:ilvl w:val="0"/>
          <w:numId w:val="27"/>
        </w:numPr>
        <w:spacing w:line="240" w:lineRule="auto"/>
        <w:ind w:firstLineChars="0"/>
      </w:pPr>
      <w:r>
        <w:rPr>
          <w:rFonts w:hint="eastAsia"/>
        </w:rPr>
        <w:t>提取传入图片的人脸特征。</w:t>
      </w:r>
    </w:p>
    <w:p w14:paraId="14283372" w14:textId="77777777" w:rsidR="00AC670A" w:rsidRDefault="00AC670A" w:rsidP="00AC670A">
      <w:pPr>
        <w:pStyle w:val="afff8"/>
        <w:numPr>
          <w:ilvl w:val="0"/>
          <w:numId w:val="27"/>
        </w:numPr>
        <w:spacing w:line="240" w:lineRule="auto"/>
        <w:ind w:firstLineChars="0"/>
      </w:pPr>
      <w:r>
        <w:rPr>
          <w:rFonts w:hint="eastAsia"/>
        </w:rPr>
        <w:t>解析时间和地点范围。</w:t>
      </w:r>
    </w:p>
    <w:p w14:paraId="654A5F79" w14:textId="77777777" w:rsidR="00AC670A" w:rsidRDefault="00AC670A" w:rsidP="00AC670A">
      <w:pPr>
        <w:pStyle w:val="afff8"/>
        <w:numPr>
          <w:ilvl w:val="0"/>
          <w:numId w:val="27"/>
        </w:numPr>
        <w:spacing w:line="240" w:lineRule="auto"/>
        <w:ind w:firstLineChars="0"/>
      </w:pPr>
      <w:r>
        <w:t xml:space="preserve"> </w:t>
      </w:r>
      <w:r w:rsidRPr="00230A0E">
        <w:rPr>
          <w:rFonts w:hint="eastAsia"/>
        </w:rPr>
        <w:t>根据解析的时间和地址范围获取符合要求的所有数据（存储在</w:t>
      </w:r>
      <w:r w:rsidRPr="00230A0E">
        <w:rPr>
          <w:rFonts w:hint="eastAsia"/>
        </w:rPr>
        <w:t xml:space="preserve">vector&lt;Item&gt; </w:t>
      </w:r>
      <w:r w:rsidRPr="00230A0E">
        <w:rPr>
          <w:rFonts w:hint="eastAsia"/>
        </w:rPr>
        <w:t>中）。</w:t>
      </w:r>
    </w:p>
    <w:p w14:paraId="36935647" w14:textId="6E0C7294" w:rsidR="0092163C" w:rsidRDefault="00AC670A" w:rsidP="00AC670A">
      <w:pPr>
        <w:pStyle w:val="afff8"/>
        <w:numPr>
          <w:ilvl w:val="0"/>
          <w:numId w:val="27"/>
        </w:numPr>
        <w:spacing w:line="240" w:lineRule="auto"/>
        <w:ind w:firstLineChars="0"/>
      </w:pPr>
      <w:r>
        <w:rPr>
          <w:rFonts w:hint="eastAsia"/>
        </w:rPr>
        <w:t>先回获取内存中的数据</w:t>
      </w:r>
      <w:r>
        <w:t>(recorder::get())</w:t>
      </w:r>
      <w:r>
        <w:rPr>
          <w:rFonts w:hint="eastAsia"/>
        </w:rPr>
        <w:t>,</w:t>
      </w:r>
      <w:r>
        <w:rPr>
          <w:rFonts w:hint="eastAsia"/>
        </w:rPr>
        <w:t>然后再去磁盘中查找符合条件的数据</w:t>
      </w:r>
      <w:r>
        <w:rPr>
          <w:rFonts w:hint="eastAsia"/>
        </w:rPr>
        <w:t>(</w:t>
      </w:r>
      <w:proofErr w:type="spellStart"/>
      <w:r>
        <w:t>EnvDefault</w:t>
      </w:r>
      <w:proofErr w:type="spellEnd"/>
      <w:r>
        <w:t>::get()</w:t>
      </w:r>
      <w:r>
        <w:rPr>
          <w:rFonts w:hint="eastAsia"/>
        </w:rPr>
        <w:t>然后到</w:t>
      </w:r>
      <w:proofErr w:type="spellStart"/>
      <w:r>
        <w:rPr>
          <w:rFonts w:hint="eastAsia"/>
        </w:rPr>
        <w:t>blockca</w:t>
      </w:r>
      <w:r>
        <w:t>che</w:t>
      </w:r>
      <w:proofErr w:type="spellEnd"/>
      <w:r>
        <w:t>::get())</w:t>
      </w:r>
      <w:r>
        <w:rPr>
          <w:rFonts w:hint="eastAsia"/>
        </w:rPr>
        <w:t>。在查找磁盘数据时，会有一个</w:t>
      </w:r>
      <w:proofErr w:type="spellStart"/>
      <w:r>
        <w:rPr>
          <w:rFonts w:hint="eastAsia"/>
        </w:rPr>
        <w:t>D</w:t>
      </w:r>
      <w:r>
        <w:t>i</w:t>
      </w:r>
      <w:r>
        <w:rPr>
          <w:rFonts w:hint="eastAsia"/>
        </w:rPr>
        <w:t>sk</w:t>
      </w:r>
      <w:r>
        <w:t>T</w:t>
      </w:r>
      <w:r>
        <w:rPr>
          <w:rFonts w:hint="eastAsia"/>
        </w:rPr>
        <w:t>hread</w:t>
      </w:r>
      <w:proofErr w:type="spellEnd"/>
      <w:r>
        <w:rPr>
          <w:rFonts w:hint="eastAsia"/>
        </w:rPr>
        <w:t>专门进行磁盘的读取。</w:t>
      </w:r>
    </w:p>
    <w:bookmarkEnd w:id="45"/>
    <w:p w14:paraId="2444F64E" w14:textId="77777777" w:rsidR="00AC670A" w:rsidRDefault="00AC670A" w:rsidP="00AC670A">
      <w:pPr>
        <w:pStyle w:val="afff8"/>
        <w:numPr>
          <w:ilvl w:val="0"/>
          <w:numId w:val="27"/>
        </w:numPr>
        <w:spacing w:line="240" w:lineRule="auto"/>
        <w:ind w:firstLineChars="0"/>
      </w:pPr>
      <w:r>
        <w:rPr>
          <w:rFonts w:hint="eastAsia"/>
        </w:rPr>
        <w:t>进行落脚点分析，其中</w:t>
      </w:r>
      <w:proofErr w:type="spellStart"/>
      <w:r>
        <w:rPr>
          <w:rFonts w:hint="eastAsia"/>
        </w:rPr>
        <w:t>cal_tracker</w:t>
      </w:r>
      <w:proofErr w:type="spellEnd"/>
      <w:r>
        <w:rPr>
          <w:rFonts w:hint="eastAsia"/>
        </w:rPr>
        <w:t>函数，就是搜寻</w:t>
      </w:r>
      <w:proofErr w:type="spellStart"/>
      <w:r>
        <w:rPr>
          <w:rFonts w:hint="eastAsia"/>
        </w:rPr>
        <w:t>member_num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最接近目标的图片，将结果存入</w:t>
      </w:r>
      <w:r>
        <w:rPr>
          <w:rFonts w:hint="eastAsia"/>
        </w:rPr>
        <w:t>target(vector&lt;Item&gt;)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。将</w:t>
      </w:r>
      <w:proofErr w:type="spellStart"/>
      <w:r>
        <w:rPr>
          <w:rFonts w:hint="eastAsia"/>
        </w:rPr>
        <w:t>member_num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目标按照地点进行划分</w:t>
      </w:r>
      <w:r>
        <w:rPr>
          <w:rFonts w:hint="eastAsia"/>
        </w:rPr>
        <w:t>,</w:t>
      </w:r>
      <w:r>
        <w:rPr>
          <w:rFonts w:hint="eastAsia"/>
        </w:rPr>
        <w:t>如果目标的</w:t>
      </w:r>
      <w:r>
        <w:rPr>
          <w:rFonts w:hint="eastAsia"/>
        </w:rPr>
        <w:t>appearance</w:t>
      </w:r>
      <w:r>
        <w:rPr>
          <w:rFonts w:hint="eastAsia"/>
        </w:rPr>
        <w:t>，</w:t>
      </w:r>
      <w:r>
        <w:rPr>
          <w:rFonts w:hint="eastAsia"/>
        </w:rPr>
        <w:t>ack</w:t>
      </w:r>
      <w:r>
        <w:rPr>
          <w:rFonts w:hint="eastAsia"/>
        </w:rPr>
        <w:t>中没有，则添加目标的</w:t>
      </w:r>
      <w:r>
        <w:rPr>
          <w:rFonts w:hint="eastAsia"/>
        </w:rPr>
        <w:t>appearance</w:t>
      </w:r>
      <w:r>
        <w:rPr>
          <w:rFonts w:hint="eastAsia"/>
        </w:rPr>
        <w:t>并记录其出现的时间。</w:t>
      </w:r>
    </w:p>
    <w:p w14:paraId="56462EE0" w14:textId="3D15A073" w:rsidR="005D17CF" w:rsidRDefault="00AC670A" w:rsidP="00AC670A">
      <w:pPr>
        <w:pStyle w:val="afff8"/>
        <w:numPr>
          <w:ilvl w:val="0"/>
          <w:numId w:val="27"/>
        </w:numPr>
        <w:spacing w:line="240" w:lineRule="auto"/>
        <w:ind w:firstLineChars="0"/>
      </w:pPr>
      <w:r>
        <w:rPr>
          <w:rFonts w:hint="eastAsia"/>
        </w:rPr>
        <w:t>构建</w:t>
      </w:r>
      <w:proofErr w:type="spellStart"/>
      <w:r>
        <w:rPr>
          <w:rFonts w:hint="eastAsia"/>
        </w:rPr>
        <w:t>face_key</w:t>
      </w:r>
      <w:proofErr w:type="spellEnd"/>
      <w:r>
        <w:rPr>
          <w:rFonts w:hint="eastAsia"/>
        </w:rPr>
        <w:t>，用于下次快速查找。将结果发往客户端。</w:t>
      </w:r>
    </w:p>
    <w:p w14:paraId="01B92164" w14:textId="77777777" w:rsidR="005D17CF" w:rsidRDefault="005D17CF">
      <w:pPr>
        <w:topLinePunct w:val="0"/>
        <w:spacing w:line="240" w:lineRule="auto"/>
        <w:ind w:firstLineChars="0" w:firstLine="0"/>
        <w:jc w:val="left"/>
      </w:pPr>
      <w:r>
        <w:br w:type="page"/>
      </w:r>
    </w:p>
    <w:p w14:paraId="739EE718" w14:textId="62C6B288" w:rsidR="005D17CF" w:rsidRDefault="005D17CF" w:rsidP="00AD4CDA">
      <w:pPr>
        <w:pStyle w:val="3"/>
      </w:pPr>
      <w:r>
        <w:rPr>
          <w:rFonts w:hint="eastAsia"/>
        </w:rPr>
        <w:lastRenderedPageBreak/>
        <w:t>同行分析</w:t>
      </w:r>
    </w:p>
    <w:p w14:paraId="72F76C50" w14:textId="46776D71" w:rsidR="005D17CF" w:rsidRDefault="00A22BEC" w:rsidP="005D17CF">
      <w:pPr>
        <w:spacing w:line="240" w:lineRule="auto"/>
        <w:ind w:firstLineChars="0" w:firstLine="0"/>
      </w:pPr>
      <w:r>
        <w:object w:dxaOrig="14641" w:dyaOrig="8520" w14:anchorId="79B66C31">
          <v:shape id="_x0000_i1043" type="#_x0000_t75" style="width:470.55pt;height:303.85pt" o:ole="">
            <v:imagedata r:id="rId49" o:title=""/>
          </v:shape>
          <o:OLEObject Type="Embed" ProgID="Visio.Drawing.15" ShapeID="_x0000_i1043" DrawAspect="Content" ObjectID="_1757067891" r:id="rId50"/>
        </w:object>
      </w:r>
    </w:p>
    <w:p w14:paraId="155E857A" w14:textId="77777777" w:rsidR="005D17CF" w:rsidRDefault="005D17CF" w:rsidP="005D17CF">
      <w:pPr>
        <w:pStyle w:val="afff8"/>
        <w:numPr>
          <w:ilvl w:val="0"/>
          <w:numId w:val="28"/>
        </w:numPr>
        <w:spacing w:line="240" w:lineRule="auto"/>
        <w:ind w:firstLineChars="0"/>
      </w:pPr>
      <w:r>
        <w:rPr>
          <w:rFonts w:hint="eastAsia"/>
        </w:rPr>
        <w:t>执行</w:t>
      </w:r>
      <w:r>
        <w:rPr>
          <w:rFonts w:hint="eastAsia"/>
        </w:rPr>
        <w:t>Task</w:t>
      </w:r>
      <w:r>
        <w:rPr>
          <w:rFonts w:hint="eastAsia"/>
        </w:rPr>
        <w:t>时，先解析客户端发来的</w:t>
      </w:r>
      <w:r>
        <w:rPr>
          <w:rFonts w:hint="eastAsia"/>
        </w:rPr>
        <w:t>req</w:t>
      </w:r>
      <w:r>
        <w:rPr>
          <w:rFonts w:hint="eastAsia"/>
        </w:rPr>
        <w:t>，解析</w:t>
      </w:r>
      <w:r>
        <w:rPr>
          <w:rFonts w:hint="eastAsia"/>
        </w:rPr>
        <w:t>req</w:t>
      </w:r>
      <w:r>
        <w:rPr>
          <w:rFonts w:hint="eastAsia"/>
        </w:rPr>
        <w:t>中的信息。</w:t>
      </w:r>
    </w:p>
    <w:p w14:paraId="6633514A" w14:textId="77777777" w:rsidR="005D17CF" w:rsidRDefault="005D17CF" w:rsidP="005D17CF">
      <w:pPr>
        <w:pStyle w:val="afff8"/>
        <w:numPr>
          <w:ilvl w:val="0"/>
          <w:numId w:val="28"/>
        </w:numPr>
        <w:spacing w:line="240" w:lineRule="auto"/>
        <w:ind w:firstLineChars="0"/>
      </w:pPr>
      <w:r>
        <w:rPr>
          <w:rFonts w:hint="eastAsia"/>
        </w:rPr>
        <w:t>提取传入图片的人脸特征。</w:t>
      </w:r>
    </w:p>
    <w:p w14:paraId="59C27805" w14:textId="77777777" w:rsidR="005D17CF" w:rsidRDefault="005D17CF" w:rsidP="005D17CF">
      <w:pPr>
        <w:pStyle w:val="afff8"/>
        <w:numPr>
          <w:ilvl w:val="0"/>
          <w:numId w:val="28"/>
        </w:numPr>
        <w:spacing w:line="240" w:lineRule="auto"/>
        <w:ind w:firstLineChars="0"/>
      </w:pPr>
      <w:r>
        <w:rPr>
          <w:rFonts w:hint="eastAsia"/>
        </w:rPr>
        <w:t>解析时间和地点范围。</w:t>
      </w:r>
    </w:p>
    <w:p w14:paraId="1483467D" w14:textId="77777777" w:rsidR="005D17CF" w:rsidRDefault="005D17CF" w:rsidP="005D17CF">
      <w:pPr>
        <w:pStyle w:val="afff8"/>
        <w:numPr>
          <w:ilvl w:val="0"/>
          <w:numId w:val="28"/>
        </w:numPr>
        <w:spacing w:line="240" w:lineRule="auto"/>
        <w:ind w:firstLineChars="0"/>
      </w:pPr>
      <w:r>
        <w:t xml:space="preserve"> </w:t>
      </w:r>
      <w:r w:rsidRPr="00230A0E">
        <w:rPr>
          <w:rFonts w:hint="eastAsia"/>
        </w:rPr>
        <w:t>根据解析的时间和地址范围获取符合要求的所有数据（存储在</w:t>
      </w:r>
      <w:r w:rsidRPr="00230A0E">
        <w:rPr>
          <w:rFonts w:hint="eastAsia"/>
        </w:rPr>
        <w:t xml:space="preserve">vector&lt;Item&gt; </w:t>
      </w:r>
      <w:r w:rsidRPr="00230A0E">
        <w:rPr>
          <w:rFonts w:hint="eastAsia"/>
        </w:rPr>
        <w:t>中）。</w:t>
      </w:r>
    </w:p>
    <w:p w14:paraId="268BB8D2" w14:textId="77777777" w:rsidR="005D17CF" w:rsidRDefault="005D17CF" w:rsidP="005D17CF">
      <w:pPr>
        <w:pStyle w:val="afff8"/>
        <w:numPr>
          <w:ilvl w:val="0"/>
          <w:numId w:val="28"/>
        </w:numPr>
        <w:spacing w:line="240" w:lineRule="auto"/>
        <w:ind w:firstLineChars="0"/>
      </w:pPr>
      <w:r>
        <w:rPr>
          <w:rFonts w:hint="eastAsia"/>
        </w:rPr>
        <w:t>先回获取内存中的数据</w:t>
      </w:r>
      <w:r>
        <w:t>(recorder::get())</w:t>
      </w:r>
      <w:r>
        <w:rPr>
          <w:rFonts w:hint="eastAsia"/>
        </w:rPr>
        <w:t>,</w:t>
      </w:r>
      <w:r>
        <w:rPr>
          <w:rFonts w:hint="eastAsia"/>
        </w:rPr>
        <w:t>然后再去磁盘中查找符合条件的数据</w:t>
      </w:r>
      <w:r>
        <w:rPr>
          <w:rFonts w:hint="eastAsia"/>
        </w:rPr>
        <w:t>(</w:t>
      </w:r>
      <w:proofErr w:type="spellStart"/>
      <w:r>
        <w:t>EnvDefault</w:t>
      </w:r>
      <w:proofErr w:type="spellEnd"/>
      <w:r>
        <w:t>::get()</w:t>
      </w:r>
      <w:r>
        <w:rPr>
          <w:rFonts w:hint="eastAsia"/>
        </w:rPr>
        <w:t>然后到</w:t>
      </w:r>
      <w:proofErr w:type="spellStart"/>
      <w:r>
        <w:rPr>
          <w:rFonts w:hint="eastAsia"/>
        </w:rPr>
        <w:t>blockca</w:t>
      </w:r>
      <w:r>
        <w:t>che</w:t>
      </w:r>
      <w:proofErr w:type="spellEnd"/>
      <w:r>
        <w:t>::get())</w:t>
      </w:r>
      <w:r>
        <w:rPr>
          <w:rFonts w:hint="eastAsia"/>
        </w:rPr>
        <w:t>。在查找磁盘数据时，会有一个</w:t>
      </w:r>
      <w:proofErr w:type="spellStart"/>
      <w:r>
        <w:rPr>
          <w:rFonts w:hint="eastAsia"/>
        </w:rPr>
        <w:t>D</w:t>
      </w:r>
      <w:r>
        <w:t>i</w:t>
      </w:r>
      <w:r>
        <w:rPr>
          <w:rFonts w:hint="eastAsia"/>
        </w:rPr>
        <w:t>sk</w:t>
      </w:r>
      <w:r>
        <w:t>T</w:t>
      </w:r>
      <w:r>
        <w:rPr>
          <w:rFonts w:hint="eastAsia"/>
        </w:rPr>
        <w:t>hread</w:t>
      </w:r>
      <w:proofErr w:type="spellEnd"/>
      <w:r>
        <w:rPr>
          <w:rFonts w:hint="eastAsia"/>
        </w:rPr>
        <w:t>专门进行磁盘的读取。</w:t>
      </w:r>
    </w:p>
    <w:p w14:paraId="00779C79" w14:textId="598DEFE9" w:rsidR="005D17CF" w:rsidRDefault="005D17CF" w:rsidP="005D17CF">
      <w:pPr>
        <w:pStyle w:val="afff8"/>
        <w:numPr>
          <w:ilvl w:val="0"/>
          <w:numId w:val="28"/>
        </w:numPr>
        <w:spacing w:line="240" w:lineRule="auto"/>
        <w:ind w:firstLineChars="0"/>
      </w:pPr>
      <w:r>
        <w:rPr>
          <w:rFonts w:hint="eastAsia"/>
        </w:rPr>
        <w:t>同行分析，在</w:t>
      </w:r>
      <w:proofErr w:type="spellStart"/>
      <w:r>
        <w:t>cal_tracker</w:t>
      </w:r>
      <w:proofErr w:type="spellEnd"/>
      <w:r>
        <w:rPr>
          <w:rFonts w:hint="eastAsia"/>
        </w:rPr>
        <w:t>计算时，将时间延迟改为</w:t>
      </w:r>
      <w:r>
        <w:rPr>
          <w:rFonts w:hint="eastAsia"/>
        </w:rPr>
        <w:t>1s</w:t>
      </w:r>
      <w:r>
        <w:rPr>
          <w:rFonts w:hint="eastAsia"/>
        </w:rPr>
        <w:t>，这里会计算出伴随人员的信息存储在</w:t>
      </w:r>
      <w:proofErr w:type="spellStart"/>
      <w:r>
        <w:rPr>
          <w:rFonts w:hint="eastAsia"/>
        </w:rPr>
        <w:t>tracker.second</w:t>
      </w:r>
      <w:proofErr w:type="spellEnd"/>
      <w:r>
        <w:rPr>
          <w:rFonts w:hint="eastAsia"/>
        </w:rPr>
        <w:t>。将目标人员的轨迹与</w:t>
      </w:r>
      <w:r>
        <w:rPr>
          <w:rFonts w:hint="eastAsia"/>
        </w:rPr>
        <w:t>items</w:t>
      </w:r>
      <w:r>
        <w:rPr>
          <w:rFonts w:hint="eastAsia"/>
        </w:rPr>
        <w:t>（符合</w:t>
      </w:r>
      <w:r>
        <w:t>解析</w:t>
      </w:r>
      <w:r>
        <w:rPr>
          <w:rFonts w:hint="eastAsia"/>
        </w:rPr>
        <w:t>的</w:t>
      </w:r>
      <w:r>
        <w:t>时间和地点</w:t>
      </w:r>
      <w:r>
        <w:rPr>
          <w:rFonts w:hint="eastAsia"/>
        </w:rPr>
        <w:t>，得到的所有数据）中的每个人出现的时间进行计算，相差小于</w:t>
      </w:r>
      <w:r>
        <w:rPr>
          <w:rFonts w:hint="eastAsia"/>
        </w:rPr>
        <w:t>1s</w:t>
      </w:r>
      <w:r>
        <w:rPr>
          <w:rFonts w:hint="eastAsia"/>
        </w:rPr>
        <w:t>则认为同行，将结果存储在</w:t>
      </w:r>
      <w:proofErr w:type="spellStart"/>
      <w:r>
        <w:rPr>
          <w:rFonts w:hint="eastAsia"/>
        </w:rPr>
        <w:t>tracker.second</w:t>
      </w:r>
      <w:proofErr w:type="spellEnd"/>
      <w:r>
        <w:rPr>
          <w:rFonts w:hint="eastAsia"/>
        </w:rPr>
        <w:t>。然后将</w:t>
      </w:r>
      <w:proofErr w:type="spellStart"/>
      <w:r>
        <w:rPr>
          <w:rFonts w:hint="eastAsia"/>
        </w:rPr>
        <w:t>tracker.second</w:t>
      </w:r>
      <w:proofErr w:type="spellEnd"/>
      <w:r>
        <w:rPr>
          <w:rFonts w:hint="eastAsia"/>
        </w:rPr>
        <w:t>进行聚类，每个查询向量的最近邻的数量</w:t>
      </w:r>
      <w:r w:rsidRPr="005D17CF">
        <w:rPr>
          <w:rFonts w:asciiTheme="minorEastAsia" w:hAnsiTheme="minorEastAsia" w:cstheme="minorEastAsia" w:hint="eastAsia"/>
          <w:bCs/>
        </w:rPr>
        <w:t>为</w:t>
      </w:r>
      <w:proofErr w:type="spellStart"/>
      <w:r w:rsidRPr="009A3472">
        <w:rPr>
          <w:rFonts w:hint="eastAsia"/>
        </w:rPr>
        <w:t>member_num</w:t>
      </w:r>
      <w:proofErr w:type="spellEnd"/>
      <w:r w:rsidRPr="005D17CF">
        <w:rPr>
          <w:rFonts w:asciiTheme="minorEastAsia" w:hAnsiTheme="minorEastAsia" w:cstheme="minorEastAsia" w:hint="eastAsia"/>
          <w:bCs/>
        </w:rPr>
        <w:t>。</w:t>
      </w:r>
      <w:r>
        <w:rPr>
          <w:rFonts w:hint="eastAsia"/>
        </w:rPr>
        <w:t>最后处理就是找到和目标人员轨迹重叠次数最多的</w:t>
      </w:r>
      <w:proofErr w:type="spellStart"/>
      <w:r>
        <w:rPr>
          <w:rFonts w:hint="eastAsia"/>
        </w:rPr>
        <w:t>topn</w:t>
      </w:r>
      <w:proofErr w:type="spellEnd"/>
      <w:r>
        <w:rPr>
          <w:rFonts w:hint="eastAsia"/>
        </w:rPr>
        <w:t>。</w:t>
      </w:r>
    </w:p>
    <w:p w14:paraId="15A8A4A9" w14:textId="2A6CB43A" w:rsidR="00E946EB" w:rsidRDefault="00E946EB" w:rsidP="00E946EB">
      <w:pPr>
        <w:pStyle w:val="afff8"/>
        <w:numPr>
          <w:ilvl w:val="0"/>
          <w:numId w:val="28"/>
        </w:numPr>
        <w:spacing w:line="240" w:lineRule="auto"/>
        <w:ind w:firstLineChars="0"/>
      </w:pPr>
      <w:r>
        <w:rPr>
          <w:rFonts w:hint="eastAsia"/>
        </w:rPr>
        <w:t>构建</w:t>
      </w:r>
      <w:proofErr w:type="spellStart"/>
      <w:r>
        <w:rPr>
          <w:rFonts w:hint="eastAsia"/>
        </w:rPr>
        <w:t>face_key</w:t>
      </w:r>
      <w:proofErr w:type="spellEnd"/>
      <w:r>
        <w:rPr>
          <w:rFonts w:hint="eastAsia"/>
        </w:rPr>
        <w:t>，用于下次快速查找。将结果发往客户端。</w:t>
      </w:r>
    </w:p>
    <w:p w14:paraId="49133225" w14:textId="77777777" w:rsidR="005D17CF" w:rsidRPr="005D17CF" w:rsidRDefault="005D17CF" w:rsidP="005D17CF">
      <w:pPr>
        <w:spacing w:line="240" w:lineRule="auto"/>
        <w:ind w:firstLineChars="0" w:firstLine="0"/>
      </w:pPr>
    </w:p>
    <w:p w14:paraId="75B693FC" w14:textId="6EE8CA1F" w:rsidR="00AD4CDA" w:rsidRDefault="00AD4CDA" w:rsidP="00AD4CDA">
      <w:pPr>
        <w:pStyle w:val="3"/>
      </w:pPr>
      <w:r>
        <w:rPr>
          <w:rFonts w:hint="eastAsia"/>
        </w:rPr>
        <w:lastRenderedPageBreak/>
        <w:t>伴随分析时序图</w:t>
      </w:r>
    </w:p>
    <w:p w14:paraId="0C2205F0" w14:textId="1157CC02" w:rsidR="00E452FB" w:rsidRPr="00E452FB" w:rsidRDefault="004534C5" w:rsidP="00E452FB">
      <w:pPr>
        <w:spacing w:line="240" w:lineRule="auto"/>
        <w:ind w:firstLineChars="0" w:firstLine="0"/>
      </w:pPr>
      <w:r>
        <w:object w:dxaOrig="16209" w:dyaOrig="9498" w14:anchorId="2DFE271F">
          <v:shape id="_x0000_i1044" type="#_x0000_t75" style="width:489.45pt;height:332.55pt" o:ole="">
            <v:imagedata r:id="rId51" o:title=""/>
          </v:shape>
          <o:OLEObject Type="Embed" ProgID="Visio.Drawing.15" ShapeID="_x0000_i1044" DrawAspect="Content" ObjectID="_1757067892" r:id="rId52"/>
        </w:object>
      </w:r>
    </w:p>
    <w:p w14:paraId="7FCBDF2E" w14:textId="38BFE1F8" w:rsidR="0093445A" w:rsidRDefault="005826DF" w:rsidP="0093445A">
      <w:pPr>
        <w:pStyle w:val="afff8"/>
        <w:numPr>
          <w:ilvl w:val="0"/>
          <w:numId w:val="26"/>
        </w:numPr>
        <w:spacing w:line="240" w:lineRule="auto"/>
        <w:ind w:firstLineChars="0"/>
      </w:pPr>
      <w:r>
        <w:rPr>
          <w:rFonts w:hint="eastAsia"/>
        </w:rPr>
        <w:t>执行</w:t>
      </w:r>
      <w:r>
        <w:rPr>
          <w:rFonts w:hint="eastAsia"/>
        </w:rPr>
        <w:t>Task</w:t>
      </w:r>
      <w:r>
        <w:rPr>
          <w:rFonts w:hint="eastAsia"/>
        </w:rPr>
        <w:t>时，先解析客户端发来的</w:t>
      </w:r>
      <w:r>
        <w:rPr>
          <w:rFonts w:hint="eastAsia"/>
        </w:rPr>
        <w:t>req</w:t>
      </w:r>
      <w:r>
        <w:rPr>
          <w:rFonts w:hint="eastAsia"/>
        </w:rPr>
        <w:t>，</w:t>
      </w:r>
      <w:r w:rsidR="0093445A">
        <w:rPr>
          <w:rFonts w:hint="eastAsia"/>
        </w:rPr>
        <w:t>解析</w:t>
      </w:r>
      <w:r w:rsidR="0093445A">
        <w:rPr>
          <w:rFonts w:hint="eastAsia"/>
        </w:rPr>
        <w:t>req</w:t>
      </w:r>
      <w:r w:rsidR="0093445A">
        <w:rPr>
          <w:rFonts w:hint="eastAsia"/>
        </w:rPr>
        <w:t>中的信息。</w:t>
      </w:r>
    </w:p>
    <w:p w14:paraId="531054B7" w14:textId="77777777" w:rsidR="0093445A" w:rsidRDefault="005826DF" w:rsidP="0093445A">
      <w:pPr>
        <w:pStyle w:val="afff8"/>
        <w:numPr>
          <w:ilvl w:val="0"/>
          <w:numId w:val="26"/>
        </w:numPr>
        <w:spacing w:line="240" w:lineRule="auto"/>
        <w:ind w:firstLineChars="0"/>
      </w:pPr>
      <w:r>
        <w:rPr>
          <w:rFonts w:hint="eastAsia"/>
        </w:rPr>
        <w:t>提取传入图片的人脸特征。</w:t>
      </w:r>
    </w:p>
    <w:p w14:paraId="12D9E792" w14:textId="77777777" w:rsidR="00D94EDA" w:rsidRDefault="005826DF" w:rsidP="00D94EDA">
      <w:pPr>
        <w:pStyle w:val="afff8"/>
        <w:numPr>
          <w:ilvl w:val="0"/>
          <w:numId w:val="26"/>
        </w:numPr>
        <w:spacing w:line="240" w:lineRule="auto"/>
        <w:ind w:firstLineChars="0"/>
      </w:pPr>
      <w:r>
        <w:rPr>
          <w:rFonts w:hint="eastAsia"/>
        </w:rPr>
        <w:t>解析时间和地点范围。</w:t>
      </w:r>
    </w:p>
    <w:p w14:paraId="210CDCD0" w14:textId="77777777" w:rsidR="00D94EDA" w:rsidRDefault="005826DF" w:rsidP="00D94EDA">
      <w:pPr>
        <w:pStyle w:val="afff8"/>
        <w:numPr>
          <w:ilvl w:val="0"/>
          <w:numId w:val="26"/>
        </w:numPr>
        <w:spacing w:line="240" w:lineRule="auto"/>
        <w:ind w:firstLineChars="0"/>
      </w:pPr>
      <w:r>
        <w:t xml:space="preserve"> </w:t>
      </w:r>
      <w:r w:rsidRPr="00230A0E">
        <w:rPr>
          <w:rFonts w:hint="eastAsia"/>
        </w:rPr>
        <w:t>根据解析的时间和地址范围获取符合要求的所有数据（存储在</w:t>
      </w:r>
      <w:r w:rsidRPr="00230A0E">
        <w:rPr>
          <w:rFonts w:hint="eastAsia"/>
        </w:rPr>
        <w:t xml:space="preserve">vector&lt;Item&gt; </w:t>
      </w:r>
      <w:r w:rsidRPr="00230A0E">
        <w:rPr>
          <w:rFonts w:hint="eastAsia"/>
        </w:rPr>
        <w:t>中）。</w:t>
      </w:r>
    </w:p>
    <w:p w14:paraId="6BC0545A" w14:textId="77777777" w:rsidR="005463F3" w:rsidRDefault="005826DF" w:rsidP="005463F3">
      <w:pPr>
        <w:pStyle w:val="afff8"/>
        <w:numPr>
          <w:ilvl w:val="0"/>
          <w:numId w:val="26"/>
        </w:numPr>
        <w:spacing w:line="240" w:lineRule="auto"/>
        <w:ind w:firstLineChars="0"/>
      </w:pPr>
      <w:r>
        <w:rPr>
          <w:rFonts w:hint="eastAsia"/>
        </w:rPr>
        <w:t>先回获取内存中的数据</w:t>
      </w:r>
      <w:r w:rsidR="009F7842">
        <w:t>(</w:t>
      </w:r>
      <w:r w:rsidR="000A0423">
        <w:t>recorder::</w:t>
      </w:r>
      <w:r w:rsidR="009F7842">
        <w:t>get</w:t>
      </w:r>
      <w:r w:rsidR="000A0423">
        <w:t>()</w:t>
      </w:r>
      <w:r w:rsidR="009F7842">
        <w:t>)</w:t>
      </w:r>
      <w:r w:rsidR="00454A65">
        <w:rPr>
          <w:rFonts w:hint="eastAsia"/>
        </w:rPr>
        <w:t>,</w:t>
      </w:r>
      <w:r>
        <w:rPr>
          <w:rFonts w:hint="eastAsia"/>
        </w:rPr>
        <w:t>然后再去磁盘中查找符合条件的数据</w:t>
      </w:r>
      <w:r w:rsidR="00CD68EA">
        <w:rPr>
          <w:rFonts w:hint="eastAsia"/>
        </w:rPr>
        <w:t>(</w:t>
      </w:r>
      <w:proofErr w:type="spellStart"/>
      <w:r w:rsidR="00CD68EA">
        <w:t>EnvDefault</w:t>
      </w:r>
      <w:proofErr w:type="spellEnd"/>
      <w:r w:rsidR="00CD68EA">
        <w:t>::get()</w:t>
      </w:r>
      <w:r w:rsidR="0053631C">
        <w:rPr>
          <w:rFonts w:hint="eastAsia"/>
        </w:rPr>
        <w:t>然后到</w:t>
      </w:r>
      <w:proofErr w:type="spellStart"/>
      <w:r w:rsidR="0053631C">
        <w:rPr>
          <w:rFonts w:hint="eastAsia"/>
        </w:rPr>
        <w:t>block</w:t>
      </w:r>
      <w:r w:rsidR="00EA7CA1">
        <w:rPr>
          <w:rFonts w:hint="eastAsia"/>
        </w:rPr>
        <w:t>ca</w:t>
      </w:r>
      <w:r w:rsidR="00EA7CA1">
        <w:t>che</w:t>
      </w:r>
      <w:proofErr w:type="spellEnd"/>
      <w:r w:rsidR="0053631C">
        <w:t>::</w:t>
      </w:r>
      <w:r w:rsidR="00EA7CA1">
        <w:t>get(</w:t>
      </w:r>
      <w:r w:rsidR="00CD68EA">
        <w:t>)</w:t>
      </w:r>
      <w:r w:rsidR="00EA7CA1">
        <w:t>)</w:t>
      </w:r>
      <w:r>
        <w:rPr>
          <w:rFonts w:hint="eastAsia"/>
        </w:rPr>
        <w:t>。在查找磁盘数据时，会有一个</w:t>
      </w:r>
      <w:proofErr w:type="spellStart"/>
      <w:r>
        <w:rPr>
          <w:rFonts w:hint="eastAsia"/>
        </w:rPr>
        <w:t>D</w:t>
      </w:r>
      <w:r>
        <w:t>i</w:t>
      </w:r>
      <w:r>
        <w:rPr>
          <w:rFonts w:hint="eastAsia"/>
        </w:rPr>
        <w:t>sk</w:t>
      </w:r>
      <w:r>
        <w:t>T</w:t>
      </w:r>
      <w:r>
        <w:rPr>
          <w:rFonts w:hint="eastAsia"/>
        </w:rPr>
        <w:t>hread</w:t>
      </w:r>
      <w:proofErr w:type="spellEnd"/>
      <w:r>
        <w:rPr>
          <w:rFonts w:hint="eastAsia"/>
        </w:rPr>
        <w:t>专门进行磁盘的读取。</w:t>
      </w:r>
    </w:p>
    <w:p w14:paraId="61C29955" w14:textId="77777777" w:rsidR="00162B28" w:rsidRDefault="00780E04" w:rsidP="00162B28">
      <w:pPr>
        <w:pStyle w:val="afff8"/>
        <w:numPr>
          <w:ilvl w:val="0"/>
          <w:numId w:val="26"/>
        </w:numPr>
        <w:spacing w:line="240" w:lineRule="auto"/>
        <w:ind w:firstLineChars="0"/>
      </w:pPr>
      <w:r>
        <w:rPr>
          <w:rFonts w:hint="eastAsia"/>
        </w:rPr>
        <w:t>数据读取完成后</w:t>
      </w:r>
      <w:r w:rsidR="00BB662C">
        <w:rPr>
          <w:rFonts w:hint="eastAsia"/>
        </w:rPr>
        <w:t>，进行伴随</w:t>
      </w:r>
      <w:r w:rsidR="007741D6">
        <w:rPr>
          <w:rFonts w:hint="eastAsia"/>
        </w:rPr>
        <w:t>分析。</w:t>
      </w:r>
      <w:proofErr w:type="spellStart"/>
      <w:r w:rsidR="005826DF">
        <w:rPr>
          <w:rFonts w:hint="eastAsia"/>
        </w:rPr>
        <w:t>cal_tracker</w:t>
      </w:r>
      <w:proofErr w:type="spellEnd"/>
      <w:r w:rsidR="005826DF">
        <w:rPr>
          <w:rFonts w:hint="eastAsia"/>
        </w:rPr>
        <w:t>函数，计算目标轨迹和伴随人员</w:t>
      </w:r>
      <w:r w:rsidR="00B1438E">
        <w:rPr>
          <w:rFonts w:hint="eastAsia"/>
        </w:rPr>
        <w:t>，</w:t>
      </w:r>
      <w:r w:rsidR="005463F3">
        <w:rPr>
          <w:rFonts w:hint="eastAsia"/>
        </w:rPr>
        <w:t>将符合的数据存储在</w:t>
      </w:r>
      <w:r w:rsidR="005826DF">
        <w:rPr>
          <w:rFonts w:hint="eastAsia"/>
        </w:rPr>
        <w:t>pair&lt;vector&lt;Item&gt;, vector&lt;Item&gt;&gt;</w:t>
      </w:r>
      <w:r w:rsidR="005463F3">
        <w:rPr>
          <w:rFonts w:hint="eastAsia"/>
        </w:rPr>
        <w:t>。</w:t>
      </w:r>
    </w:p>
    <w:p w14:paraId="687883EA" w14:textId="77777777" w:rsidR="00A9296E" w:rsidRDefault="005826DF" w:rsidP="00A9296E">
      <w:pPr>
        <w:pStyle w:val="afff8"/>
        <w:numPr>
          <w:ilvl w:val="0"/>
          <w:numId w:val="26"/>
        </w:numPr>
        <w:spacing w:line="240" w:lineRule="auto"/>
        <w:ind w:firstLineChars="0"/>
      </w:pPr>
      <w:proofErr w:type="spellStart"/>
      <w:r>
        <w:rPr>
          <w:rFonts w:hint="eastAsia"/>
        </w:rPr>
        <w:t>cal_cluster</w:t>
      </w:r>
      <w:proofErr w:type="spellEnd"/>
      <w:r w:rsidR="00E81C2B">
        <w:rPr>
          <w:rFonts w:hint="eastAsia"/>
        </w:rPr>
        <w:t>采用</w:t>
      </w:r>
      <w:r w:rsidR="00E81C2B">
        <w:rPr>
          <w:rFonts w:hint="eastAsia"/>
        </w:rPr>
        <w:t>k-means</w:t>
      </w:r>
      <w:r w:rsidR="00E81C2B">
        <w:rPr>
          <w:rFonts w:hint="eastAsia"/>
        </w:rPr>
        <w:t>算法将</w:t>
      </w:r>
      <w:r w:rsidR="00A02CF7">
        <w:rPr>
          <w:rFonts w:hint="eastAsia"/>
        </w:rPr>
        <w:t>人员进行聚类。</w:t>
      </w:r>
    </w:p>
    <w:p w14:paraId="47C06001" w14:textId="72698EE2" w:rsidR="005826DF" w:rsidRPr="001F1DD1" w:rsidRDefault="00B37878" w:rsidP="00A9296E">
      <w:pPr>
        <w:pStyle w:val="afff8"/>
        <w:numPr>
          <w:ilvl w:val="0"/>
          <w:numId w:val="26"/>
        </w:numPr>
        <w:spacing w:line="240" w:lineRule="auto"/>
        <w:ind w:firstLineChars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apri</w:t>
      </w:r>
      <w:r>
        <w:t>ori</w:t>
      </w:r>
      <w:proofErr w:type="spellEnd"/>
      <w:r>
        <w:rPr>
          <w:rFonts w:hint="eastAsia"/>
        </w:rPr>
        <w:t>算法进行</w:t>
      </w:r>
      <w:r w:rsidR="00AE2A53">
        <w:rPr>
          <w:rFonts w:hint="eastAsia"/>
        </w:rPr>
        <w:t>不确定性伴随分析，将最终的结果发送到客户端。</w:t>
      </w:r>
    </w:p>
    <w:p w14:paraId="109D0400" w14:textId="77777777" w:rsidR="005826DF" w:rsidRPr="005826DF" w:rsidRDefault="005826DF" w:rsidP="00927A55">
      <w:pPr>
        <w:spacing w:line="240" w:lineRule="auto"/>
        <w:ind w:firstLineChars="0" w:firstLine="0"/>
      </w:pPr>
    </w:p>
    <w:sectPr w:rsidR="005826DF" w:rsidRPr="005826DF" w:rsidSect="00F95C91">
      <w:footnotePr>
        <w:numFmt w:val="decimalEnclosedCircleChinese"/>
        <w:numRestart w:val="eachPage"/>
      </w:footnotePr>
      <w:pgSz w:w="11906" w:h="16838"/>
      <w:pgMar w:top="1701" w:right="1701" w:bottom="1701" w:left="1701" w:header="1134" w:footer="1134" w:gutter="0"/>
      <w:pgNumType w:start="0"/>
      <w:cols w:space="425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D5429" w14:textId="77777777" w:rsidR="00264E68" w:rsidRDefault="00264E68" w:rsidP="00331D74">
      <w:pPr>
        <w:spacing w:line="240" w:lineRule="auto"/>
        <w:ind w:firstLine="480"/>
      </w:pPr>
      <w:r>
        <w:separator/>
      </w:r>
    </w:p>
    <w:p w14:paraId="63B26D3A" w14:textId="77777777" w:rsidR="00264E68" w:rsidRDefault="00264E68">
      <w:pPr>
        <w:ind w:firstLine="480"/>
      </w:pPr>
    </w:p>
    <w:p w14:paraId="4F153D16" w14:textId="77777777" w:rsidR="00264E68" w:rsidRDefault="00264E68" w:rsidP="00EC2BBF">
      <w:pPr>
        <w:ind w:firstLine="480"/>
      </w:pPr>
    </w:p>
    <w:p w14:paraId="7CD547DC" w14:textId="77777777" w:rsidR="00264E68" w:rsidRDefault="00264E68" w:rsidP="00740F28">
      <w:pPr>
        <w:ind w:firstLine="480"/>
      </w:pPr>
    </w:p>
    <w:p w14:paraId="1D32BF15" w14:textId="77777777" w:rsidR="00264E68" w:rsidRDefault="00264E68">
      <w:pPr>
        <w:ind w:firstLine="480"/>
      </w:pPr>
    </w:p>
  </w:endnote>
  <w:endnote w:type="continuationSeparator" w:id="0">
    <w:p w14:paraId="2EC6EAC6" w14:textId="77777777" w:rsidR="00264E68" w:rsidRDefault="00264E68" w:rsidP="00331D74">
      <w:pPr>
        <w:spacing w:line="240" w:lineRule="auto"/>
        <w:ind w:firstLine="480"/>
      </w:pPr>
      <w:r>
        <w:continuationSeparator/>
      </w:r>
    </w:p>
    <w:p w14:paraId="20298A2B" w14:textId="77777777" w:rsidR="00264E68" w:rsidRDefault="00264E68">
      <w:pPr>
        <w:ind w:firstLine="480"/>
      </w:pPr>
    </w:p>
    <w:p w14:paraId="74A65E19" w14:textId="77777777" w:rsidR="00264E68" w:rsidRDefault="00264E68" w:rsidP="00EC2BBF">
      <w:pPr>
        <w:ind w:firstLine="480"/>
      </w:pPr>
    </w:p>
    <w:p w14:paraId="2D74D40D" w14:textId="77777777" w:rsidR="00264E68" w:rsidRDefault="00264E68" w:rsidP="00740F28">
      <w:pPr>
        <w:ind w:firstLine="480"/>
      </w:pPr>
    </w:p>
    <w:p w14:paraId="75F7D102" w14:textId="77777777" w:rsidR="00264E68" w:rsidRDefault="00264E68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altName w:val="FreeSans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altName w:val="Liberation Sans Narrow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Condensed">
    <w:altName w:val="Gubb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77394" w14:textId="77777777" w:rsidR="00264E68" w:rsidRDefault="00264E68" w:rsidP="00054D90">
      <w:pPr>
        <w:spacing w:line="240" w:lineRule="auto"/>
        <w:ind w:firstLineChars="0" w:firstLine="0"/>
      </w:pPr>
      <w:r>
        <w:separator/>
      </w:r>
    </w:p>
  </w:footnote>
  <w:footnote w:type="continuationSeparator" w:id="0">
    <w:p w14:paraId="768ED68A" w14:textId="77777777" w:rsidR="00264E68" w:rsidRDefault="00264E68" w:rsidP="00054D90">
      <w:pPr>
        <w:ind w:firstLineChars="0" w:firstLine="0"/>
      </w:pPr>
      <w:r>
        <w:continuationSeparator/>
      </w:r>
    </w:p>
  </w:footnote>
  <w:footnote w:type="continuationNotice" w:id="1">
    <w:p w14:paraId="2AB28C8A" w14:textId="77777777" w:rsidR="00264E68" w:rsidRDefault="00264E68" w:rsidP="00054D90">
      <w:pPr>
        <w:ind w:firstLineChars="0" w:firstLine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BF1F82"/>
    <w:multiLevelType w:val="multilevel"/>
    <w:tmpl w:val="BDBF1F82"/>
    <w:lvl w:ilvl="0">
      <w:start w:val="2"/>
      <w:numFmt w:val="decimal"/>
      <w:suff w:val="space"/>
      <w:lvlText w:val="%1）"/>
      <w:lvlJc w:val="left"/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FB9A01AC"/>
    <w:multiLevelType w:val="multilevel"/>
    <w:tmpl w:val="FB9A01AC"/>
    <w:lvl w:ilvl="0">
      <w:start w:val="1"/>
      <w:numFmt w:val="decimal"/>
      <w:suff w:val="space"/>
      <w:lvlText w:val="%1)"/>
      <w:lvlJc w:val="left"/>
      <w:pPr>
        <w:ind w:left="420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FBEE86C0"/>
    <w:multiLevelType w:val="multilevel"/>
    <w:tmpl w:val="FBEE86C0"/>
    <w:lvl w:ilvl="0">
      <w:start w:val="2"/>
      <w:numFmt w:val="decimal"/>
      <w:suff w:val="space"/>
      <w:lvlText w:val="%1）"/>
      <w:lvlJc w:val="left"/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06C67DD8"/>
    <w:multiLevelType w:val="hybridMultilevel"/>
    <w:tmpl w:val="58F88846"/>
    <w:lvl w:ilvl="0" w:tplc="AEA443F0">
      <w:start w:val="1"/>
      <w:numFmt w:val="lowerLetter"/>
      <w:lvlText w:val="%1."/>
      <w:lvlJc w:val="left"/>
      <w:pPr>
        <w:ind w:left="17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40"/>
      </w:pPr>
    </w:lvl>
    <w:lvl w:ilvl="2" w:tplc="0409001B" w:tentative="1">
      <w:start w:val="1"/>
      <w:numFmt w:val="lowerRoman"/>
      <w:lvlText w:val="%3."/>
      <w:lvlJc w:val="right"/>
      <w:pPr>
        <w:ind w:left="1820" w:hanging="440"/>
      </w:pPr>
    </w:lvl>
    <w:lvl w:ilvl="3" w:tplc="0409000F" w:tentative="1">
      <w:start w:val="1"/>
      <w:numFmt w:val="decimal"/>
      <w:lvlText w:val="%4."/>
      <w:lvlJc w:val="left"/>
      <w:pPr>
        <w:ind w:left="2260" w:hanging="440"/>
      </w:pPr>
    </w:lvl>
    <w:lvl w:ilvl="4" w:tplc="04090019" w:tentative="1">
      <w:start w:val="1"/>
      <w:numFmt w:val="lowerLetter"/>
      <w:lvlText w:val="%5)"/>
      <w:lvlJc w:val="left"/>
      <w:pPr>
        <w:ind w:left="2700" w:hanging="440"/>
      </w:pPr>
    </w:lvl>
    <w:lvl w:ilvl="5" w:tplc="0409001B" w:tentative="1">
      <w:start w:val="1"/>
      <w:numFmt w:val="lowerRoman"/>
      <w:lvlText w:val="%6."/>
      <w:lvlJc w:val="right"/>
      <w:pPr>
        <w:ind w:left="3140" w:hanging="440"/>
      </w:pPr>
    </w:lvl>
    <w:lvl w:ilvl="6" w:tplc="0409000F" w:tentative="1">
      <w:start w:val="1"/>
      <w:numFmt w:val="decimal"/>
      <w:lvlText w:val="%7."/>
      <w:lvlJc w:val="left"/>
      <w:pPr>
        <w:ind w:left="3580" w:hanging="440"/>
      </w:pPr>
    </w:lvl>
    <w:lvl w:ilvl="7" w:tplc="04090019" w:tentative="1">
      <w:start w:val="1"/>
      <w:numFmt w:val="lowerLetter"/>
      <w:lvlText w:val="%8)"/>
      <w:lvlJc w:val="left"/>
      <w:pPr>
        <w:ind w:left="4020" w:hanging="440"/>
      </w:pPr>
    </w:lvl>
    <w:lvl w:ilvl="8" w:tplc="0409001B">
      <w:start w:val="1"/>
      <w:numFmt w:val="lowerRoman"/>
      <w:lvlText w:val="%9."/>
      <w:lvlJc w:val="right"/>
      <w:pPr>
        <w:ind w:left="4460" w:hanging="440"/>
      </w:pPr>
    </w:lvl>
  </w:abstractNum>
  <w:abstractNum w:abstractNumId="4" w15:restartNumberingAfterBreak="0">
    <w:nsid w:val="0C350F36"/>
    <w:multiLevelType w:val="multilevel"/>
    <w:tmpl w:val="9D984774"/>
    <w:lvl w:ilvl="0">
      <w:start w:val="3"/>
      <w:numFmt w:val="decimal"/>
      <w:lvlText w:val="%1"/>
      <w:lvlJc w:val="left"/>
      <w:pPr>
        <w:ind w:left="531" w:hanging="531"/>
      </w:pPr>
      <w:rPr>
        <w:rFonts w:hint="default"/>
        <w:color w:val="0563C1" w:themeColor="hyperlink"/>
        <w:u w:val="single"/>
      </w:rPr>
    </w:lvl>
    <w:lvl w:ilvl="1">
      <w:start w:val="5"/>
      <w:numFmt w:val="decimal"/>
      <w:lvlText w:val="%1.%2"/>
      <w:lvlJc w:val="left"/>
      <w:pPr>
        <w:ind w:left="1152" w:hanging="720"/>
      </w:pPr>
      <w:rPr>
        <w:rFonts w:hint="default"/>
        <w:color w:val="0563C1" w:themeColor="hyperlink"/>
        <w:u w:val="single"/>
      </w:rPr>
    </w:lvl>
    <w:lvl w:ilvl="2">
      <w:start w:val="2"/>
      <w:numFmt w:val="decimal"/>
      <w:lvlText w:val="%1.%2.%3"/>
      <w:lvlJc w:val="left"/>
      <w:pPr>
        <w:ind w:left="1584" w:hanging="720"/>
      </w:pPr>
      <w:rPr>
        <w:rFonts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4392" w:hanging="1800"/>
      </w:pPr>
      <w:rPr>
        <w:rFonts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  <w:color w:val="0563C1" w:themeColor="hyperlink"/>
        <w:u w:val="single"/>
      </w:rPr>
    </w:lvl>
  </w:abstractNum>
  <w:abstractNum w:abstractNumId="5" w15:restartNumberingAfterBreak="0">
    <w:nsid w:val="0C392685"/>
    <w:multiLevelType w:val="hybridMultilevel"/>
    <w:tmpl w:val="F90627A2"/>
    <w:lvl w:ilvl="0" w:tplc="2E1074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D1C01C7"/>
    <w:multiLevelType w:val="hybridMultilevel"/>
    <w:tmpl w:val="C480F946"/>
    <w:lvl w:ilvl="0" w:tplc="A33CC3EA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cstheme="minorBidi"/>
      </w:rPr>
    </w:lvl>
    <w:lvl w:ilvl="1" w:tplc="B1FA7ACA">
      <w:start w:val="1"/>
      <w:numFmt w:val="lowerLetter"/>
      <w:lvlText w:val="%2)"/>
      <w:lvlJc w:val="left"/>
      <w:pPr>
        <w:ind w:left="1360" w:hanging="440"/>
      </w:pPr>
      <w:rPr>
        <w:rFonts w:ascii="Times New Roman" w:eastAsia="宋体" w:hAnsi="Times New Roman" w:cstheme="minorBidi"/>
      </w:r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215C79A5"/>
    <w:multiLevelType w:val="multilevel"/>
    <w:tmpl w:val="28C8054C"/>
    <w:styleLink w:val="2"/>
    <w:lvl w:ilvl="0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cstheme="minorBidi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22246952"/>
    <w:multiLevelType w:val="hybridMultilevel"/>
    <w:tmpl w:val="D7C4350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76A42BE"/>
    <w:multiLevelType w:val="hybridMultilevel"/>
    <w:tmpl w:val="AA46E906"/>
    <w:lvl w:ilvl="0" w:tplc="3A72AA1A">
      <w:start w:val="1"/>
      <w:numFmt w:val="decimal"/>
      <w:pStyle w:val="a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41" w:hanging="420"/>
      </w:pPr>
    </w:lvl>
    <w:lvl w:ilvl="2" w:tplc="0409001B" w:tentative="1">
      <w:start w:val="1"/>
      <w:numFmt w:val="lowerRoman"/>
      <w:lvlText w:val="%3."/>
      <w:lvlJc w:val="right"/>
      <w:pPr>
        <w:ind w:left="1561" w:hanging="420"/>
      </w:pPr>
    </w:lvl>
    <w:lvl w:ilvl="3" w:tplc="0409000F" w:tentative="1">
      <w:start w:val="1"/>
      <w:numFmt w:val="decimal"/>
      <w:lvlText w:val="%4."/>
      <w:lvlJc w:val="left"/>
      <w:pPr>
        <w:ind w:left="1981" w:hanging="420"/>
      </w:pPr>
    </w:lvl>
    <w:lvl w:ilvl="4" w:tplc="04090019" w:tentative="1">
      <w:start w:val="1"/>
      <w:numFmt w:val="lowerLetter"/>
      <w:lvlText w:val="%5)"/>
      <w:lvlJc w:val="left"/>
      <w:pPr>
        <w:ind w:left="2401" w:hanging="420"/>
      </w:pPr>
    </w:lvl>
    <w:lvl w:ilvl="5" w:tplc="0409001B" w:tentative="1">
      <w:start w:val="1"/>
      <w:numFmt w:val="lowerRoman"/>
      <w:lvlText w:val="%6."/>
      <w:lvlJc w:val="right"/>
      <w:pPr>
        <w:ind w:left="2821" w:hanging="420"/>
      </w:pPr>
    </w:lvl>
    <w:lvl w:ilvl="6" w:tplc="0409000F" w:tentative="1">
      <w:start w:val="1"/>
      <w:numFmt w:val="decimal"/>
      <w:lvlText w:val="%7."/>
      <w:lvlJc w:val="left"/>
      <w:pPr>
        <w:ind w:left="3241" w:hanging="420"/>
      </w:pPr>
    </w:lvl>
    <w:lvl w:ilvl="7" w:tplc="04090019" w:tentative="1">
      <w:start w:val="1"/>
      <w:numFmt w:val="lowerLetter"/>
      <w:lvlText w:val="%8)"/>
      <w:lvlJc w:val="left"/>
      <w:pPr>
        <w:ind w:left="3661" w:hanging="420"/>
      </w:pPr>
    </w:lvl>
    <w:lvl w:ilvl="8" w:tplc="0409001B" w:tentative="1">
      <w:start w:val="1"/>
      <w:numFmt w:val="lowerRoman"/>
      <w:lvlText w:val="%9."/>
      <w:lvlJc w:val="right"/>
      <w:pPr>
        <w:ind w:left="4081" w:hanging="420"/>
      </w:pPr>
    </w:lvl>
  </w:abstractNum>
  <w:abstractNum w:abstractNumId="10" w15:restartNumberingAfterBreak="0">
    <w:nsid w:val="2DB81EE1"/>
    <w:multiLevelType w:val="hybridMultilevel"/>
    <w:tmpl w:val="A1C0DC08"/>
    <w:lvl w:ilvl="0" w:tplc="AEA443F0">
      <w:start w:val="1"/>
      <w:numFmt w:val="lowerLetter"/>
      <w:lvlText w:val="%1."/>
      <w:lvlJc w:val="left"/>
      <w:pPr>
        <w:ind w:left="14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>
      <w:start w:val="1"/>
      <w:numFmt w:val="lowerLetter"/>
      <w:lvlText w:val="%5)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lowerLetter"/>
      <w:lvlText w:val="%8)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1" w15:restartNumberingAfterBreak="0">
    <w:nsid w:val="2DF00A65"/>
    <w:multiLevelType w:val="hybridMultilevel"/>
    <w:tmpl w:val="D7C4350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F5018DC"/>
    <w:multiLevelType w:val="hybridMultilevel"/>
    <w:tmpl w:val="34700C36"/>
    <w:lvl w:ilvl="0" w:tplc="6D82B5A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3" w15:restartNumberingAfterBreak="0">
    <w:nsid w:val="49714527"/>
    <w:multiLevelType w:val="multilevel"/>
    <w:tmpl w:val="4B8A528E"/>
    <w:styleLink w:val="1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4" w15:restartNumberingAfterBreak="0">
    <w:nsid w:val="4E34546B"/>
    <w:multiLevelType w:val="hybridMultilevel"/>
    <w:tmpl w:val="D7C43500"/>
    <w:lvl w:ilvl="0" w:tplc="E37E1B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1F8525D"/>
    <w:multiLevelType w:val="multilevel"/>
    <w:tmpl w:val="5D169F24"/>
    <w:lvl w:ilvl="0">
      <w:start w:val="1"/>
      <w:numFmt w:val="decimal"/>
      <w:pStyle w:val="10"/>
      <w:lvlText w:val="%1."/>
      <w:lvlJc w:val="left"/>
      <w:pPr>
        <w:ind w:left="894" w:hanging="440"/>
      </w:pPr>
      <w:rPr>
        <w:rFonts w:hint="eastAsia"/>
        <w:sz w:val="30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2126" w:firstLine="0"/>
      </w:p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6" w15:restartNumberingAfterBreak="0">
    <w:nsid w:val="583C4DA6"/>
    <w:multiLevelType w:val="hybridMultilevel"/>
    <w:tmpl w:val="4B382978"/>
    <w:lvl w:ilvl="0" w:tplc="63AEA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5D0C6FD1"/>
    <w:multiLevelType w:val="hybridMultilevel"/>
    <w:tmpl w:val="1018F054"/>
    <w:lvl w:ilvl="0" w:tplc="45728F8E">
      <w:start w:val="1"/>
      <w:numFmt w:val="decimal"/>
      <w:pStyle w:val="a0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41" w:hanging="420"/>
      </w:pPr>
    </w:lvl>
    <w:lvl w:ilvl="2" w:tplc="0409001B" w:tentative="1">
      <w:start w:val="1"/>
      <w:numFmt w:val="lowerRoman"/>
      <w:lvlText w:val="%3."/>
      <w:lvlJc w:val="right"/>
      <w:pPr>
        <w:ind w:left="1561" w:hanging="420"/>
      </w:pPr>
    </w:lvl>
    <w:lvl w:ilvl="3" w:tplc="0409000F" w:tentative="1">
      <w:start w:val="1"/>
      <w:numFmt w:val="decimal"/>
      <w:lvlText w:val="%4."/>
      <w:lvlJc w:val="left"/>
      <w:pPr>
        <w:ind w:left="1981" w:hanging="420"/>
      </w:pPr>
    </w:lvl>
    <w:lvl w:ilvl="4" w:tplc="04090019" w:tentative="1">
      <w:start w:val="1"/>
      <w:numFmt w:val="lowerLetter"/>
      <w:lvlText w:val="%5)"/>
      <w:lvlJc w:val="left"/>
      <w:pPr>
        <w:ind w:left="2401" w:hanging="420"/>
      </w:pPr>
    </w:lvl>
    <w:lvl w:ilvl="5" w:tplc="0409001B" w:tentative="1">
      <w:start w:val="1"/>
      <w:numFmt w:val="lowerRoman"/>
      <w:lvlText w:val="%6."/>
      <w:lvlJc w:val="right"/>
      <w:pPr>
        <w:ind w:left="2821" w:hanging="420"/>
      </w:pPr>
    </w:lvl>
    <w:lvl w:ilvl="6" w:tplc="0409000F" w:tentative="1">
      <w:start w:val="1"/>
      <w:numFmt w:val="decimal"/>
      <w:lvlText w:val="%7."/>
      <w:lvlJc w:val="left"/>
      <w:pPr>
        <w:ind w:left="3241" w:hanging="420"/>
      </w:pPr>
    </w:lvl>
    <w:lvl w:ilvl="7" w:tplc="04090019" w:tentative="1">
      <w:start w:val="1"/>
      <w:numFmt w:val="lowerLetter"/>
      <w:lvlText w:val="%8)"/>
      <w:lvlJc w:val="left"/>
      <w:pPr>
        <w:ind w:left="3661" w:hanging="420"/>
      </w:pPr>
    </w:lvl>
    <w:lvl w:ilvl="8" w:tplc="0409001B" w:tentative="1">
      <w:start w:val="1"/>
      <w:numFmt w:val="lowerRoman"/>
      <w:lvlText w:val="%9."/>
      <w:lvlJc w:val="right"/>
      <w:pPr>
        <w:ind w:left="4081" w:hanging="420"/>
      </w:pPr>
    </w:lvl>
  </w:abstractNum>
  <w:abstractNum w:abstractNumId="18" w15:restartNumberingAfterBreak="0">
    <w:nsid w:val="61DA3536"/>
    <w:multiLevelType w:val="hybridMultilevel"/>
    <w:tmpl w:val="BB60D9F2"/>
    <w:lvl w:ilvl="0" w:tplc="AEA443F0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20" w:hanging="440"/>
      </w:pPr>
    </w:lvl>
    <w:lvl w:ilvl="2" w:tplc="0409001B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9" w15:restartNumberingAfterBreak="0">
    <w:nsid w:val="62EA7C2A"/>
    <w:multiLevelType w:val="hybridMultilevel"/>
    <w:tmpl w:val="F560FBB6"/>
    <w:lvl w:ilvl="0" w:tplc="C9BCD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6C20447E"/>
    <w:multiLevelType w:val="hybridMultilevel"/>
    <w:tmpl w:val="1DC2F33C"/>
    <w:lvl w:ilvl="0" w:tplc="E5F6A1A0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1" w15:restartNumberingAfterBreak="0">
    <w:nsid w:val="732C2BA5"/>
    <w:multiLevelType w:val="hybridMultilevel"/>
    <w:tmpl w:val="05AC0B52"/>
    <w:lvl w:ilvl="0" w:tplc="AEA443F0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2" w15:restartNumberingAfterBreak="0">
    <w:nsid w:val="73B06EB1"/>
    <w:multiLevelType w:val="hybridMultilevel"/>
    <w:tmpl w:val="501CC88E"/>
    <w:lvl w:ilvl="0" w:tplc="A624357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3" w15:restartNumberingAfterBreak="0">
    <w:nsid w:val="74762B6E"/>
    <w:multiLevelType w:val="hybridMultilevel"/>
    <w:tmpl w:val="56042D7E"/>
    <w:lvl w:ilvl="0" w:tplc="6D82B5A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4" w15:restartNumberingAfterBreak="0">
    <w:nsid w:val="779031D8"/>
    <w:multiLevelType w:val="hybridMultilevel"/>
    <w:tmpl w:val="49C0BD54"/>
    <w:lvl w:ilvl="0" w:tplc="201C4EE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5" w15:restartNumberingAfterBreak="0">
    <w:nsid w:val="77B65128"/>
    <w:multiLevelType w:val="hybridMultilevel"/>
    <w:tmpl w:val="5AF2814A"/>
    <w:lvl w:ilvl="0" w:tplc="AEA443F0">
      <w:start w:val="1"/>
      <w:numFmt w:val="lowerLetter"/>
      <w:lvlText w:val="%1."/>
      <w:lvlJc w:val="left"/>
      <w:pPr>
        <w:ind w:left="139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9" w:hanging="440"/>
      </w:pPr>
    </w:lvl>
    <w:lvl w:ilvl="2" w:tplc="0409001B" w:tentative="1">
      <w:start w:val="1"/>
      <w:numFmt w:val="lowerRoman"/>
      <w:lvlText w:val="%3."/>
      <w:lvlJc w:val="right"/>
      <w:pPr>
        <w:ind w:left="1519" w:hanging="440"/>
      </w:pPr>
    </w:lvl>
    <w:lvl w:ilvl="3" w:tplc="0409000F">
      <w:start w:val="1"/>
      <w:numFmt w:val="decimal"/>
      <w:lvlText w:val="%4."/>
      <w:lvlJc w:val="left"/>
      <w:pPr>
        <w:ind w:left="1959" w:hanging="440"/>
      </w:pPr>
    </w:lvl>
    <w:lvl w:ilvl="4" w:tplc="04090019" w:tentative="1">
      <w:start w:val="1"/>
      <w:numFmt w:val="lowerLetter"/>
      <w:lvlText w:val="%5)"/>
      <w:lvlJc w:val="left"/>
      <w:pPr>
        <w:ind w:left="2399" w:hanging="440"/>
      </w:pPr>
    </w:lvl>
    <w:lvl w:ilvl="5" w:tplc="0409001B" w:tentative="1">
      <w:start w:val="1"/>
      <w:numFmt w:val="lowerRoman"/>
      <w:lvlText w:val="%6."/>
      <w:lvlJc w:val="right"/>
      <w:pPr>
        <w:ind w:left="2839" w:hanging="440"/>
      </w:pPr>
    </w:lvl>
    <w:lvl w:ilvl="6" w:tplc="0409000F" w:tentative="1">
      <w:start w:val="1"/>
      <w:numFmt w:val="decimal"/>
      <w:lvlText w:val="%7."/>
      <w:lvlJc w:val="left"/>
      <w:pPr>
        <w:ind w:left="3279" w:hanging="440"/>
      </w:pPr>
    </w:lvl>
    <w:lvl w:ilvl="7" w:tplc="04090019" w:tentative="1">
      <w:start w:val="1"/>
      <w:numFmt w:val="lowerLetter"/>
      <w:lvlText w:val="%8)"/>
      <w:lvlJc w:val="left"/>
      <w:pPr>
        <w:ind w:left="3719" w:hanging="440"/>
      </w:pPr>
    </w:lvl>
    <w:lvl w:ilvl="8" w:tplc="0409001B" w:tentative="1">
      <w:start w:val="1"/>
      <w:numFmt w:val="lowerRoman"/>
      <w:lvlText w:val="%9."/>
      <w:lvlJc w:val="right"/>
      <w:pPr>
        <w:ind w:left="4159" w:hanging="440"/>
      </w:pPr>
    </w:lvl>
  </w:abstractNum>
  <w:abstractNum w:abstractNumId="26" w15:restartNumberingAfterBreak="0">
    <w:nsid w:val="791F7A18"/>
    <w:multiLevelType w:val="hybridMultilevel"/>
    <w:tmpl w:val="55BA2622"/>
    <w:lvl w:ilvl="0" w:tplc="AEA443F0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7" w15:restartNumberingAfterBreak="0">
    <w:nsid w:val="7BB225D5"/>
    <w:multiLevelType w:val="hybridMultilevel"/>
    <w:tmpl w:val="3C3AEEAE"/>
    <w:lvl w:ilvl="0" w:tplc="32A68808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620380291">
    <w:abstractNumId w:val="15"/>
  </w:num>
  <w:num w:numId="2" w16cid:durableId="1181164335">
    <w:abstractNumId w:val="9"/>
  </w:num>
  <w:num w:numId="3" w16cid:durableId="845707137">
    <w:abstractNumId w:val="17"/>
  </w:num>
  <w:num w:numId="4" w16cid:durableId="403377305">
    <w:abstractNumId w:val="6"/>
  </w:num>
  <w:num w:numId="5" w16cid:durableId="171605696">
    <w:abstractNumId w:val="13"/>
  </w:num>
  <w:num w:numId="6" w16cid:durableId="546337690">
    <w:abstractNumId w:val="7"/>
  </w:num>
  <w:num w:numId="7" w16cid:durableId="1052071902">
    <w:abstractNumId w:val="22"/>
  </w:num>
  <w:num w:numId="8" w16cid:durableId="696388725">
    <w:abstractNumId w:val="24"/>
  </w:num>
  <w:num w:numId="9" w16cid:durableId="1344015301">
    <w:abstractNumId w:val="12"/>
  </w:num>
  <w:num w:numId="10" w16cid:durableId="128517750">
    <w:abstractNumId w:val="23"/>
  </w:num>
  <w:num w:numId="11" w16cid:durableId="1101296115">
    <w:abstractNumId w:val="20"/>
  </w:num>
  <w:num w:numId="12" w16cid:durableId="1405759739">
    <w:abstractNumId w:val="18"/>
  </w:num>
  <w:num w:numId="13" w16cid:durableId="1036781491">
    <w:abstractNumId w:val="3"/>
  </w:num>
  <w:num w:numId="14" w16cid:durableId="1898861646">
    <w:abstractNumId w:val="10"/>
  </w:num>
  <w:num w:numId="15" w16cid:durableId="2078898416">
    <w:abstractNumId w:val="25"/>
  </w:num>
  <w:num w:numId="16" w16cid:durableId="1225794497">
    <w:abstractNumId w:val="26"/>
  </w:num>
  <w:num w:numId="17" w16cid:durableId="1941448532">
    <w:abstractNumId w:val="21"/>
  </w:num>
  <w:num w:numId="18" w16cid:durableId="1486776306">
    <w:abstractNumId w:val="1"/>
  </w:num>
  <w:num w:numId="19" w16cid:durableId="617879465">
    <w:abstractNumId w:val="0"/>
  </w:num>
  <w:num w:numId="20" w16cid:durableId="2128888227">
    <w:abstractNumId w:val="2"/>
  </w:num>
  <w:num w:numId="21" w16cid:durableId="1869953749">
    <w:abstractNumId w:val="27"/>
  </w:num>
  <w:num w:numId="22" w16cid:durableId="2108386010">
    <w:abstractNumId w:val="4"/>
  </w:num>
  <w:num w:numId="23" w16cid:durableId="1440644753">
    <w:abstractNumId w:val="19"/>
  </w:num>
  <w:num w:numId="24" w16cid:durableId="851530651">
    <w:abstractNumId w:val="16"/>
  </w:num>
  <w:num w:numId="25" w16cid:durableId="1909798557">
    <w:abstractNumId w:val="14"/>
  </w:num>
  <w:num w:numId="26" w16cid:durableId="700781249">
    <w:abstractNumId w:val="5"/>
  </w:num>
  <w:num w:numId="27" w16cid:durableId="1177384816">
    <w:abstractNumId w:val="8"/>
  </w:num>
  <w:num w:numId="28" w16cid:durableId="1856647739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attachedTemplate r:id="rId1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50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70"/>
  </w:hdrShapeDefaults>
  <w:footnotePr>
    <w:numFmt w:val="decimalEnclosedCircleChinese"/>
    <w:numRestart w:val="eachPage"/>
    <w:footnote w:id="-1"/>
    <w:footnote w:id="0"/>
    <w:footnote w:id="1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20D"/>
    <w:rsid w:val="00001DA3"/>
    <w:rsid w:val="00002D82"/>
    <w:rsid w:val="00003DAB"/>
    <w:rsid w:val="000045AB"/>
    <w:rsid w:val="000057EF"/>
    <w:rsid w:val="00005D07"/>
    <w:rsid w:val="0000791B"/>
    <w:rsid w:val="0000792D"/>
    <w:rsid w:val="00007A0E"/>
    <w:rsid w:val="00007DE3"/>
    <w:rsid w:val="00010065"/>
    <w:rsid w:val="000113F9"/>
    <w:rsid w:val="00012735"/>
    <w:rsid w:val="00012B37"/>
    <w:rsid w:val="000142B6"/>
    <w:rsid w:val="0001566E"/>
    <w:rsid w:val="00017B3C"/>
    <w:rsid w:val="00021115"/>
    <w:rsid w:val="000216F7"/>
    <w:rsid w:val="00021775"/>
    <w:rsid w:val="00021A0C"/>
    <w:rsid w:val="00021B60"/>
    <w:rsid w:val="000221C5"/>
    <w:rsid w:val="000246AC"/>
    <w:rsid w:val="000255CD"/>
    <w:rsid w:val="000256BA"/>
    <w:rsid w:val="0002611A"/>
    <w:rsid w:val="00027328"/>
    <w:rsid w:val="00027B19"/>
    <w:rsid w:val="000300C1"/>
    <w:rsid w:val="00032BD1"/>
    <w:rsid w:val="00033EC0"/>
    <w:rsid w:val="00034190"/>
    <w:rsid w:val="00035327"/>
    <w:rsid w:val="00035C63"/>
    <w:rsid w:val="00036452"/>
    <w:rsid w:val="00036A5B"/>
    <w:rsid w:val="00037650"/>
    <w:rsid w:val="00037B0F"/>
    <w:rsid w:val="00037C9A"/>
    <w:rsid w:val="00040533"/>
    <w:rsid w:val="00041C4E"/>
    <w:rsid w:val="00042F7B"/>
    <w:rsid w:val="00043333"/>
    <w:rsid w:val="000438F6"/>
    <w:rsid w:val="000448E6"/>
    <w:rsid w:val="00044AF6"/>
    <w:rsid w:val="000452B9"/>
    <w:rsid w:val="00046AFA"/>
    <w:rsid w:val="00047577"/>
    <w:rsid w:val="0004766B"/>
    <w:rsid w:val="000476AF"/>
    <w:rsid w:val="00047D9A"/>
    <w:rsid w:val="00052AB6"/>
    <w:rsid w:val="00052B81"/>
    <w:rsid w:val="000535B8"/>
    <w:rsid w:val="00053AF6"/>
    <w:rsid w:val="00054D90"/>
    <w:rsid w:val="0005624E"/>
    <w:rsid w:val="00056A83"/>
    <w:rsid w:val="00057BBB"/>
    <w:rsid w:val="00057D8E"/>
    <w:rsid w:val="00057E6A"/>
    <w:rsid w:val="00057FEA"/>
    <w:rsid w:val="000605AA"/>
    <w:rsid w:val="00060AFB"/>
    <w:rsid w:val="000610E4"/>
    <w:rsid w:val="00061316"/>
    <w:rsid w:val="00062831"/>
    <w:rsid w:val="00063326"/>
    <w:rsid w:val="0006598B"/>
    <w:rsid w:val="00065ED4"/>
    <w:rsid w:val="00067087"/>
    <w:rsid w:val="00067862"/>
    <w:rsid w:val="00067CF0"/>
    <w:rsid w:val="00067E84"/>
    <w:rsid w:val="00070476"/>
    <w:rsid w:val="00070B18"/>
    <w:rsid w:val="00071E42"/>
    <w:rsid w:val="00072C00"/>
    <w:rsid w:val="00072DE4"/>
    <w:rsid w:val="00072F29"/>
    <w:rsid w:val="000731FB"/>
    <w:rsid w:val="0007355F"/>
    <w:rsid w:val="000745C3"/>
    <w:rsid w:val="000747DF"/>
    <w:rsid w:val="0007521A"/>
    <w:rsid w:val="000753A8"/>
    <w:rsid w:val="00075967"/>
    <w:rsid w:val="00076159"/>
    <w:rsid w:val="00076B49"/>
    <w:rsid w:val="00077B45"/>
    <w:rsid w:val="000804A6"/>
    <w:rsid w:val="000819E9"/>
    <w:rsid w:val="000823C3"/>
    <w:rsid w:val="000843F8"/>
    <w:rsid w:val="0008492C"/>
    <w:rsid w:val="00084EBD"/>
    <w:rsid w:val="00085A69"/>
    <w:rsid w:val="00086986"/>
    <w:rsid w:val="00086A18"/>
    <w:rsid w:val="0008717D"/>
    <w:rsid w:val="00087385"/>
    <w:rsid w:val="0008769A"/>
    <w:rsid w:val="00091888"/>
    <w:rsid w:val="000947ED"/>
    <w:rsid w:val="00095286"/>
    <w:rsid w:val="000953B3"/>
    <w:rsid w:val="00095505"/>
    <w:rsid w:val="000955A1"/>
    <w:rsid w:val="000974E4"/>
    <w:rsid w:val="000A0406"/>
    <w:rsid w:val="000A0423"/>
    <w:rsid w:val="000A12E4"/>
    <w:rsid w:val="000A1424"/>
    <w:rsid w:val="000A16A4"/>
    <w:rsid w:val="000A312C"/>
    <w:rsid w:val="000A3A4B"/>
    <w:rsid w:val="000A4068"/>
    <w:rsid w:val="000A46D5"/>
    <w:rsid w:val="000A48AC"/>
    <w:rsid w:val="000A495E"/>
    <w:rsid w:val="000A52A5"/>
    <w:rsid w:val="000A5639"/>
    <w:rsid w:val="000A58E7"/>
    <w:rsid w:val="000A625E"/>
    <w:rsid w:val="000A68AC"/>
    <w:rsid w:val="000A788B"/>
    <w:rsid w:val="000B14AE"/>
    <w:rsid w:val="000B224D"/>
    <w:rsid w:val="000B341F"/>
    <w:rsid w:val="000B3E33"/>
    <w:rsid w:val="000B4992"/>
    <w:rsid w:val="000B6445"/>
    <w:rsid w:val="000B6771"/>
    <w:rsid w:val="000B6896"/>
    <w:rsid w:val="000B6AAD"/>
    <w:rsid w:val="000B71CD"/>
    <w:rsid w:val="000B7522"/>
    <w:rsid w:val="000C05F9"/>
    <w:rsid w:val="000C18EE"/>
    <w:rsid w:val="000C23BB"/>
    <w:rsid w:val="000C258F"/>
    <w:rsid w:val="000C2D00"/>
    <w:rsid w:val="000C4685"/>
    <w:rsid w:val="000C4EA9"/>
    <w:rsid w:val="000C5099"/>
    <w:rsid w:val="000C6837"/>
    <w:rsid w:val="000C6A11"/>
    <w:rsid w:val="000C6C49"/>
    <w:rsid w:val="000D0392"/>
    <w:rsid w:val="000D0C3A"/>
    <w:rsid w:val="000D0D3E"/>
    <w:rsid w:val="000D0EE7"/>
    <w:rsid w:val="000D15F2"/>
    <w:rsid w:val="000D1A80"/>
    <w:rsid w:val="000D1BA9"/>
    <w:rsid w:val="000D22E8"/>
    <w:rsid w:val="000D267D"/>
    <w:rsid w:val="000D2E32"/>
    <w:rsid w:val="000D5562"/>
    <w:rsid w:val="000D6599"/>
    <w:rsid w:val="000D6A2B"/>
    <w:rsid w:val="000D6C15"/>
    <w:rsid w:val="000E0CED"/>
    <w:rsid w:val="000E0F07"/>
    <w:rsid w:val="000E36B2"/>
    <w:rsid w:val="000E3815"/>
    <w:rsid w:val="000E4299"/>
    <w:rsid w:val="000E6438"/>
    <w:rsid w:val="000E652F"/>
    <w:rsid w:val="000E66D2"/>
    <w:rsid w:val="000E6F5F"/>
    <w:rsid w:val="000F037F"/>
    <w:rsid w:val="000F1044"/>
    <w:rsid w:val="000F174B"/>
    <w:rsid w:val="000F197C"/>
    <w:rsid w:val="000F24D2"/>
    <w:rsid w:val="000F26F2"/>
    <w:rsid w:val="000F2E01"/>
    <w:rsid w:val="000F4149"/>
    <w:rsid w:val="000F6375"/>
    <w:rsid w:val="000F6DAC"/>
    <w:rsid w:val="000F7138"/>
    <w:rsid w:val="000F7B0F"/>
    <w:rsid w:val="00100315"/>
    <w:rsid w:val="00100360"/>
    <w:rsid w:val="00100CF3"/>
    <w:rsid w:val="00102BB7"/>
    <w:rsid w:val="00104012"/>
    <w:rsid w:val="0010468F"/>
    <w:rsid w:val="00105A7D"/>
    <w:rsid w:val="00105EA0"/>
    <w:rsid w:val="00106225"/>
    <w:rsid w:val="001065B4"/>
    <w:rsid w:val="00106F6F"/>
    <w:rsid w:val="001076CE"/>
    <w:rsid w:val="00111078"/>
    <w:rsid w:val="00111637"/>
    <w:rsid w:val="00112788"/>
    <w:rsid w:val="00112D85"/>
    <w:rsid w:val="00112F87"/>
    <w:rsid w:val="001138C4"/>
    <w:rsid w:val="00113DD8"/>
    <w:rsid w:val="0011435F"/>
    <w:rsid w:val="0011474D"/>
    <w:rsid w:val="00115364"/>
    <w:rsid w:val="0011650A"/>
    <w:rsid w:val="00117F70"/>
    <w:rsid w:val="00120772"/>
    <w:rsid w:val="001209EA"/>
    <w:rsid w:val="00120B33"/>
    <w:rsid w:val="00120C54"/>
    <w:rsid w:val="001213DE"/>
    <w:rsid w:val="00122858"/>
    <w:rsid w:val="0012314F"/>
    <w:rsid w:val="00124B7D"/>
    <w:rsid w:val="00125462"/>
    <w:rsid w:val="00125EC0"/>
    <w:rsid w:val="00130825"/>
    <w:rsid w:val="00130D7C"/>
    <w:rsid w:val="00130EB6"/>
    <w:rsid w:val="00131240"/>
    <w:rsid w:val="00132051"/>
    <w:rsid w:val="001335A4"/>
    <w:rsid w:val="00133B5B"/>
    <w:rsid w:val="00134B9C"/>
    <w:rsid w:val="00134BA8"/>
    <w:rsid w:val="00134C1F"/>
    <w:rsid w:val="00134EDF"/>
    <w:rsid w:val="00135A34"/>
    <w:rsid w:val="00135FA1"/>
    <w:rsid w:val="00136D87"/>
    <w:rsid w:val="00136F54"/>
    <w:rsid w:val="001407DC"/>
    <w:rsid w:val="0014091E"/>
    <w:rsid w:val="00141271"/>
    <w:rsid w:val="00141378"/>
    <w:rsid w:val="00141911"/>
    <w:rsid w:val="00141D0D"/>
    <w:rsid w:val="0014220D"/>
    <w:rsid w:val="001422FA"/>
    <w:rsid w:val="00142542"/>
    <w:rsid w:val="00142D14"/>
    <w:rsid w:val="001444F9"/>
    <w:rsid w:val="00144BE0"/>
    <w:rsid w:val="00144D2F"/>
    <w:rsid w:val="00145AAB"/>
    <w:rsid w:val="00146E67"/>
    <w:rsid w:val="00147BA7"/>
    <w:rsid w:val="00150CD1"/>
    <w:rsid w:val="00151527"/>
    <w:rsid w:val="0015295B"/>
    <w:rsid w:val="00154331"/>
    <w:rsid w:val="00154A2D"/>
    <w:rsid w:val="00154D18"/>
    <w:rsid w:val="00155C70"/>
    <w:rsid w:val="001564D0"/>
    <w:rsid w:val="001567A4"/>
    <w:rsid w:val="0015761C"/>
    <w:rsid w:val="0015762F"/>
    <w:rsid w:val="00157E0C"/>
    <w:rsid w:val="001604B3"/>
    <w:rsid w:val="00160A65"/>
    <w:rsid w:val="001611E8"/>
    <w:rsid w:val="00161386"/>
    <w:rsid w:val="00161951"/>
    <w:rsid w:val="00161C81"/>
    <w:rsid w:val="00162869"/>
    <w:rsid w:val="0016295D"/>
    <w:rsid w:val="00162B28"/>
    <w:rsid w:val="00162B73"/>
    <w:rsid w:val="00162C1D"/>
    <w:rsid w:val="00163134"/>
    <w:rsid w:val="00164181"/>
    <w:rsid w:val="00164D75"/>
    <w:rsid w:val="00164F61"/>
    <w:rsid w:val="00165AB3"/>
    <w:rsid w:val="001665F2"/>
    <w:rsid w:val="001669AD"/>
    <w:rsid w:val="0016710A"/>
    <w:rsid w:val="00167AE4"/>
    <w:rsid w:val="00167E09"/>
    <w:rsid w:val="001703AC"/>
    <w:rsid w:val="00170461"/>
    <w:rsid w:val="0017059E"/>
    <w:rsid w:val="001708F5"/>
    <w:rsid w:val="001710CD"/>
    <w:rsid w:val="001711AB"/>
    <w:rsid w:val="00174ECA"/>
    <w:rsid w:val="0017500B"/>
    <w:rsid w:val="00176C62"/>
    <w:rsid w:val="00177236"/>
    <w:rsid w:val="00177A0F"/>
    <w:rsid w:val="00181413"/>
    <w:rsid w:val="00181CF4"/>
    <w:rsid w:val="00182327"/>
    <w:rsid w:val="00182B74"/>
    <w:rsid w:val="001832E1"/>
    <w:rsid w:val="00183F5F"/>
    <w:rsid w:val="00184CFB"/>
    <w:rsid w:val="001854B8"/>
    <w:rsid w:val="0018646A"/>
    <w:rsid w:val="001877D5"/>
    <w:rsid w:val="0019004F"/>
    <w:rsid w:val="00190A4E"/>
    <w:rsid w:val="00190E1C"/>
    <w:rsid w:val="00191A97"/>
    <w:rsid w:val="00191BEB"/>
    <w:rsid w:val="00192078"/>
    <w:rsid w:val="001931BC"/>
    <w:rsid w:val="0019354C"/>
    <w:rsid w:val="001935C0"/>
    <w:rsid w:val="00194194"/>
    <w:rsid w:val="00194DBE"/>
    <w:rsid w:val="0019530F"/>
    <w:rsid w:val="00195410"/>
    <w:rsid w:val="00195F8C"/>
    <w:rsid w:val="00196B12"/>
    <w:rsid w:val="0019791F"/>
    <w:rsid w:val="001A09A3"/>
    <w:rsid w:val="001A0ECB"/>
    <w:rsid w:val="001A1F82"/>
    <w:rsid w:val="001A3875"/>
    <w:rsid w:val="001A3895"/>
    <w:rsid w:val="001A38BC"/>
    <w:rsid w:val="001A4595"/>
    <w:rsid w:val="001A4CF8"/>
    <w:rsid w:val="001A5EDB"/>
    <w:rsid w:val="001A6829"/>
    <w:rsid w:val="001A6BA0"/>
    <w:rsid w:val="001A6EE2"/>
    <w:rsid w:val="001A7033"/>
    <w:rsid w:val="001A72EC"/>
    <w:rsid w:val="001A7F6A"/>
    <w:rsid w:val="001B060E"/>
    <w:rsid w:val="001B2076"/>
    <w:rsid w:val="001B23B2"/>
    <w:rsid w:val="001B30BF"/>
    <w:rsid w:val="001B326B"/>
    <w:rsid w:val="001B5186"/>
    <w:rsid w:val="001B62F2"/>
    <w:rsid w:val="001B69B4"/>
    <w:rsid w:val="001B7F69"/>
    <w:rsid w:val="001C0B1C"/>
    <w:rsid w:val="001C172D"/>
    <w:rsid w:val="001C17A8"/>
    <w:rsid w:val="001C1823"/>
    <w:rsid w:val="001C18FC"/>
    <w:rsid w:val="001C2EE4"/>
    <w:rsid w:val="001C31D7"/>
    <w:rsid w:val="001C33B4"/>
    <w:rsid w:val="001C3499"/>
    <w:rsid w:val="001C4A28"/>
    <w:rsid w:val="001C5469"/>
    <w:rsid w:val="001C61C8"/>
    <w:rsid w:val="001C661B"/>
    <w:rsid w:val="001C665E"/>
    <w:rsid w:val="001C7C11"/>
    <w:rsid w:val="001C7D4F"/>
    <w:rsid w:val="001C7D8F"/>
    <w:rsid w:val="001D0188"/>
    <w:rsid w:val="001D0AB3"/>
    <w:rsid w:val="001D0D15"/>
    <w:rsid w:val="001D101D"/>
    <w:rsid w:val="001D1209"/>
    <w:rsid w:val="001D26C1"/>
    <w:rsid w:val="001D3247"/>
    <w:rsid w:val="001D3C07"/>
    <w:rsid w:val="001D475C"/>
    <w:rsid w:val="001D4BA4"/>
    <w:rsid w:val="001D4FC0"/>
    <w:rsid w:val="001D513F"/>
    <w:rsid w:val="001D5422"/>
    <w:rsid w:val="001D5A2A"/>
    <w:rsid w:val="001D5FAF"/>
    <w:rsid w:val="001D62A8"/>
    <w:rsid w:val="001D7307"/>
    <w:rsid w:val="001D7B2C"/>
    <w:rsid w:val="001D7DF9"/>
    <w:rsid w:val="001E03AD"/>
    <w:rsid w:val="001E34A3"/>
    <w:rsid w:val="001E3623"/>
    <w:rsid w:val="001E3B9C"/>
    <w:rsid w:val="001E4E80"/>
    <w:rsid w:val="001E4F77"/>
    <w:rsid w:val="001E53AD"/>
    <w:rsid w:val="001E54D2"/>
    <w:rsid w:val="001E65B4"/>
    <w:rsid w:val="001E703F"/>
    <w:rsid w:val="001E7044"/>
    <w:rsid w:val="001E7A4C"/>
    <w:rsid w:val="001F0661"/>
    <w:rsid w:val="001F09CF"/>
    <w:rsid w:val="001F1A1B"/>
    <w:rsid w:val="001F1DD1"/>
    <w:rsid w:val="001F2288"/>
    <w:rsid w:val="001F38D9"/>
    <w:rsid w:val="001F3A57"/>
    <w:rsid w:val="001F6719"/>
    <w:rsid w:val="001F68BC"/>
    <w:rsid w:val="001F751B"/>
    <w:rsid w:val="00200AAF"/>
    <w:rsid w:val="00202FBE"/>
    <w:rsid w:val="0020322B"/>
    <w:rsid w:val="0020375E"/>
    <w:rsid w:val="002048A9"/>
    <w:rsid w:val="00204A7F"/>
    <w:rsid w:val="00204E0D"/>
    <w:rsid w:val="00206686"/>
    <w:rsid w:val="00206A90"/>
    <w:rsid w:val="002076B6"/>
    <w:rsid w:val="00210186"/>
    <w:rsid w:val="00210DBF"/>
    <w:rsid w:val="002126E8"/>
    <w:rsid w:val="00215169"/>
    <w:rsid w:val="0021533D"/>
    <w:rsid w:val="0021547A"/>
    <w:rsid w:val="00216DF9"/>
    <w:rsid w:val="002203E5"/>
    <w:rsid w:val="0022116E"/>
    <w:rsid w:val="0022155A"/>
    <w:rsid w:val="002220BC"/>
    <w:rsid w:val="00223AE6"/>
    <w:rsid w:val="00223D2B"/>
    <w:rsid w:val="002251FD"/>
    <w:rsid w:val="00225A37"/>
    <w:rsid w:val="00225F23"/>
    <w:rsid w:val="00226898"/>
    <w:rsid w:val="0022725B"/>
    <w:rsid w:val="0023044A"/>
    <w:rsid w:val="00230475"/>
    <w:rsid w:val="00230A0E"/>
    <w:rsid w:val="00232C34"/>
    <w:rsid w:val="00233693"/>
    <w:rsid w:val="0023409C"/>
    <w:rsid w:val="00237282"/>
    <w:rsid w:val="0024297E"/>
    <w:rsid w:val="00243A27"/>
    <w:rsid w:val="00243E86"/>
    <w:rsid w:val="0024511C"/>
    <w:rsid w:val="00245419"/>
    <w:rsid w:val="00246C5E"/>
    <w:rsid w:val="00247D43"/>
    <w:rsid w:val="002524D8"/>
    <w:rsid w:val="002530B7"/>
    <w:rsid w:val="002537C0"/>
    <w:rsid w:val="0025490C"/>
    <w:rsid w:val="002550AB"/>
    <w:rsid w:val="00256340"/>
    <w:rsid w:val="00260192"/>
    <w:rsid w:val="002613D9"/>
    <w:rsid w:val="00261726"/>
    <w:rsid w:val="002629B4"/>
    <w:rsid w:val="00262E42"/>
    <w:rsid w:val="00262F64"/>
    <w:rsid w:val="00263530"/>
    <w:rsid w:val="0026397F"/>
    <w:rsid w:val="002647E0"/>
    <w:rsid w:val="00264E68"/>
    <w:rsid w:val="0026513C"/>
    <w:rsid w:val="0026691B"/>
    <w:rsid w:val="00266F42"/>
    <w:rsid w:val="00267017"/>
    <w:rsid w:val="0026752C"/>
    <w:rsid w:val="00267547"/>
    <w:rsid w:val="002677EC"/>
    <w:rsid w:val="0027048D"/>
    <w:rsid w:val="0027077A"/>
    <w:rsid w:val="00270AB8"/>
    <w:rsid w:val="00271DD2"/>
    <w:rsid w:val="00272560"/>
    <w:rsid w:val="002744E2"/>
    <w:rsid w:val="00274F39"/>
    <w:rsid w:val="002751FC"/>
    <w:rsid w:val="0027624E"/>
    <w:rsid w:val="0027725A"/>
    <w:rsid w:val="00280A6D"/>
    <w:rsid w:val="00281503"/>
    <w:rsid w:val="002830F2"/>
    <w:rsid w:val="002847DE"/>
    <w:rsid w:val="002906F5"/>
    <w:rsid w:val="00291BE2"/>
    <w:rsid w:val="00292E52"/>
    <w:rsid w:val="002933C6"/>
    <w:rsid w:val="00293830"/>
    <w:rsid w:val="002943F6"/>
    <w:rsid w:val="00295C1B"/>
    <w:rsid w:val="00296060"/>
    <w:rsid w:val="002962EC"/>
    <w:rsid w:val="00297C1B"/>
    <w:rsid w:val="002A0A29"/>
    <w:rsid w:val="002A21EB"/>
    <w:rsid w:val="002A2D39"/>
    <w:rsid w:val="002A3060"/>
    <w:rsid w:val="002A48DA"/>
    <w:rsid w:val="002A4E0F"/>
    <w:rsid w:val="002A6A03"/>
    <w:rsid w:val="002A6FC9"/>
    <w:rsid w:val="002A7A71"/>
    <w:rsid w:val="002B093B"/>
    <w:rsid w:val="002B179A"/>
    <w:rsid w:val="002B18B9"/>
    <w:rsid w:val="002B1D9F"/>
    <w:rsid w:val="002B5308"/>
    <w:rsid w:val="002B69DA"/>
    <w:rsid w:val="002B6EEC"/>
    <w:rsid w:val="002C07A8"/>
    <w:rsid w:val="002C09F6"/>
    <w:rsid w:val="002C12CE"/>
    <w:rsid w:val="002C1A35"/>
    <w:rsid w:val="002C2114"/>
    <w:rsid w:val="002C29C7"/>
    <w:rsid w:val="002C35B9"/>
    <w:rsid w:val="002C3C05"/>
    <w:rsid w:val="002C4880"/>
    <w:rsid w:val="002C4AA6"/>
    <w:rsid w:val="002C5182"/>
    <w:rsid w:val="002C52B4"/>
    <w:rsid w:val="002C56D9"/>
    <w:rsid w:val="002C574D"/>
    <w:rsid w:val="002C5BFE"/>
    <w:rsid w:val="002C5E70"/>
    <w:rsid w:val="002C60A3"/>
    <w:rsid w:val="002C663B"/>
    <w:rsid w:val="002C6C9B"/>
    <w:rsid w:val="002C6F0F"/>
    <w:rsid w:val="002C716B"/>
    <w:rsid w:val="002C7CD0"/>
    <w:rsid w:val="002D07D4"/>
    <w:rsid w:val="002D1130"/>
    <w:rsid w:val="002D152F"/>
    <w:rsid w:val="002D17EB"/>
    <w:rsid w:val="002D2050"/>
    <w:rsid w:val="002D3C15"/>
    <w:rsid w:val="002D42EC"/>
    <w:rsid w:val="002D43D4"/>
    <w:rsid w:val="002D43DB"/>
    <w:rsid w:val="002D4CBE"/>
    <w:rsid w:val="002D7A99"/>
    <w:rsid w:val="002D7B8C"/>
    <w:rsid w:val="002E06F2"/>
    <w:rsid w:val="002E077C"/>
    <w:rsid w:val="002E077E"/>
    <w:rsid w:val="002E1313"/>
    <w:rsid w:val="002E13DA"/>
    <w:rsid w:val="002E2693"/>
    <w:rsid w:val="002E2CF2"/>
    <w:rsid w:val="002E4032"/>
    <w:rsid w:val="002E4CBA"/>
    <w:rsid w:val="002E6AA9"/>
    <w:rsid w:val="002E727D"/>
    <w:rsid w:val="002E7B3A"/>
    <w:rsid w:val="002E7EC6"/>
    <w:rsid w:val="002F11FC"/>
    <w:rsid w:val="002F29CB"/>
    <w:rsid w:val="002F3C51"/>
    <w:rsid w:val="002F50E7"/>
    <w:rsid w:val="002F5C22"/>
    <w:rsid w:val="002F6038"/>
    <w:rsid w:val="002F67CC"/>
    <w:rsid w:val="002F6B4B"/>
    <w:rsid w:val="002F71DD"/>
    <w:rsid w:val="002F7A43"/>
    <w:rsid w:val="0030041B"/>
    <w:rsid w:val="00300EAC"/>
    <w:rsid w:val="00302C6B"/>
    <w:rsid w:val="0030393C"/>
    <w:rsid w:val="00304319"/>
    <w:rsid w:val="003048CD"/>
    <w:rsid w:val="003057E1"/>
    <w:rsid w:val="0030628E"/>
    <w:rsid w:val="0031254D"/>
    <w:rsid w:val="003128EE"/>
    <w:rsid w:val="00313ABA"/>
    <w:rsid w:val="0031477F"/>
    <w:rsid w:val="0031519D"/>
    <w:rsid w:val="00316593"/>
    <w:rsid w:val="00316BCB"/>
    <w:rsid w:val="00316E8F"/>
    <w:rsid w:val="00317174"/>
    <w:rsid w:val="003172B0"/>
    <w:rsid w:val="00317553"/>
    <w:rsid w:val="00320504"/>
    <w:rsid w:val="003213EF"/>
    <w:rsid w:val="00322054"/>
    <w:rsid w:val="003225AA"/>
    <w:rsid w:val="003235A7"/>
    <w:rsid w:val="00323DAE"/>
    <w:rsid w:val="0032493A"/>
    <w:rsid w:val="00326C6A"/>
    <w:rsid w:val="00326FBA"/>
    <w:rsid w:val="00327443"/>
    <w:rsid w:val="003307C9"/>
    <w:rsid w:val="00331384"/>
    <w:rsid w:val="0033147C"/>
    <w:rsid w:val="00331508"/>
    <w:rsid w:val="003315D3"/>
    <w:rsid w:val="003316F2"/>
    <w:rsid w:val="00331D74"/>
    <w:rsid w:val="00332710"/>
    <w:rsid w:val="003338BC"/>
    <w:rsid w:val="0033400D"/>
    <w:rsid w:val="00336470"/>
    <w:rsid w:val="003367A0"/>
    <w:rsid w:val="00336E60"/>
    <w:rsid w:val="003373E7"/>
    <w:rsid w:val="00337EEC"/>
    <w:rsid w:val="00337FEA"/>
    <w:rsid w:val="00340305"/>
    <w:rsid w:val="00340326"/>
    <w:rsid w:val="003412FE"/>
    <w:rsid w:val="00341B78"/>
    <w:rsid w:val="00341B95"/>
    <w:rsid w:val="00342432"/>
    <w:rsid w:val="00342477"/>
    <w:rsid w:val="00342E52"/>
    <w:rsid w:val="00343459"/>
    <w:rsid w:val="00343978"/>
    <w:rsid w:val="00344482"/>
    <w:rsid w:val="00344F2D"/>
    <w:rsid w:val="003452C9"/>
    <w:rsid w:val="00346B72"/>
    <w:rsid w:val="00347067"/>
    <w:rsid w:val="003470B9"/>
    <w:rsid w:val="00347362"/>
    <w:rsid w:val="003479A9"/>
    <w:rsid w:val="00347C93"/>
    <w:rsid w:val="00350AC5"/>
    <w:rsid w:val="00351C82"/>
    <w:rsid w:val="00353D3E"/>
    <w:rsid w:val="003548A8"/>
    <w:rsid w:val="0035585D"/>
    <w:rsid w:val="00356014"/>
    <w:rsid w:val="00357580"/>
    <w:rsid w:val="00360C6C"/>
    <w:rsid w:val="00362021"/>
    <w:rsid w:val="003621F1"/>
    <w:rsid w:val="00362720"/>
    <w:rsid w:val="00362881"/>
    <w:rsid w:val="00363358"/>
    <w:rsid w:val="00363D5A"/>
    <w:rsid w:val="0036451B"/>
    <w:rsid w:val="00364585"/>
    <w:rsid w:val="00365242"/>
    <w:rsid w:val="00365366"/>
    <w:rsid w:val="003669A1"/>
    <w:rsid w:val="003672A8"/>
    <w:rsid w:val="0037197A"/>
    <w:rsid w:val="00372FA0"/>
    <w:rsid w:val="00374B0C"/>
    <w:rsid w:val="003752FB"/>
    <w:rsid w:val="0037578B"/>
    <w:rsid w:val="00377254"/>
    <w:rsid w:val="00377FE3"/>
    <w:rsid w:val="0038194F"/>
    <w:rsid w:val="00383373"/>
    <w:rsid w:val="00384306"/>
    <w:rsid w:val="00384534"/>
    <w:rsid w:val="00384911"/>
    <w:rsid w:val="00385195"/>
    <w:rsid w:val="00385241"/>
    <w:rsid w:val="003872D7"/>
    <w:rsid w:val="00387C06"/>
    <w:rsid w:val="003940F9"/>
    <w:rsid w:val="0039468D"/>
    <w:rsid w:val="00394C94"/>
    <w:rsid w:val="003951B2"/>
    <w:rsid w:val="00396CF9"/>
    <w:rsid w:val="003A0496"/>
    <w:rsid w:val="003A1B52"/>
    <w:rsid w:val="003A31B8"/>
    <w:rsid w:val="003A37E0"/>
    <w:rsid w:val="003A3CDB"/>
    <w:rsid w:val="003A3D4F"/>
    <w:rsid w:val="003A650F"/>
    <w:rsid w:val="003A66DF"/>
    <w:rsid w:val="003B4191"/>
    <w:rsid w:val="003B441C"/>
    <w:rsid w:val="003B4E91"/>
    <w:rsid w:val="003B4F97"/>
    <w:rsid w:val="003B6D89"/>
    <w:rsid w:val="003B7845"/>
    <w:rsid w:val="003B7A03"/>
    <w:rsid w:val="003B7A3F"/>
    <w:rsid w:val="003C00F6"/>
    <w:rsid w:val="003C0347"/>
    <w:rsid w:val="003C0D13"/>
    <w:rsid w:val="003C0DBC"/>
    <w:rsid w:val="003C1F2B"/>
    <w:rsid w:val="003C24E6"/>
    <w:rsid w:val="003C2CA7"/>
    <w:rsid w:val="003C3687"/>
    <w:rsid w:val="003C41CA"/>
    <w:rsid w:val="003C4238"/>
    <w:rsid w:val="003C42B3"/>
    <w:rsid w:val="003C4456"/>
    <w:rsid w:val="003C6180"/>
    <w:rsid w:val="003C637E"/>
    <w:rsid w:val="003C654E"/>
    <w:rsid w:val="003C67A1"/>
    <w:rsid w:val="003C6990"/>
    <w:rsid w:val="003C6D6C"/>
    <w:rsid w:val="003C70A6"/>
    <w:rsid w:val="003C7901"/>
    <w:rsid w:val="003C791C"/>
    <w:rsid w:val="003D1330"/>
    <w:rsid w:val="003D14D4"/>
    <w:rsid w:val="003D1732"/>
    <w:rsid w:val="003D1CD5"/>
    <w:rsid w:val="003D1F4E"/>
    <w:rsid w:val="003D2599"/>
    <w:rsid w:val="003D2A55"/>
    <w:rsid w:val="003D3C3E"/>
    <w:rsid w:val="003D4312"/>
    <w:rsid w:val="003D5648"/>
    <w:rsid w:val="003D61B7"/>
    <w:rsid w:val="003D6B90"/>
    <w:rsid w:val="003D6EC8"/>
    <w:rsid w:val="003D7348"/>
    <w:rsid w:val="003D7A45"/>
    <w:rsid w:val="003D7B7C"/>
    <w:rsid w:val="003D7EED"/>
    <w:rsid w:val="003E05A7"/>
    <w:rsid w:val="003E1615"/>
    <w:rsid w:val="003E1FE6"/>
    <w:rsid w:val="003E2101"/>
    <w:rsid w:val="003E2C61"/>
    <w:rsid w:val="003E2E24"/>
    <w:rsid w:val="003E32AC"/>
    <w:rsid w:val="003E3C29"/>
    <w:rsid w:val="003E4F64"/>
    <w:rsid w:val="003E5A3E"/>
    <w:rsid w:val="003E665A"/>
    <w:rsid w:val="003E6D9E"/>
    <w:rsid w:val="003E6F65"/>
    <w:rsid w:val="003E76A3"/>
    <w:rsid w:val="003F1513"/>
    <w:rsid w:val="003F23E6"/>
    <w:rsid w:val="003F2847"/>
    <w:rsid w:val="003F2CD6"/>
    <w:rsid w:val="003F319C"/>
    <w:rsid w:val="003F3476"/>
    <w:rsid w:val="003F539E"/>
    <w:rsid w:val="003F6B57"/>
    <w:rsid w:val="003F7109"/>
    <w:rsid w:val="003F777B"/>
    <w:rsid w:val="003F7AD5"/>
    <w:rsid w:val="00400910"/>
    <w:rsid w:val="00400DDB"/>
    <w:rsid w:val="0040112E"/>
    <w:rsid w:val="004016A5"/>
    <w:rsid w:val="00403AE8"/>
    <w:rsid w:val="00403F9E"/>
    <w:rsid w:val="0040409E"/>
    <w:rsid w:val="00404287"/>
    <w:rsid w:val="00404AA2"/>
    <w:rsid w:val="0040582D"/>
    <w:rsid w:val="00405AA3"/>
    <w:rsid w:val="004072BF"/>
    <w:rsid w:val="00407435"/>
    <w:rsid w:val="0041061D"/>
    <w:rsid w:val="004119E1"/>
    <w:rsid w:val="00411B71"/>
    <w:rsid w:val="0041210D"/>
    <w:rsid w:val="00412896"/>
    <w:rsid w:val="00412B29"/>
    <w:rsid w:val="004136CA"/>
    <w:rsid w:val="00414554"/>
    <w:rsid w:val="004148EF"/>
    <w:rsid w:val="00414AD7"/>
    <w:rsid w:val="00414AFA"/>
    <w:rsid w:val="004154D9"/>
    <w:rsid w:val="004160C8"/>
    <w:rsid w:val="004161D8"/>
    <w:rsid w:val="004163F6"/>
    <w:rsid w:val="00417AA0"/>
    <w:rsid w:val="00420BAB"/>
    <w:rsid w:val="004211D2"/>
    <w:rsid w:val="00421F83"/>
    <w:rsid w:val="00422C29"/>
    <w:rsid w:val="00423396"/>
    <w:rsid w:val="00423D92"/>
    <w:rsid w:val="00423EEC"/>
    <w:rsid w:val="00424F3C"/>
    <w:rsid w:val="00424F3E"/>
    <w:rsid w:val="00425062"/>
    <w:rsid w:val="00425F87"/>
    <w:rsid w:val="00426431"/>
    <w:rsid w:val="004304DC"/>
    <w:rsid w:val="00430AA0"/>
    <w:rsid w:val="00430BB7"/>
    <w:rsid w:val="00432688"/>
    <w:rsid w:val="00432766"/>
    <w:rsid w:val="004343B7"/>
    <w:rsid w:val="00434AF4"/>
    <w:rsid w:val="004359A5"/>
    <w:rsid w:val="00436771"/>
    <w:rsid w:val="00436B53"/>
    <w:rsid w:val="00440295"/>
    <w:rsid w:val="00440560"/>
    <w:rsid w:val="00442E98"/>
    <w:rsid w:val="00443696"/>
    <w:rsid w:val="004439DB"/>
    <w:rsid w:val="00443BC8"/>
    <w:rsid w:val="004463FD"/>
    <w:rsid w:val="00446C77"/>
    <w:rsid w:val="004473ED"/>
    <w:rsid w:val="004478EB"/>
    <w:rsid w:val="00447AEB"/>
    <w:rsid w:val="00447E60"/>
    <w:rsid w:val="00447E9D"/>
    <w:rsid w:val="00450614"/>
    <w:rsid w:val="004510D3"/>
    <w:rsid w:val="004534C5"/>
    <w:rsid w:val="0045360B"/>
    <w:rsid w:val="00453B37"/>
    <w:rsid w:val="00453FCC"/>
    <w:rsid w:val="00454A65"/>
    <w:rsid w:val="00454CD0"/>
    <w:rsid w:val="0045500A"/>
    <w:rsid w:val="004554B2"/>
    <w:rsid w:val="00455CB8"/>
    <w:rsid w:val="004568EC"/>
    <w:rsid w:val="004577F0"/>
    <w:rsid w:val="004613C2"/>
    <w:rsid w:val="00462752"/>
    <w:rsid w:val="00462D37"/>
    <w:rsid w:val="00463D36"/>
    <w:rsid w:val="0046444E"/>
    <w:rsid w:val="004654F7"/>
    <w:rsid w:val="00465F69"/>
    <w:rsid w:val="004660D4"/>
    <w:rsid w:val="004666D6"/>
    <w:rsid w:val="004667E6"/>
    <w:rsid w:val="00466890"/>
    <w:rsid w:val="0046778F"/>
    <w:rsid w:val="00470395"/>
    <w:rsid w:val="00470FBB"/>
    <w:rsid w:val="00471BAE"/>
    <w:rsid w:val="00472EBA"/>
    <w:rsid w:val="00473652"/>
    <w:rsid w:val="004754CA"/>
    <w:rsid w:val="004754CD"/>
    <w:rsid w:val="004755A4"/>
    <w:rsid w:val="004755AF"/>
    <w:rsid w:val="00477AE5"/>
    <w:rsid w:val="004807BC"/>
    <w:rsid w:val="00480C6A"/>
    <w:rsid w:val="00482B59"/>
    <w:rsid w:val="00482F7B"/>
    <w:rsid w:val="004844E2"/>
    <w:rsid w:val="00484EBA"/>
    <w:rsid w:val="0048519A"/>
    <w:rsid w:val="004854EA"/>
    <w:rsid w:val="0048694B"/>
    <w:rsid w:val="00486C63"/>
    <w:rsid w:val="0048751F"/>
    <w:rsid w:val="004875ED"/>
    <w:rsid w:val="00487683"/>
    <w:rsid w:val="0049010C"/>
    <w:rsid w:val="00493A77"/>
    <w:rsid w:val="00494080"/>
    <w:rsid w:val="00496035"/>
    <w:rsid w:val="004963EB"/>
    <w:rsid w:val="00496648"/>
    <w:rsid w:val="00496704"/>
    <w:rsid w:val="00496E42"/>
    <w:rsid w:val="004A00AA"/>
    <w:rsid w:val="004A0871"/>
    <w:rsid w:val="004A0C88"/>
    <w:rsid w:val="004A0E2A"/>
    <w:rsid w:val="004A1B22"/>
    <w:rsid w:val="004A27A8"/>
    <w:rsid w:val="004A2D44"/>
    <w:rsid w:val="004A3FAC"/>
    <w:rsid w:val="004A412A"/>
    <w:rsid w:val="004A5B48"/>
    <w:rsid w:val="004A5B8C"/>
    <w:rsid w:val="004A6BC2"/>
    <w:rsid w:val="004B10CC"/>
    <w:rsid w:val="004B2C10"/>
    <w:rsid w:val="004B380A"/>
    <w:rsid w:val="004B3C0E"/>
    <w:rsid w:val="004B4538"/>
    <w:rsid w:val="004B4609"/>
    <w:rsid w:val="004B493D"/>
    <w:rsid w:val="004B5101"/>
    <w:rsid w:val="004B68F4"/>
    <w:rsid w:val="004B7C1C"/>
    <w:rsid w:val="004C04AA"/>
    <w:rsid w:val="004C08F0"/>
    <w:rsid w:val="004C0EDD"/>
    <w:rsid w:val="004C1475"/>
    <w:rsid w:val="004C3686"/>
    <w:rsid w:val="004C4552"/>
    <w:rsid w:val="004C5D32"/>
    <w:rsid w:val="004C60BF"/>
    <w:rsid w:val="004C60D1"/>
    <w:rsid w:val="004C62CD"/>
    <w:rsid w:val="004C6B6D"/>
    <w:rsid w:val="004C6C20"/>
    <w:rsid w:val="004C7318"/>
    <w:rsid w:val="004D01DF"/>
    <w:rsid w:val="004D07F0"/>
    <w:rsid w:val="004D3405"/>
    <w:rsid w:val="004D3D34"/>
    <w:rsid w:val="004D3DD2"/>
    <w:rsid w:val="004D3F1E"/>
    <w:rsid w:val="004D40FD"/>
    <w:rsid w:val="004D4400"/>
    <w:rsid w:val="004D4783"/>
    <w:rsid w:val="004D4CA5"/>
    <w:rsid w:val="004D5F9C"/>
    <w:rsid w:val="004D6083"/>
    <w:rsid w:val="004D6576"/>
    <w:rsid w:val="004D713F"/>
    <w:rsid w:val="004E0358"/>
    <w:rsid w:val="004E059F"/>
    <w:rsid w:val="004E099D"/>
    <w:rsid w:val="004E11A0"/>
    <w:rsid w:val="004E18AC"/>
    <w:rsid w:val="004E2446"/>
    <w:rsid w:val="004E3023"/>
    <w:rsid w:val="004E351B"/>
    <w:rsid w:val="004E46CF"/>
    <w:rsid w:val="004E4EAF"/>
    <w:rsid w:val="004E4FD9"/>
    <w:rsid w:val="004E558D"/>
    <w:rsid w:val="004E662A"/>
    <w:rsid w:val="004E6CBD"/>
    <w:rsid w:val="004F176C"/>
    <w:rsid w:val="004F30ED"/>
    <w:rsid w:val="004F4272"/>
    <w:rsid w:val="004F4407"/>
    <w:rsid w:val="004F4752"/>
    <w:rsid w:val="004F4C7A"/>
    <w:rsid w:val="004F4D47"/>
    <w:rsid w:val="004F6044"/>
    <w:rsid w:val="004F715A"/>
    <w:rsid w:val="004F7AFD"/>
    <w:rsid w:val="00500DE7"/>
    <w:rsid w:val="0050205B"/>
    <w:rsid w:val="00502E3C"/>
    <w:rsid w:val="00502ED7"/>
    <w:rsid w:val="005035F1"/>
    <w:rsid w:val="00503C94"/>
    <w:rsid w:val="00504318"/>
    <w:rsid w:val="0050456E"/>
    <w:rsid w:val="0050465D"/>
    <w:rsid w:val="00504EBA"/>
    <w:rsid w:val="00505EA9"/>
    <w:rsid w:val="00506323"/>
    <w:rsid w:val="005075FC"/>
    <w:rsid w:val="00507E28"/>
    <w:rsid w:val="00511701"/>
    <w:rsid w:val="0051186C"/>
    <w:rsid w:val="00511A60"/>
    <w:rsid w:val="00511C77"/>
    <w:rsid w:val="005138F7"/>
    <w:rsid w:val="0051519B"/>
    <w:rsid w:val="00516B8E"/>
    <w:rsid w:val="0051700D"/>
    <w:rsid w:val="005170F8"/>
    <w:rsid w:val="005174B7"/>
    <w:rsid w:val="0052001E"/>
    <w:rsid w:val="005203B3"/>
    <w:rsid w:val="0052135F"/>
    <w:rsid w:val="005217EC"/>
    <w:rsid w:val="005230F1"/>
    <w:rsid w:val="00523550"/>
    <w:rsid w:val="005235E9"/>
    <w:rsid w:val="00524105"/>
    <w:rsid w:val="00524C47"/>
    <w:rsid w:val="00524DBA"/>
    <w:rsid w:val="0052547E"/>
    <w:rsid w:val="00526916"/>
    <w:rsid w:val="0053057D"/>
    <w:rsid w:val="0053069E"/>
    <w:rsid w:val="0053090F"/>
    <w:rsid w:val="00531275"/>
    <w:rsid w:val="00531EE8"/>
    <w:rsid w:val="00532BD7"/>
    <w:rsid w:val="00532C40"/>
    <w:rsid w:val="00534649"/>
    <w:rsid w:val="00534A32"/>
    <w:rsid w:val="00534AE4"/>
    <w:rsid w:val="00534D5F"/>
    <w:rsid w:val="005356B6"/>
    <w:rsid w:val="00535B38"/>
    <w:rsid w:val="00535BBC"/>
    <w:rsid w:val="0053631C"/>
    <w:rsid w:val="00537386"/>
    <w:rsid w:val="00540287"/>
    <w:rsid w:val="005413CA"/>
    <w:rsid w:val="00541465"/>
    <w:rsid w:val="0054164B"/>
    <w:rsid w:val="00542EFA"/>
    <w:rsid w:val="0054376E"/>
    <w:rsid w:val="00544BA3"/>
    <w:rsid w:val="00545331"/>
    <w:rsid w:val="005463F3"/>
    <w:rsid w:val="005466D0"/>
    <w:rsid w:val="00546E09"/>
    <w:rsid w:val="005503A0"/>
    <w:rsid w:val="0055046D"/>
    <w:rsid w:val="0055210B"/>
    <w:rsid w:val="00553255"/>
    <w:rsid w:val="00553ED3"/>
    <w:rsid w:val="00554489"/>
    <w:rsid w:val="005545D4"/>
    <w:rsid w:val="005547E1"/>
    <w:rsid w:val="00554DD9"/>
    <w:rsid w:val="005558A1"/>
    <w:rsid w:val="00556338"/>
    <w:rsid w:val="0055782C"/>
    <w:rsid w:val="005607D5"/>
    <w:rsid w:val="00560AF4"/>
    <w:rsid w:val="00560B64"/>
    <w:rsid w:val="005616F2"/>
    <w:rsid w:val="005618CC"/>
    <w:rsid w:val="00561DAC"/>
    <w:rsid w:val="005627AF"/>
    <w:rsid w:val="00562C91"/>
    <w:rsid w:val="0056345A"/>
    <w:rsid w:val="00563494"/>
    <w:rsid w:val="005638D2"/>
    <w:rsid w:val="00563FB9"/>
    <w:rsid w:val="005640D0"/>
    <w:rsid w:val="005644A0"/>
    <w:rsid w:val="005646F7"/>
    <w:rsid w:val="00564AF8"/>
    <w:rsid w:val="005653BC"/>
    <w:rsid w:val="005663BB"/>
    <w:rsid w:val="00567415"/>
    <w:rsid w:val="0056741B"/>
    <w:rsid w:val="00567435"/>
    <w:rsid w:val="00570325"/>
    <w:rsid w:val="00570B27"/>
    <w:rsid w:val="00570D8B"/>
    <w:rsid w:val="00571240"/>
    <w:rsid w:val="005717EC"/>
    <w:rsid w:val="005719FF"/>
    <w:rsid w:val="00571AB9"/>
    <w:rsid w:val="005724F2"/>
    <w:rsid w:val="00576D55"/>
    <w:rsid w:val="005815EC"/>
    <w:rsid w:val="005816BB"/>
    <w:rsid w:val="005818B3"/>
    <w:rsid w:val="00581E2C"/>
    <w:rsid w:val="00581E5F"/>
    <w:rsid w:val="005826DF"/>
    <w:rsid w:val="00584BC8"/>
    <w:rsid w:val="005851FE"/>
    <w:rsid w:val="00585590"/>
    <w:rsid w:val="00585F9A"/>
    <w:rsid w:val="005874EC"/>
    <w:rsid w:val="00587AEA"/>
    <w:rsid w:val="00587C8D"/>
    <w:rsid w:val="00587CD2"/>
    <w:rsid w:val="00590D48"/>
    <w:rsid w:val="00591A9B"/>
    <w:rsid w:val="0059422D"/>
    <w:rsid w:val="005949FE"/>
    <w:rsid w:val="00595896"/>
    <w:rsid w:val="00595B1F"/>
    <w:rsid w:val="00595C89"/>
    <w:rsid w:val="005966B8"/>
    <w:rsid w:val="00596A25"/>
    <w:rsid w:val="005A25D0"/>
    <w:rsid w:val="005A28EA"/>
    <w:rsid w:val="005A2C60"/>
    <w:rsid w:val="005A2DAD"/>
    <w:rsid w:val="005A3DBB"/>
    <w:rsid w:val="005A409E"/>
    <w:rsid w:val="005A5AC8"/>
    <w:rsid w:val="005A62DA"/>
    <w:rsid w:val="005A6431"/>
    <w:rsid w:val="005A695A"/>
    <w:rsid w:val="005A718D"/>
    <w:rsid w:val="005B0129"/>
    <w:rsid w:val="005B08F9"/>
    <w:rsid w:val="005B0A30"/>
    <w:rsid w:val="005B0CBD"/>
    <w:rsid w:val="005B256B"/>
    <w:rsid w:val="005B2EF2"/>
    <w:rsid w:val="005B300F"/>
    <w:rsid w:val="005B37ED"/>
    <w:rsid w:val="005B3C93"/>
    <w:rsid w:val="005B51F9"/>
    <w:rsid w:val="005B5B9B"/>
    <w:rsid w:val="005B6322"/>
    <w:rsid w:val="005B637C"/>
    <w:rsid w:val="005B6873"/>
    <w:rsid w:val="005C038C"/>
    <w:rsid w:val="005C06DB"/>
    <w:rsid w:val="005C1031"/>
    <w:rsid w:val="005C106B"/>
    <w:rsid w:val="005C1602"/>
    <w:rsid w:val="005C2D8E"/>
    <w:rsid w:val="005C2E21"/>
    <w:rsid w:val="005C3425"/>
    <w:rsid w:val="005C4A54"/>
    <w:rsid w:val="005C618D"/>
    <w:rsid w:val="005C684F"/>
    <w:rsid w:val="005C6E4A"/>
    <w:rsid w:val="005D0446"/>
    <w:rsid w:val="005D078C"/>
    <w:rsid w:val="005D0904"/>
    <w:rsid w:val="005D117A"/>
    <w:rsid w:val="005D17CF"/>
    <w:rsid w:val="005D297D"/>
    <w:rsid w:val="005D3944"/>
    <w:rsid w:val="005D4A31"/>
    <w:rsid w:val="005D50EB"/>
    <w:rsid w:val="005D594F"/>
    <w:rsid w:val="005D5D81"/>
    <w:rsid w:val="005D6809"/>
    <w:rsid w:val="005D7E77"/>
    <w:rsid w:val="005E0153"/>
    <w:rsid w:val="005E074E"/>
    <w:rsid w:val="005E0E44"/>
    <w:rsid w:val="005E1FB4"/>
    <w:rsid w:val="005E2CB8"/>
    <w:rsid w:val="005E32E2"/>
    <w:rsid w:val="005E39A3"/>
    <w:rsid w:val="005E4EE3"/>
    <w:rsid w:val="005E582E"/>
    <w:rsid w:val="005E64F0"/>
    <w:rsid w:val="005E6AAF"/>
    <w:rsid w:val="005F0624"/>
    <w:rsid w:val="005F0911"/>
    <w:rsid w:val="005F0F60"/>
    <w:rsid w:val="005F1566"/>
    <w:rsid w:val="005F3DD0"/>
    <w:rsid w:val="005F5CFD"/>
    <w:rsid w:val="005F6A0C"/>
    <w:rsid w:val="005F6BC6"/>
    <w:rsid w:val="00601305"/>
    <w:rsid w:val="0060172B"/>
    <w:rsid w:val="00602FC9"/>
    <w:rsid w:val="006045BA"/>
    <w:rsid w:val="0060531E"/>
    <w:rsid w:val="0060534A"/>
    <w:rsid w:val="00605492"/>
    <w:rsid w:val="0060637C"/>
    <w:rsid w:val="0060656A"/>
    <w:rsid w:val="00606E8C"/>
    <w:rsid w:val="00607AB4"/>
    <w:rsid w:val="00611875"/>
    <w:rsid w:val="00612586"/>
    <w:rsid w:val="006152A2"/>
    <w:rsid w:val="00615388"/>
    <w:rsid w:val="006155E1"/>
    <w:rsid w:val="00616254"/>
    <w:rsid w:val="006163CE"/>
    <w:rsid w:val="00617317"/>
    <w:rsid w:val="00617E8B"/>
    <w:rsid w:val="00617F93"/>
    <w:rsid w:val="00621CEE"/>
    <w:rsid w:val="00622B95"/>
    <w:rsid w:val="00622BB9"/>
    <w:rsid w:val="006239F2"/>
    <w:rsid w:val="00623DD6"/>
    <w:rsid w:val="0062471B"/>
    <w:rsid w:val="00624BE1"/>
    <w:rsid w:val="006250A8"/>
    <w:rsid w:val="006257CE"/>
    <w:rsid w:val="00626CDD"/>
    <w:rsid w:val="00630396"/>
    <w:rsid w:val="006317A3"/>
    <w:rsid w:val="00631D33"/>
    <w:rsid w:val="00632432"/>
    <w:rsid w:val="00632B82"/>
    <w:rsid w:val="006331EB"/>
    <w:rsid w:val="00633CF1"/>
    <w:rsid w:val="00633DF3"/>
    <w:rsid w:val="00634C55"/>
    <w:rsid w:val="00634DD7"/>
    <w:rsid w:val="00635E82"/>
    <w:rsid w:val="0063600D"/>
    <w:rsid w:val="00636B11"/>
    <w:rsid w:val="00637B9D"/>
    <w:rsid w:val="00637E4A"/>
    <w:rsid w:val="00640396"/>
    <w:rsid w:val="00642134"/>
    <w:rsid w:val="0064243E"/>
    <w:rsid w:val="006429D7"/>
    <w:rsid w:val="00642B49"/>
    <w:rsid w:val="00643158"/>
    <w:rsid w:val="00643211"/>
    <w:rsid w:val="00643772"/>
    <w:rsid w:val="00644642"/>
    <w:rsid w:val="00644690"/>
    <w:rsid w:val="0064546F"/>
    <w:rsid w:val="00646252"/>
    <w:rsid w:val="006478C6"/>
    <w:rsid w:val="00647FE6"/>
    <w:rsid w:val="00651DF4"/>
    <w:rsid w:val="00652BAA"/>
    <w:rsid w:val="00652BE3"/>
    <w:rsid w:val="006530B9"/>
    <w:rsid w:val="00653296"/>
    <w:rsid w:val="00653349"/>
    <w:rsid w:val="00653403"/>
    <w:rsid w:val="006536DD"/>
    <w:rsid w:val="00653BA6"/>
    <w:rsid w:val="0065525C"/>
    <w:rsid w:val="00655CDE"/>
    <w:rsid w:val="00655FA0"/>
    <w:rsid w:val="00656DA9"/>
    <w:rsid w:val="00660480"/>
    <w:rsid w:val="0066166F"/>
    <w:rsid w:val="00662D36"/>
    <w:rsid w:val="006630CF"/>
    <w:rsid w:val="006634F4"/>
    <w:rsid w:val="00664031"/>
    <w:rsid w:val="00665FE9"/>
    <w:rsid w:val="0066693A"/>
    <w:rsid w:val="0066716F"/>
    <w:rsid w:val="0066726F"/>
    <w:rsid w:val="00667626"/>
    <w:rsid w:val="00670035"/>
    <w:rsid w:val="00671FD0"/>
    <w:rsid w:val="00672DFE"/>
    <w:rsid w:val="006752B2"/>
    <w:rsid w:val="006765E4"/>
    <w:rsid w:val="00676687"/>
    <w:rsid w:val="00677A3E"/>
    <w:rsid w:val="00677B45"/>
    <w:rsid w:val="00680ADF"/>
    <w:rsid w:val="006812C3"/>
    <w:rsid w:val="00681950"/>
    <w:rsid w:val="006819A3"/>
    <w:rsid w:val="006828F6"/>
    <w:rsid w:val="00682B6D"/>
    <w:rsid w:val="006836F5"/>
    <w:rsid w:val="006851A0"/>
    <w:rsid w:val="00685738"/>
    <w:rsid w:val="00686C3A"/>
    <w:rsid w:val="00686D88"/>
    <w:rsid w:val="00686F06"/>
    <w:rsid w:val="00690DEB"/>
    <w:rsid w:val="006912F0"/>
    <w:rsid w:val="00691F0F"/>
    <w:rsid w:val="00691F65"/>
    <w:rsid w:val="00692CAC"/>
    <w:rsid w:val="0069369B"/>
    <w:rsid w:val="006944A0"/>
    <w:rsid w:val="00694839"/>
    <w:rsid w:val="006948D6"/>
    <w:rsid w:val="0069539A"/>
    <w:rsid w:val="00695D37"/>
    <w:rsid w:val="00696A13"/>
    <w:rsid w:val="00697E37"/>
    <w:rsid w:val="006A0254"/>
    <w:rsid w:val="006A27B4"/>
    <w:rsid w:val="006A32D6"/>
    <w:rsid w:val="006A4CFF"/>
    <w:rsid w:val="006A5764"/>
    <w:rsid w:val="006A57FD"/>
    <w:rsid w:val="006A6C73"/>
    <w:rsid w:val="006B36FD"/>
    <w:rsid w:val="006B3CFD"/>
    <w:rsid w:val="006B514A"/>
    <w:rsid w:val="006B537B"/>
    <w:rsid w:val="006B74FA"/>
    <w:rsid w:val="006B7631"/>
    <w:rsid w:val="006C07EF"/>
    <w:rsid w:val="006C10B1"/>
    <w:rsid w:val="006C1609"/>
    <w:rsid w:val="006C19EA"/>
    <w:rsid w:val="006C1E64"/>
    <w:rsid w:val="006C22D6"/>
    <w:rsid w:val="006C29F5"/>
    <w:rsid w:val="006C4CB5"/>
    <w:rsid w:val="006C5350"/>
    <w:rsid w:val="006C5BAA"/>
    <w:rsid w:val="006C6F5D"/>
    <w:rsid w:val="006C758C"/>
    <w:rsid w:val="006C79B2"/>
    <w:rsid w:val="006D0005"/>
    <w:rsid w:val="006D1737"/>
    <w:rsid w:val="006D1B50"/>
    <w:rsid w:val="006D1F08"/>
    <w:rsid w:val="006D2A21"/>
    <w:rsid w:val="006D3697"/>
    <w:rsid w:val="006D39DD"/>
    <w:rsid w:val="006D3DEC"/>
    <w:rsid w:val="006D47FD"/>
    <w:rsid w:val="006D5B46"/>
    <w:rsid w:val="006D5D16"/>
    <w:rsid w:val="006D639E"/>
    <w:rsid w:val="006D66E6"/>
    <w:rsid w:val="006D6C96"/>
    <w:rsid w:val="006D6ECC"/>
    <w:rsid w:val="006E0485"/>
    <w:rsid w:val="006E09FB"/>
    <w:rsid w:val="006E149D"/>
    <w:rsid w:val="006E161F"/>
    <w:rsid w:val="006E1722"/>
    <w:rsid w:val="006E2DC4"/>
    <w:rsid w:val="006E33E8"/>
    <w:rsid w:val="006E571A"/>
    <w:rsid w:val="006E5FDD"/>
    <w:rsid w:val="006E6FB6"/>
    <w:rsid w:val="006E763D"/>
    <w:rsid w:val="006F095F"/>
    <w:rsid w:val="006F0A20"/>
    <w:rsid w:val="006F15DC"/>
    <w:rsid w:val="006F341E"/>
    <w:rsid w:val="006F4934"/>
    <w:rsid w:val="006F4F58"/>
    <w:rsid w:val="006F69D1"/>
    <w:rsid w:val="006F6E31"/>
    <w:rsid w:val="00700A96"/>
    <w:rsid w:val="00701309"/>
    <w:rsid w:val="007013C1"/>
    <w:rsid w:val="007014CC"/>
    <w:rsid w:val="00701AE1"/>
    <w:rsid w:val="0070369B"/>
    <w:rsid w:val="00703E0B"/>
    <w:rsid w:val="007047A8"/>
    <w:rsid w:val="007062E4"/>
    <w:rsid w:val="00706D50"/>
    <w:rsid w:val="00707196"/>
    <w:rsid w:val="007079DE"/>
    <w:rsid w:val="00710365"/>
    <w:rsid w:val="007132F7"/>
    <w:rsid w:val="0071341E"/>
    <w:rsid w:val="007135CE"/>
    <w:rsid w:val="0071380E"/>
    <w:rsid w:val="007144CC"/>
    <w:rsid w:val="007162E3"/>
    <w:rsid w:val="00716AB3"/>
    <w:rsid w:val="00716F47"/>
    <w:rsid w:val="00717266"/>
    <w:rsid w:val="007172EA"/>
    <w:rsid w:val="00717558"/>
    <w:rsid w:val="00717EE7"/>
    <w:rsid w:val="00720F83"/>
    <w:rsid w:val="00721F52"/>
    <w:rsid w:val="0072261B"/>
    <w:rsid w:val="00722B93"/>
    <w:rsid w:val="0072493F"/>
    <w:rsid w:val="00724A6F"/>
    <w:rsid w:val="0072500D"/>
    <w:rsid w:val="007263D5"/>
    <w:rsid w:val="00727AE0"/>
    <w:rsid w:val="00730699"/>
    <w:rsid w:val="00730826"/>
    <w:rsid w:val="0073237E"/>
    <w:rsid w:val="007332D6"/>
    <w:rsid w:val="00734428"/>
    <w:rsid w:val="007344E7"/>
    <w:rsid w:val="00734D49"/>
    <w:rsid w:val="007352CE"/>
    <w:rsid w:val="007356C2"/>
    <w:rsid w:val="00735BE4"/>
    <w:rsid w:val="00736312"/>
    <w:rsid w:val="007364AE"/>
    <w:rsid w:val="0073725C"/>
    <w:rsid w:val="007374E3"/>
    <w:rsid w:val="0073760F"/>
    <w:rsid w:val="007378AA"/>
    <w:rsid w:val="00740BA3"/>
    <w:rsid w:val="00740F28"/>
    <w:rsid w:val="007422F1"/>
    <w:rsid w:val="0074251E"/>
    <w:rsid w:val="00742FB1"/>
    <w:rsid w:val="0074332F"/>
    <w:rsid w:val="00743B7E"/>
    <w:rsid w:val="00743D1A"/>
    <w:rsid w:val="00744523"/>
    <w:rsid w:val="007446B9"/>
    <w:rsid w:val="00744E69"/>
    <w:rsid w:val="007456F0"/>
    <w:rsid w:val="00745B18"/>
    <w:rsid w:val="00746850"/>
    <w:rsid w:val="0074688E"/>
    <w:rsid w:val="007469DD"/>
    <w:rsid w:val="00746D2A"/>
    <w:rsid w:val="00750470"/>
    <w:rsid w:val="00750771"/>
    <w:rsid w:val="00752BAC"/>
    <w:rsid w:val="007544E5"/>
    <w:rsid w:val="0075456A"/>
    <w:rsid w:val="007550C8"/>
    <w:rsid w:val="00755BC5"/>
    <w:rsid w:val="00756944"/>
    <w:rsid w:val="0075766A"/>
    <w:rsid w:val="00761EFB"/>
    <w:rsid w:val="007626F9"/>
    <w:rsid w:val="00763BA3"/>
    <w:rsid w:val="00764127"/>
    <w:rsid w:val="0076444C"/>
    <w:rsid w:val="0076473B"/>
    <w:rsid w:val="00765224"/>
    <w:rsid w:val="0076592E"/>
    <w:rsid w:val="00765C8E"/>
    <w:rsid w:val="007667F1"/>
    <w:rsid w:val="00766842"/>
    <w:rsid w:val="007670C8"/>
    <w:rsid w:val="00767A67"/>
    <w:rsid w:val="00770947"/>
    <w:rsid w:val="00771618"/>
    <w:rsid w:val="007733C1"/>
    <w:rsid w:val="007741D6"/>
    <w:rsid w:val="0077437B"/>
    <w:rsid w:val="00774B04"/>
    <w:rsid w:val="00774FAA"/>
    <w:rsid w:val="00776250"/>
    <w:rsid w:val="00776C5D"/>
    <w:rsid w:val="0077751B"/>
    <w:rsid w:val="00777C9B"/>
    <w:rsid w:val="00780E04"/>
    <w:rsid w:val="00781E98"/>
    <w:rsid w:val="00782540"/>
    <w:rsid w:val="0078281F"/>
    <w:rsid w:val="00783192"/>
    <w:rsid w:val="00783A16"/>
    <w:rsid w:val="00783E5A"/>
    <w:rsid w:val="007852F7"/>
    <w:rsid w:val="007863CB"/>
    <w:rsid w:val="007866CA"/>
    <w:rsid w:val="007868EB"/>
    <w:rsid w:val="007878AF"/>
    <w:rsid w:val="00787A3C"/>
    <w:rsid w:val="00787A74"/>
    <w:rsid w:val="007910B7"/>
    <w:rsid w:val="00791474"/>
    <w:rsid w:val="00791B8C"/>
    <w:rsid w:val="00791E02"/>
    <w:rsid w:val="00791E3D"/>
    <w:rsid w:val="00792631"/>
    <w:rsid w:val="0079299B"/>
    <w:rsid w:val="00792F31"/>
    <w:rsid w:val="00793129"/>
    <w:rsid w:val="0079394D"/>
    <w:rsid w:val="007945B3"/>
    <w:rsid w:val="0079471E"/>
    <w:rsid w:val="007957F9"/>
    <w:rsid w:val="00795CE5"/>
    <w:rsid w:val="00795FC5"/>
    <w:rsid w:val="007963E5"/>
    <w:rsid w:val="00797CFE"/>
    <w:rsid w:val="007A0332"/>
    <w:rsid w:val="007A12C2"/>
    <w:rsid w:val="007A16C9"/>
    <w:rsid w:val="007A1799"/>
    <w:rsid w:val="007A1DCD"/>
    <w:rsid w:val="007A30AD"/>
    <w:rsid w:val="007A3631"/>
    <w:rsid w:val="007A3A30"/>
    <w:rsid w:val="007A413B"/>
    <w:rsid w:val="007A41F2"/>
    <w:rsid w:val="007A4680"/>
    <w:rsid w:val="007A48CD"/>
    <w:rsid w:val="007A7E62"/>
    <w:rsid w:val="007B0A79"/>
    <w:rsid w:val="007B1821"/>
    <w:rsid w:val="007B1A22"/>
    <w:rsid w:val="007B3827"/>
    <w:rsid w:val="007B3E43"/>
    <w:rsid w:val="007B5504"/>
    <w:rsid w:val="007B7D3A"/>
    <w:rsid w:val="007C09F0"/>
    <w:rsid w:val="007C114C"/>
    <w:rsid w:val="007C1BD6"/>
    <w:rsid w:val="007C2321"/>
    <w:rsid w:val="007C25DD"/>
    <w:rsid w:val="007C2BF0"/>
    <w:rsid w:val="007C7241"/>
    <w:rsid w:val="007D02BF"/>
    <w:rsid w:val="007D0A48"/>
    <w:rsid w:val="007D219C"/>
    <w:rsid w:val="007D289E"/>
    <w:rsid w:val="007D3BF3"/>
    <w:rsid w:val="007D3D50"/>
    <w:rsid w:val="007D3EFF"/>
    <w:rsid w:val="007D46E1"/>
    <w:rsid w:val="007D4FA7"/>
    <w:rsid w:val="007D52D9"/>
    <w:rsid w:val="007D5ABC"/>
    <w:rsid w:val="007D67D1"/>
    <w:rsid w:val="007E03F7"/>
    <w:rsid w:val="007E113C"/>
    <w:rsid w:val="007E197E"/>
    <w:rsid w:val="007E1B20"/>
    <w:rsid w:val="007E1CC5"/>
    <w:rsid w:val="007E2008"/>
    <w:rsid w:val="007E2980"/>
    <w:rsid w:val="007E3903"/>
    <w:rsid w:val="007E3B7D"/>
    <w:rsid w:val="007E50D0"/>
    <w:rsid w:val="007E7B3E"/>
    <w:rsid w:val="007E7FD0"/>
    <w:rsid w:val="007F0057"/>
    <w:rsid w:val="007F00B3"/>
    <w:rsid w:val="007F0D16"/>
    <w:rsid w:val="007F173D"/>
    <w:rsid w:val="007F1AFC"/>
    <w:rsid w:val="007F1DAF"/>
    <w:rsid w:val="007F1FC8"/>
    <w:rsid w:val="007F214B"/>
    <w:rsid w:val="007F2712"/>
    <w:rsid w:val="007F312C"/>
    <w:rsid w:val="007F3727"/>
    <w:rsid w:val="007F4D43"/>
    <w:rsid w:val="007F5634"/>
    <w:rsid w:val="007F754D"/>
    <w:rsid w:val="007F780D"/>
    <w:rsid w:val="00800586"/>
    <w:rsid w:val="008009C1"/>
    <w:rsid w:val="00801225"/>
    <w:rsid w:val="0080169F"/>
    <w:rsid w:val="00801B4E"/>
    <w:rsid w:val="00801FF6"/>
    <w:rsid w:val="0080271E"/>
    <w:rsid w:val="00804209"/>
    <w:rsid w:val="00804B92"/>
    <w:rsid w:val="00805516"/>
    <w:rsid w:val="008058D9"/>
    <w:rsid w:val="00806508"/>
    <w:rsid w:val="008065A1"/>
    <w:rsid w:val="008067EE"/>
    <w:rsid w:val="008073D6"/>
    <w:rsid w:val="008078CE"/>
    <w:rsid w:val="008078E1"/>
    <w:rsid w:val="00807A32"/>
    <w:rsid w:val="00810258"/>
    <w:rsid w:val="00810379"/>
    <w:rsid w:val="00810EAD"/>
    <w:rsid w:val="00811A93"/>
    <w:rsid w:val="008122A2"/>
    <w:rsid w:val="008124C4"/>
    <w:rsid w:val="00812A84"/>
    <w:rsid w:val="00812C7C"/>
    <w:rsid w:val="00813703"/>
    <w:rsid w:val="008138AE"/>
    <w:rsid w:val="008142A4"/>
    <w:rsid w:val="008144DD"/>
    <w:rsid w:val="0081599A"/>
    <w:rsid w:val="008159CA"/>
    <w:rsid w:val="00816840"/>
    <w:rsid w:val="0081779F"/>
    <w:rsid w:val="008205F2"/>
    <w:rsid w:val="0082061F"/>
    <w:rsid w:val="00820AED"/>
    <w:rsid w:val="00820D87"/>
    <w:rsid w:val="0082134F"/>
    <w:rsid w:val="0082138E"/>
    <w:rsid w:val="008223CF"/>
    <w:rsid w:val="008231A4"/>
    <w:rsid w:val="008238D3"/>
    <w:rsid w:val="00824C9A"/>
    <w:rsid w:val="008258C5"/>
    <w:rsid w:val="00826680"/>
    <w:rsid w:val="0082733B"/>
    <w:rsid w:val="00830971"/>
    <w:rsid w:val="00830FF5"/>
    <w:rsid w:val="00831395"/>
    <w:rsid w:val="00832525"/>
    <w:rsid w:val="00832E12"/>
    <w:rsid w:val="00833055"/>
    <w:rsid w:val="0083341F"/>
    <w:rsid w:val="0083602B"/>
    <w:rsid w:val="008361F9"/>
    <w:rsid w:val="00836621"/>
    <w:rsid w:val="00836CCA"/>
    <w:rsid w:val="008376A2"/>
    <w:rsid w:val="0083790C"/>
    <w:rsid w:val="00840771"/>
    <w:rsid w:val="008409CA"/>
    <w:rsid w:val="00841343"/>
    <w:rsid w:val="00841CF8"/>
    <w:rsid w:val="00841D89"/>
    <w:rsid w:val="008421DA"/>
    <w:rsid w:val="008421F2"/>
    <w:rsid w:val="008423CE"/>
    <w:rsid w:val="00843D37"/>
    <w:rsid w:val="00843E74"/>
    <w:rsid w:val="008449DE"/>
    <w:rsid w:val="0084604D"/>
    <w:rsid w:val="00846873"/>
    <w:rsid w:val="00846AA4"/>
    <w:rsid w:val="00851158"/>
    <w:rsid w:val="00851560"/>
    <w:rsid w:val="00851AAF"/>
    <w:rsid w:val="00851C07"/>
    <w:rsid w:val="0085247B"/>
    <w:rsid w:val="00853B09"/>
    <w:rsid w:val="00854156"/>
    <w:rsid w:val="00854300"/>
    <w:rsid w:val="00856E54"/>
    <w:rsid w:val="008605E0"/>
    <w:rsid w:val="00860F3D"/>
    <w:rsid w:val="008613F7"/>
    <w:rsid w:val="008615C5"/>
    <w:rsid w:val="00861A36"/>
    <w:rsid w:val="00861C35"/>
    <w:rsid w:val="00862120"/>
    <w:rsid w:val="008628BD"/>
    <w:rsid w:val="00863365"/>
    <w:rsid w:val="00863BD9"/>
    <w:rsid w:val="0086469F"/>
    <w:rsid w:val="008658CA"/>
    <w:rsid w:val="00866296"/>
    <w:rsid w:val="00866F6F"/>
    <w:rsid w:val="0086705F"/>
    <w:rsid w:val="008675D2"/>
    <w:rsid w:val="00867ECA"/>
    <w:rsid w:val="0087014D"/>
    <w:rsid w:val="0087105E"/>
    <w:rsid w:val="00871447"/>
    <w:rsid w:val="00871D00"/>
    <w:rsid w:val="00871E80"/>
    <w:rsid w:val="00871F1B"/>
    <w:rsid w:val="00872B9D"/>
    <w:rsid w:val="0087344E"/>
    <w:rsid w:val="0087406E"/>
    <w:rsid w:val="00874150"/>
    <w:rsid w:val="00874613"/>
    <w:rsid w:val="00874B78"/>
    <w:rsid w:val="00874BC9"/>
    <w:rsid w:val="00874F20"/>
    <w:rsid w:val="00875AC0"/>
    <w:rsid w:val="008765C2"/>
    <w:rsid w:val="008777C1"/>
    <w:rsid w:val="00881347"/>
    <w:rsid w:val="0088156A"/>
    <w:rsid w:val="00881B8E"/>
    <w:rsid w:val="00881BC7"/>
    <w:rsid w:val="00882F77"/>
    <w:rsid w:val="00884A13"/>
    <w:rsid w:val="00884C01"/>
    <w:rsid w:val="008856DA"/>
    <w:rsid w:val="008858D9"/>
    <w:rsid w:val="008859E7"/>
    <w:rsid w:val="0088634E"/>
    <w:rsid w:val="00887292"/>
    <w:rsid w:val="00887434"/>
    <w:rsid w:val="00887BF0"/>
    <w:rsid w:val="00887F2F"/>
    <w:rsid w:val="008904CE"/>
    <w:rsid w:val="00890509"/>
    <w:rsid w:val="0089081F"/>
    <w:rsid w:val="008910F2"/>
    <w:rsid w:val="0089226E"/>
    <w:rsid w:val="00892AB2"/>
    <w:rsid w:val="00892BFD"/>
    <w:rsid w:val="00893292"/>
    <w:rsid w:val="008950C6"/>
    <w:rsid w:val="008953B5"/>
    <w:rsid w:val="008955AC"/>
    <w:rsid w:val="00895622"/>
    <w:rsid w:val="00896103"/>
    <w:rsid w:val="008976FC"/>
    <w:rsid w:val="00897890"/>
    <w:rsid w:val="00897B42"/>
    <w:rsid w:val="008A12F9"/>
    <w:rsid w:val="008A310A"/>
    <w:rsid w:val="008A4601"/>
    <w:rsid w:val="008A52A6"/>
    <w:rsid w:val="008A5B7A"/>
    <w:rsid w:val="008A69E4"/>
    <w:rsid w:val="008A6D40"/>
    <w:rsid w:val="008A729F"/>
    <w:rsid w:val="008A7FE1"/>
    <w:rsid w:val="008B0B9D"/>
    <w:rsid w:val="008B1B7B"/>
    <w:rsid w:val="008B3064"/>
    <w:rsid w:val="008B30C0"/>
    <w:rsid w:val="008B311A"/>
    <w:rsid w:val="008B3E52"/>
    <w:rsid w:val="008B43E7"/>
    <w:rsid w:val="008B53D0"/>
    <w:rsid w:val="008B6FC9"/>
    <w:rsid w:val="008B7534"/>
    <w:rsid w:val="008C1570"/>
    <w:rsid w:val="008C2B5C"/>
    <w:rsid w:val="008C3754"/>
    <w:rsid w:val="008C44B3"/>
    <w:rsid w:val="008C4E05"/>
    <w:rsid w:val="008C57CB"/>
    <w:rsid w:val="008C5D6C"/>
    <w:rsid w:val="008C7668"/>
    <w:rsid w:val="008C7F10"/>
    <w:rsid w:val="008D03B6"/>
    <w:rsid w:val="008D0963"/>
    <w:rsid w:val="008D1A23"/>
    <w:rsid w:val="008D2025"/>
    <w:rsid w:val="008D4892"/>
    <w:rsid w:val="008D490E"/>
    <w:rsid w:val="008D5743"/>
    <w:rsid w:val="008D60C5"/>
    <w:rsid w:val="008D688A"/>
    <w:rsid w:val="008E07B1"/>
    <w:rsid w:val="008E0B14"/>
    <w:rsid w:val="008E2059"/>
    <w:rsid w:val="008E218C"/>
    <w:rsid w:val="008E25ED"/>
    <w:rsid w:val="008E2727"/>
    <w:rsid w:val="008E2D9D"/>
    <w:rsid w:val="008E380E"/>
    <w:rsid w:val="008E3BC6"/>
    <w:rsid w:val="008E3FA4"/>
    <w:rsid w:val="008E6BE1"/>
    <w:rsid w:val="008E6E8E"/>
    <w:rsid w:val="008F087A"/>
    <w:rsid w:val="008F0961"/>
    <w:rsid w:val="008F2110"/>
    <w:rsid w:val="008F35E2"/>
    <w:rsid w:val="008F4083"/>
    <w:rsid w:val="008F4DB5"/>
    <w:rsid w:val="008F585E"/>
    <w:rsid w:val="008F7272"/>
    <w:rsid w:val="008F72AF"/>
    <w:rsid w:val="008F7E03"/>
    <w:rsid w:val="009003F2"/>
    <w:rsid w:val="009012CF"/>
    <w:rsid w:val="009016FE"/>
    <w:rsid w:val="00902CD8"/>
    <w:rsid w:val="00903450"/>
    <w:rsid w:val="00903760"/>
    <w:rsid w:val="00903944"/>
    <w:rsid w:val="00903CBD"/>
    <w:rsid w:val="00903D4F"/>
    <w:rsid w:val="00903D88"/>
    <w:rsid w:val="00903DD4"/>
    <w:rsid w:val="009040E8"/>
    <w:rsid w:val="00904121"/>
    <w:rsid w:val="00904D9F"/>
    <w:rsid w:val="0090553B"/>
    <w:rsid w:val="00906A97"/>
    <w:rsid w:val="00906D64"/>
    <w:rsid w:val="00907917"/>
    <w:rsid w:val="00910BD8"/>
    <w:rsid w:val="00910E1C"/>
    <w:rsid w:val="00911243"/>
    <w:rsid w:val="00913282"/>
    <w:rsid w:val="009136A9"/>
    <w:rsid w:val="009145B3"/>
    <w:rsid w:val="00915993"/>
    <w:rsid w:val="00915ADC"/>
    <w:rsid w:val="00917BB4"/>
    <w:rsid w:val="009206D7"/>
    <w:rsid w:val="00920D59"/>
    <w:rsid w:val="00920EA6"/>
    <w:rsid w:val="0092163C"/>
    <w:rsid w:val="00922889"/>
    <w:rsid w:val="0092296F"/>
    <w:rsid w:val="00922E7A"/>
    <w:rsid w:val="009244E4"/>
    <w:rsid w:val="00925F2C"/>
    <w:rsid w:val="009268BB"/>
    <w:rsid w:val="00926977"/>
    <w:rsid w:val="009269FC"/>
    <w:rsid w:val="00926A09"/>
    <w:rsid w:val="00927002"/>
    <w:rsid w:val="00927830"/>
    <w:rsid w:val="00927A55"/>
    <w:rsid w:val="00927BBF"/>
    <w:rsid w:val="00930BF6"/>
    <w:rsid w:val="00930EA8"/>
    <w:rsid w:val="00931F4C"/>
    <w:rsid w:val="00932369"/>
    <w:rsid w:val="00932E20"/>
    <w:rsid w:val="0093445A"/>
    <w:rsid w:val="009349F9"/>
    <w:rsid w:val="00934BCB"/>
    <w:rsid w:val="009356AD"/>
    <w:rsid w:val="00935A0C"/>
    <w:rsid w:val="00935DD9"/>
    <w:rsid w:val="00936272"/>
    <w:rsid w:val="009369CA"/>
    <w:rsid w:val="009411D6"/>
    <w:rsid w:val="0094154E"/>
    <w:rsid w:val="00941922"/>
    <w:rsid w:val="009425A8"/>
    <w:rsid w:val="00942DC6"/>
    <w:rsid w:val="00942EFD"/>
    <w:rsid w:val="00944D2C"/>
    <w:rsid w:val="00944FA0"/>
    <w:rsid w:val="00945357"/>
    <w:rsid w:val="009456AB"/>
    <w:rsid w:val="00946E1A"/>
    <w:rsid w:val="00947163"/>
    <w:rsid w:val="0094726F"/>
    <w:rsid w:val="00947934"/>
    <w:rsid w:val="0095027B"/>
    <w:rsid w:val="00952EFB"/>
    <w:rsid w:val="00953285"/>
    <w:rsid w:val="009541F7"/>
    <w:rsid w:val="009543C1"/>
    <w:rsid w:val="009549EC"/>
    <w:rsid w:val="00954B37"/>
    <w:rsid w:val="00957018"/>
    <w:rsid w:val="00957E50"/>
    <w:rsid w:val="00960270"/>
    <w:rsid w:val="0096078A"/>
    <w:rsid w:val="00960B87"/>
    <w:rsid w:val="0096109B"/>
    <w:rsid w:val="00961FF5"/>
    <w:rsid w:val="009630FE"/>
    <w:rsid w:val="00963C12"/>
    <w:rsid w:val="009647C7"/>
    <w:rsid w:val="00964DB1"/>
    <w:rsid w:val="00965725"/>
    <w:rsid w:val="00966381"/>
    <w:rsid w:val="00967494"/>
    <w:rsid w:val="00967F43"/>
    <w:rsid w:val="00971658"/>
    <w:rsid w:val="00971916"/>
    <w:rsid w:val="00971BA9"/>
    <w:rsid w:val="00971E16"/>
    <w:rsid w:val="00971FA0"/>
    <w:rsid w:val="009732DF"/>
    <w:rsid w:val="0097378D"/>
    <w:rsid w:val="00973CBC"/>
    <w:rsid w:val="00974A94"/>
    <w:rsid w:val="009754A7"/>
    <w:rsid w:val="00975B85"/>
    <w:rsid w:val="009761F7"/>
    <w:rsid w:val="00977FED"/>
    <w:rsid w:val="009803BF"/>
    <w:rsid w:val="0098246F"/>
    <w:rsid w:val="00984B0B"/>
    <w:rsid w:val="00986728"/>
    <w:rsid w:val="00986FF8"/>
    <w:rsid w:val="00987C9C"/>
    <w:rsid w:val="009903FD"/>
    <w:rsid w:val="00991027"/>
    <w:rsid w:val="00991303"/>
    <w:rsid w:val="00991A0A"/>
    <w:rsid w:val="0099238D"/>
    <w:rsid w:val="0099292A"/>
    <w:rsid w:val="00994556"/>
    <w:rsid w:val="00994B68"/>
    <w:rsid w:val="009950FB"/>
    <w:rsid w:val="00995F70"/>
    <w:rsid w:val="009960B1"/>
    <w:rsid w:val="00996193"/>
    <w:rsid w:val="00996214"/>
    <w:rsid w:val="00996C5F"/>
    <w:rsid w:val="00997096"/>
    <w:rsid w:val="009977D5"/>
    <w:rsid w:val="009A0D67"/>
    <w:rsid w:val="009A0D8C"/>
    <w:rsid w:val="009A2256"/>
    <w:rsid w:val="009A2BE0"/>
    <w:rsid w:val="009A2BFE"/>
    <w:rsid w:val="009A3472"/>
    <w:rsid w:val="009A353F"/>
    <w:rsid w:val="009A4103"/>
    <w:rsid w:val="009A4142"/>
    <w:rsid w:val="009A4860"/>
    <w:rsid w:val="009A51B8"/>
    <w:rsid w:val="009A5C1A"/>
    <w:rsid w:val="009A5FDD"/>
    <w:rsid w:val="009A663E"/>
    <w:rsid w:val="009A6CBB"/>
    <w:rsid w:val="009B12E5"/>
    <w:rsid w:val="009B1317"/>
    <w:rsid w:val="009B155C"/>
    <w:rsid w:val="009B2D24"/>
    <w:rsid w:val="009B3121"/>
    <w:rsid w:val="009B3B6E"/>
    <w:rsid w:val="009B412E"/>
    <w:rsid w:val="009B514F"/>
    <w:rsid w:val="009B57A9"/>
    <w:rsid w:val="009B72F9"/>
    <w:rsid w:val="009C0D4B"/>
    <w:rsid w:val="009C0E64"/>
    <w:rsid w:val="009C1CF4"/>
    <w:rsid w:val="009C1D8B"/>
    <w:rsid w:val="009C2DF0"/>
    <w:rsid w:val="009C480E"/>
    <w:rsid w:val="009C48A4"/>
    <w:rsid w:val="009C511A"/>
    <w:rsid w:val="009C62D9"/>
    <w:rsid w:val="009C68D5"/>
    <w:rsid w:val="009C6B95"/>
    <w:rsid w:val="009C76C2"/>
    <w:rsid w:val="009C7A15"/>
    <w:rsid w:val="009D09DF"/>
    <w:rsid w:val="009D0A5E"/>
    <w:rsid w:val="009D19A3"/>
    <w:rsid w:val="009D29A8"/>
    <w:rsid w:val="009D2CB2"/>
    <w:rsid w:val="009D3509"/>
    <w:rsid w:val="009D3EE2"/>
    <w:rsid w:val="009D413D"/>
    <w:rsid w:val="009D4B90"/>
    <w:rsid w:val="009D4DD4"/>
    <w:rsid w:val="009D4EBC"/>
    <w:rsid w:val="009D5170"/>
    <w:rsid w:val="009D610A"/>
    <w:rsid w:val="009D61CC"/>
    <w:rsid w:val="009D6534"/>
    <w:rsid w:val="009D66C4"/>
    <w:rsid w:val="009D6A0C"/>
    <w:rsid w:val="009E0576"/>
    <w:rsid w:val="009E05EE"/>
    <w:rsid w:val="009E1C72"/>
    <w:rsid w:val="009E1EE5"/>
    <w:rsid w:val="009E26AB"/>
    <w:rsid w:val="009E2EF6"/>
    <w:rsid w:val="009E380C"/>
    <w:rsid w:val="009E5235"/>
    <w:rsid w:val="009E5387"/>
    <w:rsid w:val="009E681A"/>
    <w:rsid w:val="009E6A05"/>
    <w:rsid w:val="009F0090"/>
    <w:rsid w:val="009F23E3"/>
    <w:rsid w:val="009F249F"/>
    <w:rsid w:val="009F2A00"/>
    <w:rsid w:val="009F2A40"/>
    <w:rsid w:val="009F2FAB"/>
    <w:rsid w:val="009F3981"/>
    <w:rsid w:val="009F3B0C"/>
    <w:rsid w:val="009F3DCA"/>
    <w:rsid w:val="009F5141"/>
    <w:rsid w:val="009F52EC"/>
    <w:rsid w:val="009F571B"/>
    <w:rsid w:val="009F57CE"/>
    <w:rsid w:val="009F6A3A"/>
    <w:rsid w:val="009F6EA8"/>
    <w:rsid w:val="009F6EFF"/>
    <w:rsid w:val="009F6FF0"/>
    <w:rsid w:val="009F7842"/>
    <w:rsid w:val="009F7A36"/>
    <w:rsid w:val="009F7C54"/>
    <w:rsid w:val="00A00217"/>
    <w:rsid w:val="00A01137"/>
    <w:rsid w:val="00A02B30"/>
    <w:rsid w:val="00A02BE8"/>
    <w:rsid w:val="00A02CF7"/>
    <w:rsid w:val="00A02D4E"/>
    <w:rsid w:val="00A03FCB"/>
    <w:rsid w:val="00A04E6B"/>
    <w:rsid w:val="00A051AB"/>
    <w:rsid w:val="00A0521F"/>
    <w:rsid w:val="00A05965"/>
    <w:rsid w:val="00A063FC"/>
    <w:rsid w:val="00A06A65"/>
    <w:rsid w:val="00A06B5A"/>
    <w:rsid w:val="00A06F30"/>
    <w:rsid w:val="00A070F1"/>
    <w:rsid w:val="00A0770B"/>
    <w:rsid w:val="00A07B3A"/>
    <w:rsid w:val="00A07B3E"/>
    <w:rsid w:val="00A109BA"/>
    <w:rsid w:val="00A11273"/>
    <w:rsid w:val="00A11315"/>
    <w:rsid w:val="00A1180E"/>
    <w:rsid w:val="00A11E37"/>
    <w:rsid w:val="00A12780"/>
    <w:rsid w:val="00A12A20"/>
    <w:rsid w:val="00A13167"/>
    <w:rsid w:val="00A14603"/>
    <w:rsid w:val="00A155AB"/>
    <w:rsid w:val="00A16084"/>
    <w:rsid w:val="00A215AB"/>
    <w:rsid w:val="00A21B95"/>
    <w:rsid w:val="00A21F19"/>
    <w:rsid w:val="00A21F8A"/>
    <w:rsid w:val="00A2291F"/>
    <w:rsid w:val="00A22BEC"/>
    <w:rsid w:val="00A2337D"/>
    <w:rsid w:val="00A233D9"/>
    <w:rsid w:val="00A24D27"/>
    <w:rsid w:val="00A25385"/>
    <w:rsid w:val="00A2639C"/>
    <w:rsid w:val="00A26D44"/>
    <w:rsid w:val="00A26E89"/>
    <w:rsid w:val="00A2707F"/>
    <w:rsid w:val="00A27B5E"/>
    <w:rsid w:val="00A31A54"/>
    <w:rsid w:val="00A3325B"/>
    <w:rsid w:val="00A33BA0"/>
    <w:rsid w:val="00A341A6"/>
    <w:rsid w:val="00A352AE"/>
    <w:rsid w:val="00A35B71"/>
    <w:rsid w:val="00A37B42"/>
    <w:rsid w:val="00A37E08"/>
    <w:rsid w:val="00A407C5"/>
    <w:rsid w:val="00A42D38"/>
    <w:rsid w:val="00A44328"/>
    <w:rsid w:val="00A46617"/>
    <w:rsid w:val="00A46DA3"/>
    <w:rsid w:val="00A46DEA"/>
    <w:rsid w:val="00A47AC6"/>
    <w:rsid w:val="00A501CD"/>
    <w:rsid w:val="00A501DA"/>
    <w:rsid w:val="00A50B14"/>
    <w:rsid w:val="00A50C8B"/>
    <w:rsid w:val="00A51608"/>
    <w:rsid w:val="00A516DF"/>
    <w:rsid w:val="00A5256B"/>
    <w:rsid w:val="00A535D8"/>
    <w:rsid w:val="00A536D3"/>
    <w:rsid w:val="00A539B3"/>
    <w:rsid w:val="00A53D03"/>
    <w:rsid w:val="00A53DFC"/>
    <w:rsid w:val="00A54112"/>
    <w:rsid w:val="00A54924"/>
    <w:rsid w:val="00A54A1C"/>
    <w:rsid w:val="00A57DA0"/>
    <w:rsid w:val="00A61E30"/>
    <w:rsid w:val="00A62677"/>
    <w:rsid w:val="00A62A56"/>
    <w:rsid w:val="00A640EA"/>
    <w:rsid w:val="00A64178"/>
    <w:rsid w:val="00A649DA"/>
    <w:rsid w:val="00A64F60"/>
    <w:rsid w:val="00A65843"/>
    <w:rsid w:val="00A668AB"/>
    <w:rsid w:val="00A6754B"/>
    <w:rsid w:val="00A67FA2"/>
    <w:rsid w:val="00A7000C"/>
    <w:rsid w:val="00A705C0"/>
    <w:rsid w:val="00A72146"/>
    <w:rsid w:val="00A72CEE"/>
    <w:rsid w:val="00A72D18"/>
    <w:rsid w:val="00A72DD0"/>
    <w:rsid w:val="00A7372F"/>
    <w:rsid w:val="00A73838"/>
    <w:rsid w:val="00A7414B"/>
    <w:rsid w:val="00A74685"/>
    <w:rsid w:val="00A74957"/>
    <w:rsid w:val="00A74D0F"/>
    <w:rsid w:val="00A75505"/>
    <w:rsid w:val="00A75B05"/>
    <w:rsid w:val="00A76085"/>
    <w:rsid w:val="00A76199"/>
    <w:rsid w:val="00A76B29"/>
    <w:rsid w:val="00A76CB4"/>
    <w:rsid w:val="00A76DB3"/>
    <w:rsid w:val="00A770B5"/>
    <w:rsid w:val="00A77687"/>
    <w:rsid w:val="00A8024E"/>
    <w:rsid w:val="00A80442"/>
    <w:rsid w:val="00A806CC"/>
    <w:rsid w:val="00A80BC9"/>
    <w:rsid w:val="00A80CD4"/>
    <w:rsid w:val="00A81267"/>
    <w:rsid w:val="00A824DE"/>
    <w:rsid w:val="00A830BD"/>
    <w:rsid w:val="00A83AE5"/>
    <w:rsid w:val="00A85E3D"/>
    <w:rsid w:val="00A87A5B"/>
    <w:rsid w:val="00A87FEC"/>
    <w:rsid w:val="00A90362"/>
    <w:rsid w:val="00A90B83"/>
    <w:rsid w:val="00A911E4"/>
    <w:rsid w:val="00A91ED5"/>
    <w:rsid w:val="00A9296E"/>
    <w:rsid w:val="00A930F8"/>
    <w:rsid w:val="00A960E7"/>
    <w:rsid w:val="00A962EB"/>
    <w:rsid w:val="00A96BD7"/>
    <w:rsid w:val="00AA001B"/>
    <w:rsid w:val="00AA1C7A"/>
    <w:rsid w:val="00AA253E"/>
    <w:rsid w:val="00AA25F1"/>
    <w:rsid w:val="00AA3DF3"/>
    <w:rsid w:val="00AA433B"/>
    <w:rsid w:val="00AA50A6"/>
    <w:rsid w:val="00AA564A"/>
    <w:rsid w:val="00AA57B4"/>
    <w:rsid w:val="00AA67E6"/>
    <w:rsid w:val="00AA69D9"/>
    <w:rsid w:val="00AA7966"/>
    <w:rsid w:val="00AA7990"/>
    <w:rsid w:val="00AB00EA"/>
    <w:rsid w:val="00AB08A0"/>
    <w:rsid w:val="00AB0FA5"/>
    <w:rsid w:val="00AB1058"/>
    <w:rsid w:val="00AB1321"/>
    <w:rsid w:val="00AB1AA8"/>
    <w:rsid w:val="00AB3E6E"/>
    <w:rsid w:val="00AB4212"/>
    <w:rsid w:val="00AB44B3"/>
    <w:rsid w:val="00AB5E41"/>
    <w:rsid w:val="00AB71CF"/>
    <w:rsid w:val="00AB7439"/>
    <w:rsid w:val="00AB7C67"/>
    <w:rsid w:val="00AB7EF7"/>
    <w:rsid w:val="00AC05CD"/>
    <w:rsid w:val="00AC0964"/>
    <w:rsid w:val="00AC13CB"/>
    <w:rsid w:val="00AC1A50"/>
    <w:rsid w:val="00AC2702"/>
    <w:rsid w:val="00AC30D9"/>
    <w:rsid w:val="00AC3396"/>
    <w:rsid w:val="00AC3458"/>
    <w:rsid w:val="00AC399E"/>
    <w:rsid w:val="00AC41FF"/>
    <w:rsid w:val="00AC522C"/>
    <w:rsid w:val="00AC56A1"/>
    <w:rsid w:val="00AC5F78"/>
    <w:rsid w:val="00AC670A"/>
    <w:rsid w:val="00AC67C3"/>
    <w:rsid w:val="00AC6A0B"/>
    <w:rsid w:val="00AC6FDF"/>
    <w:rsid w:val="00AC7373"/>
    <w:rsid w:val="00AD05D3"/>
    <w:rsid w:val="00AD0B35"/>
    <w:rsid w:val="00AD1167"/>
    <w:rsid w:val="00AD150D"/>
    <w:rsid w:val="00AD2C7E"/>
    <w:rsid w:val="00AD4CDA"/>
    <w:rsid w:val="00AD5D95"/>
    <w:rsid w:val="00AD5EA2"/>
    <w:rsid w:val="00AD5FF5"/>
    <w:rsid w:val="00AD658C"/>
    <w:rsid w:val="00AD7409"/>
    <w:rsid w:val="00AE0A0B"/>
    <w:rsid w:val="00AE164B"/>
    <w:rsid w:val="00AE1C47"/>
    <w:rsid w:val="00AE242F"/>
    <w:rsid w:val="00AE2A53"/>
    <w:rsid w:val="00AE2AD1"/>
    <w:rsid w:val="00AE2E0C"/>
    <w:rsid w:val="00AE3331"/>
    <w:rsid w:val="00AE3B42"/>
    <w:rsid w:val="00AE4985"/>
    <w:rsid w:val="00AE4E5F"/>
    <w:rsid w:val="00AE5E05"/>
    <w:rsid w:val="00AE66F8"/>
    <w:rsid w:val="00AE75F3"/>
    <w:rsid w:val="00AF0FC6"/>
    <w:rsid w:val="00AF179C"/>
    <w:rsid w:val="00AF37FC"/>
    <w:rsid w:val="00AF3AE3"/>
    <w:rsid w:val="00AF40E3"/>
    <w:rsid w:val="00AF5347"/>
    <w:rsid w:val="00AF5710"/>
    <w:rsid w:val="00AF5D7D"/>
    <w:rsid w:val="00AF6648"/>
    <w:rsid w:val="00B0009D"/>
    <w:rsid w:val="00B0038A"/>
    <w:rsid w:val="00B00411"/>
    <w:rsid w:val="00B00AD7"/>
    <w:rsid w:val="00B02D6E"/>
    <w:rsid w:val="00B04B00"/>
    <w:rsid w:val="00B063AF"/>
    <w:rsid w:val="00B06436"/>
    <w:rsid w:val="00B06479"/>
    <w:rsid w:val="00B10F57"/>
    <w:rsid w:val="00B1105F"/>
    <w:rsid w:val="00B1133D"/>
    <w:rsid w:val="00B1306C"/>
    <w:rsid w:val="00B13E70"/>
    <w:rsid w:val="00B1438E"/>
    <w:rsid w:val="00B147AA"/>
    <w:rsid w:val="00B15420"/>
    <w:rsid w:val="00B162E6"/>
    <w:rsid w:val="00B17B80"/>
    <w:rsid w:val="00B17CD5"/>
    <w:rsid w:val="00B17F90"/>
    <w:rsid w:val="00B213B6"/>
    <w:rsid w:val="00B220FB"/>
    <w:rsid w:val="00B22540"/>
    <w:rsid w:val="00B22AAE"/>
    <w:rsid w:val="00B22AB7"/>
    <w:rsid w:val="00B22CB2"/>
    <w:rsid w:val="00B2333C"/>
    <w:rsid w:val="00B23CF5"/>
    <w:rsid w:val="00B23E3B"/>
    <w:rsid w:val="00B23FCE"/>
    <w:rsid w:val="00B24078"/>
    <w:rsid w:val="00B25B95"/>
    <w:rsid w:val="00B2742C"/>
    <w:rsid w:val="00B278A9"/>
    <w:rsid w:val="00B30749"/>
    <w:rsid w:val="00B30D75"/>
    <w:rsid w:val="00B310CA"/>
    <w:rsid w:val="00B3160C"/>
    <w:rsid w:val="00B3179D"/>
    <w:rsid w:val="00B3189C"/>
    <w:rsid w:val="00B3193C"/>
    <w:rsid w:val="00B34FE1"/>
    <w:rsid w:val="00B34FED"/>
    <w:rsid w:val="00B35B3A"/>
    <w:rsid w:val="00B3614E"/>
    <w:rsid w:val="00B36888"/>
    <w:rsid w:val="00B36B73"/>
    <w:rsid w:val="00B37878"/>
    <w:rsid w:val="00B40D9B"/>
    <w:rsid w:val="00B40DF1"/>
    <w:rsid w:val="00B41007"/>
    <w:rsid w:val="00B41DE2"/>
    <w:rsid w:val="00B42D71"/>
    <w:rsid w:val="00B44141"/>
    <w:rsid w:val="00B44763"/>
    <w:rsid w:val="00B44A8E"/>
    <w:rsid w:val="00B468F6"/>
    <w:rsid w:val="00B47037"/>
    <w:rsid w:val="00B47E45"/>
    <w:rsid w:val="00B508AF"/>
    <w:rsid w:val="00B513C6"/>
    <w:rsid w:val="00B51846"/>
    <w:rsid w:val="00B527A7"/>
    <w:rsid w:val="00B528C1"/>
    <w:rsid w:val="00B529E7"/>
    <w:rsid w:val="00B52F82"/>
    <w:rsid w:val="00B5412F"/>
    <w:rsid w:val="00B56824"/>
    <w:rsid w:val="00B569E7"/>
    <w:rsid w:val="00B576BB"/>
    <w:rsid w:val="00B60751"/>
    <w:rsid w:val="00B607DC"/>
    <w:rsid w:val="00B615C5"/>
    <w:rsid w:val="00B62184"/>
    <w:rsid w:val="00B63D04"/>
    <w:rsid w:val="00B64104"/>
    <w:rsid w:val="00B641BA"/>
    <w:rsid w:val="00B6557F"/>
    <w:rsid w:val="00B65BED"/>
    <w:rsid w:val="00B66515"/>
    <w:rsid w:val="00B667D0"/>
    <w:rsid w:val="00B67DD8"/>
    <w:rsid w:val="00B705DE"/>
    <w:rsid w:val="00B70AC8"/>
    <w:rsid w:val="00B70F98"/>
    <w:rsid w:val="00B70FBD"/>
    <w:rsid w:val="00B712DF"/>
    <w:rsid w:val="00B72361"/>
    <w:rsid w:val="00B7370C"/>
    <w:rsid w:val="00B73D96"/>
    <w:rsid w:val="00B73E4F"/>
    <w:rsid w:val="00B76284"/>
    <w:rsid w:val="00B76463"/>
    <w:rsid w:val="00B7785F"/>
    <w:rsid w:val="00B77B62"/>
    <w:rsid w:val="00B8157A"/>
    <w:rsid w:val="00B81E66"/>
    <w:rsid w:val="00B8204C"/>
    <w:rsid w:val="00B825F2"/>
    <w:rsid w:val="00B829E5"/>
    <w:rsid w:val="00B82B43"/>
    <w:rsid w:val="00B82C1A"/>
    <w:rsid w:val="00B82F0D"/>
    <w:rsid w:val="00B8336B"/>
    <w:rsid w:val="00B84D3E"/>
    <w:rsid w:val="00B850A2"/>
    <w:rsid w:val="00B85498"/>
    <w:rsid w:val="00B85B2A"/>
    <w:rsid w:val="00B865A2"/>
    <w:rsid w:val="00B868D5"/>
    <w:rsid w:val="00B87382"/>
    <w:rsid w:val="00B87D41"/>
    <w:rsid w:val="00B90794"/>
    <w:rsid w:val="00B923EC"/>
    <w:rsid w:val="00B936A0"/>
    <w:rsid w:val="00B939DD"/>
    <w:rsid w:val="00B9532F"/>
    <w:rsid w:val="00B95424"/>
    <w:rsid w:val="00B9663F"/>
    <w:rsid w:val="00B97B80"/>
    <w:rsid w:val="00B97FA0"/>
    <w:rsid w:val="00BA0384"/>
    <w:rsid w:val="00BA28C6"/>
    <w:rsid w:val="00BA49CC"/>
    <w:rsid w:val="00BA4EB2"/>
    <w:rsid w:val="00BA5234"/>
    <w:rsid w:val="00BA58AD"/>
    <w:rsid w:val="00BA6820"/>
    <w:rsid w:val="00BA7400"/>
    <w:rsid w:val="00BB0617"/>
    <w:rsid w:val="00BB167D"/>
    <w:rsid w:val="00BB1767"/>
    <w:rsid w:val="00BB1927"/>
    <w:rsid w:val="00BB2062"/>
    <w:rsid w:val="00BB2D59"/>
    <w:rsid w:val="00BB2ED8"/>
    <w:rsid w:val="00BB563C"/>
    <w:rsid w:val="00BB649D"/>
    <w:rsid w:val="00BB662C"/>
    <w:rsid w:val="00BB785E"/>
    <w:rsid w:val="00BC00D2"/>
    <w:rsid w:val="00BC05DC"/>
    <w:rsid w:val="00BC1FD5"/>
    <w:rsid w:val="00BC3F79"/>
    <w:rsid w:val="00BC4781"/>
    <w:rsid w:val="00BC4B56"/>
    <w:rsid w:val="00BC4F47"/>
    <w:rsid w:val="00BC580D"/>
    <w:rsid w:val="00BC5CE5"/>
    <w:rsid w:val="00BC678D"/>
    <w:rsid w:val="00BD0B09"/>
    <w:rsid w:val="00BD2994"/>
    <w:rsid w:val="00BD3EC0"/>
    <w:rsid w:val="00BD4BD6"/>
    <w:rsid w:val="00BD5E28"/>
    <w:rsid w:val="00BD5F4D"/>
    <w:rsid w:val="00BD69EA"/>
    <w:rsid w:val="00BD73A7"/>
    <w:rsid w:val="00BE013A"/>
    <w:rsid w:val="00BE05BA"/>
    <w:rsid w:val="00BE0911"/>
    <w:rsid w:val="00BE0BC0"/>
    <w:rsid w:val="00BE2460"/>
    <w:rsid w:val="00BE3E85"/>
    <w:rsid w:val="00BE480A"/>
    <w:rsid w:val="00BE4A3E"/>
    <w:rsid w:val="00BE67D8"/>
    <w:rsid w:val="00BE71F8"/>
    <w:rsid w:val="00BF05BE"/>
    <w:rsid w:val="00BF0EFD"/>
    <w:rsid w:val="00BF3659"/>
    <w:rsid w:val="00BF44C2"/>
    <w:rsid w:val="00BF4534"/>
    <w:rsid w:val="00BF4FB7"/>
    <w:rsid w:val="00BF666B"/>
    <w:rsid w:val="00BF674E"/>
    <w:rsid w:val="00BF6E50"/>
    <w:rsid w:val="00BF78D1"/>
    <w:rsid w:val="00BF7DBF"/>
    <w:rsid w:val="00C00082"/>
    <w:rsid w:val="00C0059A"/>
    <w:rsid w:val="00C00A77"/>
    <w:rsid w:val="00C0143B"/>
    <w:rsid w:val="00C03788"/>
    <w:rsid w:val="00C03933"/>
    <w:rsid w:val="00C0497C"/>
    <w:rsid w:val="00C04EE7"/>
    <w:rsid w:val="00C054F4"/>
    <w:rsid w:val="00C05501"/>
    <w:rsid w:val="00C0739F"/>
    <w:rsid w:val="00C077DB"/>
    <w:rsid w:val="00C07DDA"/>
    <w:rsid w:val="00C10030"/>
    <w:rsid w:val="00C10996"/>
    <w:rsid w:val="00C10B83"/>
    <w:rsid w:val="00C10F1F"/>
    <w:rsid w:val="00C110C2"/>
    <w:rsid w:val="00C11E02"/>
    <w:rsid w:val="00C128CB"/>
    <w:rsid w:val="00C144B1"/>
    <w:rsid w:val="00C15077"/>
    <w:rsid w:val="00C158FF"/>
    <w:rsid w:val="00C16002"/>
    <w:rsid w:val="00C204DB"/>
    <w:rsid w:val="00C20575"/>
    <w:rsid w:val="00C209B6"/>
    <w:rsid w:val="00C20A51"/>
    <w:rsid w:val="00C2116F"/>
    <w:rsid w:val="00C2118D"/>
    <w:rsid w:val="00C21EFB"/>
    <w:rsid w:val="00C22C01"/>
    <w:rsid w:val="00C23347"/>
    <w:rsid w:val="00C23DC1"/>
    <w:rsid w:val="00C241A5"/>
    <w:rsid w:val="00C24382"/>
    <w:rsid w:val="00C2451A"/>
    <w:rsid w:val="00C2483A"/>
    <w:rsid w:val="00C25E80"/>
    <w:rsid w:val="00C26BA4"/>
    <w:rsid w:val="00C30FCD"/>
    <w:rsid w:val="00C35690"/>
    <w:rsid w:val="00C36D92"/>
    <w:rsid w:val="00C3739F"/>
    <w:rsid w:val="00C43B27"/>
    <w:rsid w:val="00C44F0E"/>
    <w:rsid w:val="00C45B3E"/>
    <w:rsid w:val="00C4623B"/>
    <w:rsid w:val="00C462E7"/>
    <w:rsid w:val="00C5157A"/>
    <w:rsid w:val="00C51A8A"/>
    <w:rsid w:val="00C5224B"/>
    <w:rsid w:val="00C52C97"/>
    <w:rsid w:val="00C53418"/>
    <w:rsid w:val="00C551B5"/>
    <w:rsid w:val="00C554E6"/>
    <w:rsid w:val="00C5720F"/>
    <w:rsid w:val="00C57758"/>
    <w:rsid w:val="00C60398"/>
    <w:rsid w:val="00C61939"/>
    <w:rsid w:val="00C63D3D"/>
    <w:rsid w:val="00C64136"/>
    <w:rsid w:val="00C64811"/>
    <w:rsid w:val="00C649BC"/>
    <w:rsid w:val="00C654E7"/>
    <w:rsid w:val="00C657E3"/>
    <w:rsid w:val="00C678CD"/>
    <w:rsid w:val="00C67D6A"/>
    <w:rsid w:val="00C70A32"/>
    <w:rsid w:val="00C7137F"/>
    <w:rsid w:val="00C71641"/>
    <w:rsid w:val="00C717AE"/>
    <w:rsid w:val="00C7202E"/>
    <w:rsid w:val="00C720A0"/>
    <w:rsid w:val="00C74676"/>
    <w:rsid w:val="00C7606E"/>
    <w:rsid w:val="00C762B2"/>
    <w:rsid w:val="00C76807"/>
    <w:rsid w:val="00C76F98"/>
    <w:rsid w:val="00C77071"/>
    <w:rsid w:val="00C77405"/>
    <w:rsid w:val="00C77916"/>
    <w:rsid w:val="00C77F18"/>
    <w:rsid w:val="00C806E8"/>
    <w:rsid w:val="00C81936"/>
    <w:rsid w:val="00C81A1F"/>
    <w:rsid w:val="00C823C4"/>
    <w:rsid w:val="00C826BB"/>
    <w:rsid w:val="00C82BEA"/>
    <w:rsid w:val="00C834EB"/>
    <w:rsid w:val="00C857B2"/>
    <w:rsid w:val="00C85A57"/>
    <w:rsid w:val="00C85F11"/>
    <w:rsid w:val="00C871AA"/>
    <w:rsid w:val="00C871E7"/>
    <w:rsid w:val="00C87667"/>
    <w:rsid w:val="00C87FBC"/>
    <w:rsid w:val="00C9027C"/>
    <w:rsid w:val="00C914A5"/>
    <w:rsid w:val="00C9271F"/>
    <w:rsid w:val="00C92A08"/>
    <w:rsid w:val="00C9420B"/>
    <w:rsid w:val="00C945AA"/>
    <w:rsid w:val="00C94CF6"/>
    <w:rsid w:val="00C9587E"/>
    <w:rsid w:val="00C961D6"/>
    <w:rsid w:val="00C96B62"/>
    <w:rsid w:val="00C96DFB"/>
    <w:rsid w:val="00C973BB"/>
    <w:rsid w:val="00CA0EB2"/>
    <w:rsid w:val="00CA1E03"/>
    <w:rsid w:val="00CA1F92"/>
    <w:rsid w:val="00CA381C"/>
    <w:rsid w:val="00CA407F"/>
    <w:rsid w:val="00CA4214"/>
    <w:rsid w:val="00CA4E25"/>
    <w:rsid w:val="00CA60DA"/>
    <w:rsid w:val="00CA626B"/>
    <w:rsid w:val="00CA6E64"/>
    <w:rsid w:val="00CA7926"/>
    <w:rsid w:val="00CB13E3"/>
    <w:rsid w:val="00CB26A1"/>
    <w:rsid w:val="00CB2DBB"/>
    <w:rsid w:val="00CB2E5B"/>
    <w:rsid w:val="00CB3ADB"/>
    <w:rsid w:val="00CB3B8A"/>
    <w:rsid w:val="00CB46D4"/>
    <w:rsid w:val="00CB4FB6"/>
    <w:rsid w:val="00CB58E0"/>
    <w:rsid w:val="00CB5E00"/>
    <w:rsid w:val="00CB6FC9"/>
    <w:rsid w:val="00CC04E6"/>
    <w:rsid w:val="00CC1E0C"/>
    <w:rsid w:val="00CC206B"/>
    <w:rsid w:val="00CC348B"/>
    <w:rsid w:val="00CC38BA"/>
    <w:rsid w:val="00CC3B30"/>
    <w:rsid w:val="00CC4424"/>
    <w:rsid w:val="00CC4753"/>
    <w:rsid w:val="00CC6589"/>
    <w:rsid w:val="00CC6FEA"/>
    <w:rsid w:val="00CC75BB"/>
    <w:rsid w:val="00CC7B00"/>
    <w:rsid w:val="00CD0960"/>
    <w:rsid w:val="00CD0CD3"/>
    <w:rsid w:val="00CD1DDC"/>
    <w:rsid w:val="00CD26EE"/>
    <w:rsid w:val="00CD27C1"/>
    <w:rsid w:val="00CD2843"/>
    <w:rsid w:val="00CD2BCD"/>
    <w:rsid w:val="00CD32BB"/>
    <w:rsid w:val="00CD39B4"/>
    <w:rsid w:val="00CD485C"/>
    <w:rsid w:val="00CD4E68"/>
    <w:rsid w:val="00CD54FA"/>
    <w:rsid w:val="00CD616D"/>
    <w:rsid w:val="00CD68EA"/>
    <w:rsid w:val="00CD70D9"/>
    <w:rsid w:val="00CD7864"/>
    <w:rsid w:val="00CD7E09"/>
    <w:rsid w:val="00CE0055"/>
    <w:rsid w:val="00CE04FD"/>
    <w:rsid w:val="00CE0BC7"/>
    <w:rsid w:val="00CE2185"/>
    <w:rsid w:val="00CE2763"/>
    <w:rsid w:val="00CE2A0A"/>
    <w:rsid w:val="00CE2B94"/>
    <w:rsid w:val="00CE2DD7"/>
    <w:rsid w:val="00CE421E"/>
    <w:rsid w:val="00CE427C"/>
    <w:rsid w:val="00CE552A"/>
    <w:rsid w:val="00CE559E"/>
    <w:rsid w:val="00CE5F2F"/>
    <w:rsid w:val="00CE6BD9"/>
    <w:rsid w:val="00CE6D2A"/>
    <w:rsid w:val="00CE79D6"/>
    <w:rsid w:val="00CE7AB4"/>
    <w:rsid w:val="00CE7B34"/>
    <w:rsid w:val="00CF0906"/>
    <w:rsid w:val="00CF0D31"/>
    <w:rsid w:val="00CF29BB"/>
    <w:rsid w:val="00CF2EAE"/>
    <w:rsid w:val="00CF3097"/>
    <w:rsid w:val="00CF3398"/>
    <w:rsid w:val="00CF38D4"/>
    <w:rsid w:val="00CF3CE5"/>
    <w:rsid w:val="00CF5C95"/>
    <w:rsid w:val="00CF6984"/>
    <w:rsid w:val="00CF723C"/>
    <w:rsid w:val="00CF7891"/>
    <w:rsid w:val="00D00292"/>
    <w:rsid w:val="00D003E2"/>
    <w:rsid w:val="00D005B3"/>
    <w:rsid w:val="00D00BDE"/>
    <w:rsid w:val="00D010DE"/>
    <w:rsid w:val="00D01149"/>
    <w:rsid w:val="00D01236"/>
    <w:rsid w:val="00D014C7"/>
    <w:rsid w:val="00D0162B"/>
    <w:rsid w:val="00D0244A"/>
    <w:rsid w:val="00D026F2"/>
    <w:rsid w:val="00D03815"/>
    <w:rsid w:val="00D044D3"/>
    <w:rsid w:val="00D044F9"/>
    <w:rsid w:val="00D066F3"/>
    <w:rsid w:val="00D06CF4"/>
    <w:rsid w:val="00D06F68"/>
    <w:rsid w:val="00D07BF2"/>
    <w:rsid w:val="00D1104D"/>
    <w:rsid w:val="00D118A8"/>
    <w:rsid w:val="00D1598B"/>
    <w:rsid w:val="00D16AC5"/>
    <w:rsid w:val="00D2007A"/>
    <w:rsid w:val="00D202A5"/>
    <w:rsid w:val="00D20F4F"/>
    <w:rsid w:val="00D21E7D"/>
    <w:rsid w:val="00D22B0F"/>
    <w:rsid w:val="00D22DC7"/>
    <w:rsid w:val="00D234BC"/>
    <w:rsid w:val="00D234EB"/>
    <w:rsid w:val="00D23AAA"/>
    <w:rsid w:val="00D23E0E"/>
    <w:rsid w:val="00D246B1"/>
    <w:rsid w:val="00D2476C"/>
    <w:rsid w:val="00D25096"/>
    <w:rsid w:val="00D253EF"/>
    <w:rsid w:val="00D25899"/>
    <w:rsid w:val="00D25CF7"/>
    <w:rsid w:val="00D25EF9"/>
    <w:rsid w:val="00D30A1A"/>
    <w:rsid w:val="00D30CF9"/>
    <w:rsid w:val="00D3108D"/>
    <w:rsid w:val="00D312E4"/>
    <w:rsid w:val="00D321D0"/>
    <w:rsid w:val="00D328E0"/>
    <w:rsid w:val="00D328F2"/>
    <w:rsid w:val="00D33DA4"/>
    <w:rsid w:val="00D344B5"/>
    <w:rsid w:val="00D34B2F"/>
    <w:rsid w:val="00D34C4F"/>
    <w:rsid w:val="00D34ED9"/>
    <w:rsid w:val="00D35489"/>
    <w:rsid w:val="00D356B5"/>
    <w:rsid w:val="00D3632C"/>
    <w:rsid w:val="00D36AEE"/>
    <w:rsid w:val="00D37564"/>
    <w:rsid w:val="00D40417"/>
    <w:rsid w:val="00D406A9"/>
    <w:rsid w:val="00D421E8"/>
    <w:rsid w:val="00D46BB3"/>
    <w:rsid w:val="00D50309"/>
    <w:rsid w:val="00D50320"/>
    <w:rsid w:val="00D50D04"/>
    <w:rsid w:val="00D51713"/>
    <w:rsid w:val="00D52B9F"/>
    <w:rsid w:val="00D5389C"/>
    <w:rsid w:val="00D53FA7"/>
    <w:rsid w:val="00D541DA"/>
    <w:rsid w:val="00D54273"/>
    <w:rsid w:val="00D54778"/>
    <w:rsid w:val="00D548DF"/>
    <w:rsid w:val="00D5517A"/>
    <w:rsid w:val="00D55B06"/>
    <w:rsid w:val="00D55C7A"/>
    <w:rsid w:val="00D564C6"/>
    <w:rsid w:val="00D577B9"/>
    <w:rsid w:val="00D57DE3"/>
    <w:rsid w:val="00D600CD"/>
    <w:rsid w:val="00D60238"/>
    <w:rsid w:val="00D60313"/>
    <w:rsid w:val="00D60CFD"/>
    <w:rsid w:val="00D623A8"/>
    <w:rsid w:val="00D62E95"/>
    <w:rsid w:val="00D645E2"/>
    <w:rsid w:val="00D6468F"/>
    <w:rsid w:val="00D64A19"/>
    <w:rsid w:val="00D64A8F"/>
    <w:rsid w:val="00D64AB1"/>
    <w:rsid w:val="00D64EF0"/>
    <w:rsid w:val="00D65714"/>
    <w:rsid w:val="00D65D92"/>
    <w:rsid w:val="00D666D4"/>
    <w:rsid w:val="00D66828"/>
    <w:rsid w:val="00D671A2"/>
    <w:rsid w:val="00D6749A"/>
    <w:rsid w:val="00D67656"/>
    <w:rsid w:val="00D67A66"/>
    <w:rsid w:val="00D67C30"/>
    <w:rsid w:val="00D72C3F"/>
    <w:rsid w:val="00D751C6"/>
    <w:rsid w:val="00D759C4"/>
    <w:rsid w:val="00D80B60"/>
    <w:rsid w:val="00D80E9A"/>
    <w:rsid w:val="00D810DE"/>
    <w:rsid w:val="00D82587"/>
    <w:rsid w:val="00D83A03"/>
    <w:rsid w:val="00D83DF3"/>
    <w:rsid w:val="00D84321"/>
    <w:rsid w:val="00D85016"/>
    <w:rsid w:val="00D85654"/>
    <w:rsid w:val="00D85A58"/>
    <w:rsid w:val="00D85DF5"/>
    <w:rsid w:val="00D861DE"/>
    <w:rsid w:val="00D86B6A"/>
    <w:rsid w:val="00D86D6A"/>
    <w:rsid w:val="00D86EB3"/>
    <w:rsid w:val="00D90D6B"/>
    <w:rsid w:val="00D9224E"/>
    <w:rsid w:val="00D93E3C"/>
    <w:rsid w:val="00D945E0"/>
    <w:rsid w:val="00D94855"/>
    <w:rsid w:val="00D94EDA"/>
    <w:rsid w:val="00D952EB"/>
    <w:rsid w:val="00D96011"/>
    <w:rsid w:val="00D96E2E"/>
    <w:rsid w:val="00D975BB"/>
    <w:rsid w:val="00D979DA"/>
    <w:rsid w:val="00DA028A"/>
    <w:rsid w:val="00DA060E"/>
    <w:rsid w:val="00DA1155"/>
    <w:rsid w:val="00DA1A88"/>
    <w:rsid w:val="00DA1DA0"/>
    <w:rsid w:val="00DA2060"/>
    <w:rsid w:val="00DA271C"/>
    <w:rsid w:val="00DA2A11"/>
    <w:rsid w:val="00DA2A54"/>
    <w:rsid w:val="00DA3BF1"/>
    <w:rsid w:val="00DA43C1"/>
    <w:rsid w:val="00DA5D2F"/>
    <w:rsid w:val="00DB00B1"/>
    <w:rsid w:val="00DB07D4"/>
    <w:rsid w:val="00DB1808"/>
    <w:rsid w:val="00DB1D6C"/>
    <w:rsid w:val="00DB40FB"/>
    <w:rsid w:val="00DB482A"/>
    <w:rsid w:val="00DB5287"/>
    <w:rsid w:val="00DB5E40"/>
    <w:rsid w:val="00DB5EF9"/>
    <w:rsid w:val="00DB661C"/>
    <w:rsid w:val="00DB66EB"/>
    <w:rsid w:val="00DB7908"/>
    <w:rsid w:val="00DB7C97"/>
    <w:rsid w:val="00DC0607"/>
    <w:rsid w:val="00DC285C"/>
    <w:rsid w:val="00DC3034"/>
    <w:rsid w:val="00DC315A"/>
    <w:rsid w:val="00DC42D5"/>
    <w:rsid w:val="00DC449B"/>
    <w:rsid w:val="00DC4608"/>
    <w:rsid w:val="00DC46B9"/>
    <w:rsid w:val="00DC73CA"/>
    <w:rsid w:val="00DD0A16"/>
    <w:rsid w:val="00DD1E2E"/>
    <w:rsid w:val="00DD1FC2"/>
    <w:rsid w:val="00DD2126"/>
    <w:rsid w:val="00DD2E2A"/>
    <w:rsid w:val="00DD2FF2"/>
    <w:rsid w:val="00DD31D2"/>
    <w:rsid w:val="00DD3B7B"/>
    <w:rsid w:val="00DD3BF3"/>
    <w:rsid w:val="00DD4824"/>
    <w:rsid w:val="00DD4EB1"/>
    <w:rsid w:val="00DD54A6"/>
    <w:rsid w:val="00DD5A3A"/>
    <w:rsid w:val="00DD63C4"/>
    <w:rsid w:val="00DD6A35"/>
    <w:rsid w:val="00DD74F8"/>
    <w:rsid w:val="00DE0666"/>
    <w:rsid w:val="00DE0C3C"/>
    <w:rsid w:val="00DE0D27"/>
    <w:rsid w:val="00DE14F2"/>
    <w:rsid w:val="00DE1A9F"/>
    <w:rsid w:val="00DE1ED6"/>
    <w:rsid w:val="00DE27BB"/>
    <w:rsid w:val="00DE2A2D"/>
    <w:rsid w:val="00DE2C80"/>
    <w:rsid w:val="00DE3043"/>
    <w:rsid w:val="00DE3B11"/>
    <w:rsid w:val="00DE3C9D"/>
    <w:rsid w:val="00DE3F2E"/>
    <w:rsid w:val="00DE4416"/>
    <w:rsid w:val="00DE4E47"/>
    <w:rsid w:val="00DE5072"/>
    <w:rsid w:val="00DE5B27"/>
    <w:rsid w:val="00DE6343"/>
    <w:rsid w:val="00DE7048"/>
    <w:rsid w:val="00DE7773"/>
    <w:rsid w:val="00DE7C5F"/>
    <w:rsid w:val="00DF0DF1"/>
    <w:rsid w:val="00DF108B"/>
    <w:rsid w:val="00DF1114"/>
    <w:rsid w:val="00DF2051"/>
    <w:rsid w:val="00DF296A"/>
    <w:rsid w:val="00DF29C8"/>
    <w:rsid w:val="00DF2C85"/>
    <w:rsid w:val="00DF5878"/>
    <w:rsid w:val="00DF5E0B"/>
    <w:rsid w:val="00E00778"/>
    <w:rsid w:val="00E00D27"/>
    <w:rsid w:val="00E00E95"/>
    <w:rsid w:val="00E01A05"/>
    <w:rsid w:val="00E01CC4"/>
    <w:rsid w:val="00E02554"/>
    <w:rsid w:val="00E04AB4"/>
    <w:rsid w:val="00E04C72"/>
    <w:rsid w:val="00E04F4C"/>
    <w:rsid w:val="00E05427"/>
    <w:rsid w:val="00E06767"/>
    <w:rsid w:val="00E06EB4"/>
    <w:rsid w:val="00E07160"/>
    <w:rsid w:val="00E073D4"/>
    <w:rsid w:val="00E07647"/>
    <w:rsid w:val="00E07F38"/>
    <w:rsid w:val="00E11A8A"/>
    <w:rsid w:val="00E13884"/>
    <w:rsid w:val="00E13BCA"/>
    <w:rsid w:val="00E14F9B"/>
    <w:rsid w:val="00E15236"/>
    <w:rsid w:val="00E159D6"/>
    <w:rsid w:val="00E15C09"/>
    <w:rsid w:val="00E16211"/>
    <w:rsid w:val="00E16BA2"/>
    <w:rsid w:val="00E16F13"/>
    <w:rsid w:val="00E177A9"/>
    <w:rsid w:val="00E206AC"/>
    <w:rsid w:val="00E207A4"/>
    <w:rsid w:val="00E22284"/>
    <w:rsid w:val="00E227D6"/>
    <w:rsid w:val="00E22B91"/>
    <w:rsid w:val="00E22BF5"/>
    <w:rsid w:val="00E235C3"/>
    <w:rsid w:val="00E239CF"/>
    <w:rsid w:val="00E246EB"/>
    <w:rsid w:val="00E261EB"/>
    <w:rsid w:val="00E26E21"/>
    <w:rsid w:val="00E272C5"/>
    <w:rsid w:val="00E3092E"/>
    <w:rsid w:val="00E30CE3"/>
    <w:rsid w:val="00E31956"/>
    <w:rsid w:val="00E32018"/>
    <w:rsid w:val="00E32D8D"/>
    <w:rsid w:val="00E3372A"/>
    <w:rsid w:val="00E33EDA"/>
    <w:rsid w:val="00E3508F"/>
    <w:rsid w:val="00E357B4"/>
    <w:rsid w:val="00E36E45"/>
    <w:rsid w:val="00E36F20"/>
    <w:rsid w:val="00E3714B"/>
    <w:rsid w:val="00E373BC"/>
    <w:rsid w:val="00E40587"/>
    <w:rsid w:val="00E41A07"/>
    <w:rsid w:val="00E42C24"/>
    <w:rsid w:val="00E43422"/>
    <w:rsid w:val="00E44004"/>
    <w:rsid w:val="00E440E4"/>
    <w:rsid w:val="00E44722"/>
    <w:rsid w:val="00E44E63"/>
    <w:rsid w:val="00E452FB"/>
    <w:rsid w:val="00E461C0"/>
    <w:rsid w:val="00E46853"/>
    <w:rsid w:val="00E46ED9"/>
    <w:rsid w:val="00E47262"/>
    <w:rsid w:val="00E47503"/>
    <w:rsid w:val="00E50449"/>
    <w:rsid w:val="00E509F0"/>
    <w:rsid w:val="00E50D9F"/>
    <w:rsid w:val="00E51BB4"/>
    <w:rsid w:val="00E51CB3"/>
    <w:rsid w:val="00E52A42"/>
    <w:rsid w:val="00E53FD5"/>
    <w:rsid w:val="00E5495F"/>
    <w:rsid w:val="00E549D3"/>
    <w:rsid w:val="00E549F0"/>
    <w:rsid w:val="00E558A4"/>
    <w:rsid w:val="00E5590B"/>
    <w:rsid w:val="00E57137"/>
    <w:rsid w:val="00E57197"/>
    <w:rsid w:val="00E60CEF"/>
    <w:rsid w:val="00E612FF"/>
    <w:rsid w:val="00E61401"/>
    <w:rsid w:val="00E62C5A"/>
    <w:rsid w:val="00E635BD"/>
    <w:rsid w:val="00E63633"/>
    <w:rsid w:val="00E64D0B"/>
    <w:rsid w:val="00E6534E"/>
    <w:rsid w:val="00E66858"/>
    <w:rsid w:val="00E671D2"/>
    <w:rsid w:val="00E675FA"/>
    <w:rsid w:val="00E67826"/>
    <w:rsid w:val="00E70F80"/>
    <w:rsid w:val="00E71B45"/>
    <w:rsid w:val="00E71CB7"/>
    <w:rsid w:val="00E72904"/>
    <w:rsid w:val="00E73EF9"/>
    <w:rsid w:val="00E74787"/>
    <w:rsid w:val="00E7482B"/>
    <w:rsid w:val="00E7494D"/>
    <w:rsid w:val="00E763BA"/>
    <w:rsid w:val="00E767B3"/>
    <w:rsid w:val="00E77C8C"/>
    <w:rsid w:val="00E80C14"/>
    <w:rsid w:val="00E817B0"/>
    <w:rsid w:val="00E81C2B"/>
    <w:rsid w:val="00E825D3"/>
    <w:rsid w:val="00E829C3"/>
    <w:rsid w:val="00E8398D"/>
    <w:rsid w:val="00E840E6"/>
    <w:rsid w:val="00E84F23"/>
    <w:rsid w:val="00E86B93"/>
    <w:rsid w:val="00E86BA0"/>
    <w:rsid w:val="00E86D74"/>
    <w:rsid w:val="00E87B62"/>
    <w:rsid w:val="00E901B7"/>
    <w:rsid w:val="00E912F1"/>
    <w:rsid w:val="00E92326"/>
    <w:rsid w:val="00E92632"/>
    <w:rsid w:val="00E9272D"/>
    <w:rsid w:val="00E9288A"/>
    <w:rsid w:val="00E92A67"/>
    <w:rsid w:val="00E92C99"/>
    <w:rsid w:val="00E92D5D"/>
    <w:rsid w:val="00E942CF"/>
    <w:rsid w:val="00E946EB"/>
    <w:rsid w:val="00E948D5"/>
    <w:rsid w:val="00E96469"/>
    <w:rsid w:val="00E96BA1"/>
    <w:rsid w:val="00EA03D4"/>
    <w:rsid w:val="00EA04DF"/>
    <w:rsid w:val="00EA053F"/>
    <w:rsid w:val="00EA0C78"/>
    <w:rsid w:val="00EA0FFE"/>
    <w:rsid w:val="00EA1D4C"/>
    <w:rsid w:val="00EA1F68"/>
    <w:rsid w:val="00EA2C3F"/>
    <w:rsid w:val="00EA3503"/>
    <w:rsid w:val="00EA3536"/>
    <w:rsid w:val="00EA3777"/>
    <w:rsid w:val="00EA477C"/>
    <w:rsid w:val="00EA4F41"/>
    <w:rsid w:val="00EA5671"/>
    <w:rsid w:val="00EA58C6"/>
    <w:rsid w:val="00EA7378"/>
    <w:rsid w:val="00EA7BB6"/>
    <w:rsid w:val="00EA7CA1"/>
    <w:rsid w:val="00EB0084"/>
    <w:rsid w:val="00EB0597"/>
    <w:rsid w:val="00EB0649"/>
    <w:rsid w:val="00EB1460"/>
    <w:rsid w:val="00EB183B"/>
    <w:rsid w:val="00EB18FB"/>
    <w:rsid w:val="00EB1E21"/>
    <w:rsid w:val="00EB2593"/>
    <w:rsid w:val="00EB3971"/>
    <w:rsid w:val="00EB45DE"/>
    <w:rsid w:val="00EB7FB3"/>
    <w:rsid w:val="00EB7FC4"/>
    <w:rsid w:val="00EC002E"/>
    <w:rsid w:val="00EC0327"/>
    <w:rsid w:val="00EC03FC"/>
    <w:rsid w:val="00EC052D"/>
    <w:rsid w:val="00EC0CEA"/>
    <w:rsid w:val="00EC1F11"/>
    <w:rsid w:val="00EC2834"/>
    <w:rsid w:val="00EC2BBF"/>
    <w:rsid w:val="00EC31DA"/>
    <w:rsid w:val="00EC54D6"/>
    <w:rsid w:val="00EC553F"/>
    <w:rsid w:val="00EC5811"/>
    <w:rsid w:val="00EC5C1B"/>
    <w:rsid w:val="00EC5FD3"/>
    <w:rsid w:val="00EC7132"/>
    <w:rsid w:val="00ED0ECD"/>
    <w:rsid w:val="00ED24A1"/>
    <w:rsid w:val="00ED2A9E"/>
    <w:rsid w:val="00ED3382"/>
    <w:rsid w:val="00ED34AC"/>
    <w:rsid w:val="00ED3C41"/>
    <w:rsid w:val="00ED40FB"/>
    <w:rsid w:val="00ED539A"/>
    <w:rsid w:val="00ED74F1"/>
    <w:rsid w:val="00EE0673"/>
    <w:rsid w:val="00EE0D3D"/>
    <w:rsid w:val="00EE27BD"/>
    <w:rsid w:val="00EE3445"/>
    <w:rsid w:val="00EE34A4"/>
    <w:rsid w:val="00EE3AFA"/>
    <w:rsid w:val="00EE3C12"/>
    <w:rsid w:val="00EE3E46"/>
    <w:rsid w:val="00EE5881"/>
    <w:rsid w:val="00EE6450"/>
    <w:rsid w:val="00EE6D69"/>
    <w:rsid w:val="00EE7858"/>
    <w:rsid w:val="00EE7FDF"/>
    <w:rsid w:val="00EF0B8C"/>
    <w:rsid w:val="00EF2AB2"/>
    <w:rsid w:val="00EF46EC"/>
    <w:rsid w:val="00EF799F"/>
    <w:rsid w:val="00EF7EBD"/>
    <w:rsid w:val="00EF7F73"/>
    <w:rsid w:val="00F01695"/>
    <w:rsid w:val="00F03066"/>
    <w:rsid w:val="00F03287"/>
    <w:rsid w:val="00F039B8"/>
    <w:rsid w:val="00F03FA5"/>
    <w:rsid w:val="00F0495D"/>
    <w:rsid w:val="00F05FEB"/>
    <w:rsid w:val="00F0621F"/>
    <w:rsid w:val="00F06224"/>
    <w:rsid w:val="00F06752"/>
    <w:rsid w:val="00F07FC7"/>
    <w:rsid w:val="00F10503"/>
    <w:rsid w:val="00F12B5A"/>
    <w:rsid w:val="00F13189"/>
    <w:rsid w:val="00F145DC"/>
    <w:rsid w:val="00F1495D"/>
    <w:rsid w:val="00F14C4C"/>
    <w:rsid w:val="00F167A1"/>
    <w:rsid w:val="00F16FB0"/>
    <w:rsid w:val="00F20072"/>
    <w:rsid w:val="00F2091A"/>
    <w:rsid w:val="00F21191"/>
    <w:rsid w:val="00F212B0"/>
    <w:rsid w:val="00F21A79"/>
    <w:rsid w:val="00F223AE"/>
    <w:rsid w:val="00F2353B"/>
    <w:rsid w:val="00F23EB4"/>
    <w:rsid w:val="00F23F86"/>
    <w:rsid w:val="00F247CA"/>
    <w:rsid w:val="00F25385"/>
    <w:rsid w:val="00F25464"/>
    <w:rsid w:val="00F254AC"/>
    <w:rsid w:val="00F25801"/>
    <w:rsid w:val="00F2603C"/>
    <w:rsid w:val="00F269E5"/>
    <w:rsid w:val="00F27754"/>
    <w:rsid w:val="00F27AD0"/>
    <w:rsid w:val="00F27D97"/>
    <w:rsid w:val="00F30630"/>
    <w:rsid w:val="00F308FF"/>
    <w:rsid w:val="00F30D42"/>
    <w:rsid w:val="00F32399"/>
    <w:rsid w:val="00F32B2C"/>
    <w:rsid w:val="00F32C1C"/>
    <w:rsid w:val="00F335D1"/>
    <w:rsid w:val="00F338E9"/>
    <w:rsid w:val="00F3412A"/>
    <w:rsid w:val="00F34FBB"/>
    <w:rsid w:val="00F352C1"/>
    <w:rsid w:val="00F35F6D"/>
    <w:rsid w:val="00F360D7"/>
    <w:rsid w:val="00F36871"/>
    <w:rsid w:val="00F37733"/>
    <w:rsid w:val="00F40216"/>
    <w:rsid w:val="00F40650"/>
    <w:rsid w:val="00F40B58"/>
    <w:rsid w:val="00F40C69"/>
    <w:rsid w:val="00F415EC"/>
    <w:rsid w:val="00F41E40"/>
    <w:rsid w:val="00F41ED3"/>
    <w:rsid w:val="00F43B3F"/>
    <w:rsid w:val="00F4616C"/>
    <w:rsid w:val="00F46857"/>
    <w:rsid w:val="00F47249"/>
    <w:rsid w:val="00F504EC"/>
    <w:rsid w:val="00F5090F"/>
    <w:rsid w:val="00F535F3"/>
    <w:rsid w:val="00F54781"/>
    <w:rsid w:val="00F55022"/>
    <w:rsid w:val="00F56381"/>
    <w:rsid w:val="00F57A8B"/>
    <w:rsid w:val="00F57C7A"/>
    <w:rsid w:val="00F62A36"/>
    <w:rsid w:val="00F62D67"/>
    <w:rsid w:val="00F638CE"/>
    <w:rsid w:val="00F63D1C"/>
    <w:rsid w:val="00F64491"/>
    <w:rsid w:val="00F6453B"/>
    <w:rsid w:val="00F64843"/>
    <w:rsid w:val="00F649C8"/>
    <w:rsid w:val="00F6582E"/>
    <w:rsid w:val="00F65C5B"/>
    <w:rsid w:val="00F66005"/>
    <w:rsid w:val="00F6644E"/>
    <w:rsid w:val="00F665E5"/>
    <w:rsid w:val="00F67B3E"/>
    <w:rsid w:val="00F67D29"/>
    <w:rsid w:val="00F70702"/>
    <w:rsid w:val="00F70773"/>
    <w:rsid w:val="00F7176D"/>
    <w:rsid w:val="00F71C2B"/>
    <w:rsid w:val="00F72A44"/>
    <w:rsid w:val="00F72B0D"/>
    <w:rsid w:val="00F73989"/>
    <w:rsid w:val="00F745C8"/>
    <w:rsid w:val="00F74A27"/>
    <w:rsid w:val="00F7562F"/>
    <w:rsid w:val="00F75A6E"/>
    <w:rsid w:val="00F77183"/>
    <w:rsid w:val="00F8010C"/>
    <w:rsid w:val="00F81426"/>
    <w:rsid w:val="00F81E2E"/>
    <w:rsid w:val="00F83747"/>
    <w:rsid w:val="00F8438B"/>
    <w:rsid w:val="00F84C37"/>
    <w:rsid w:val="00F851F4"/>
    <w:rsid w:val="00F85438"/>
    <w:rsid w:val="00F87552"/>
    <w:rsid w:val="00F87560"/>
    <w:rsid w:val="00F87610"/>
    <w:rsid w:val="00F87A53"/>
    <w:rsid w:val="00F904C4"/>
    <w:rsid w:val="00F905D2"/>
    <w:rsid w:val="00F909F7"/>
    <w:rsid w:val="00F91091"/>
    <w:rsid w:val="00F910AC"/>
    <w:rsid w:val="00F914F9"/>
    <w:rsid w:val="00F92E31"/>
    <w:rsid w:val="00F9425A"/>
    <w:rsid w:val="00F94823"/>
    <w:rsid w:val="00F950FE"/>
    <w:rsid w:val="00F953D8"/>
    <w:rsid w:val="00F95C91"/>
    <w:rsid w:val="00F96D2E"/>
    <w:rsid w:val="00FA0E77"/>
    <w:rsid w:val="00FA0EE6"/>
    <w:rsid w:val="00FA1079"/>
    <w:rsid w:val="00FA11C3"/>
    <w:rsid w:val="00FA3B51"/>
    <w:rsid w:val="00FA3D9B"/>
    <w:rsid w:val="00FA441A"/>
    <w:rsid w:val="00FA5331"/>
    <w:rsid w:val="00FA594A"/>
    <w:rsid w:val="00FA5F05"/>
    <w:rsid w:val="00FA6757"/>
    <w:rsid w:val="00FA69A9"/>
    <w:rsid w:val="00FA6DB0"/>
    <w:rsid w:val="00FA7399"/>
    <w:rsid w:val="00FA7C35"/>
    <w:rsid w:val="00FB0122"/>
    <w:rsid w:val="00FB1AB8"/>
    <w:rsid w:val="00FB1F00"/>
    <w:rsid w:val="00FB26B5"/>
    <w:rsid w:val="00FB3FEB"/>
    <w:rsid w:val="00FB4645"/>
    <w:rsid w:val="00FB5044"/>
    <w:rsid w:val="00FB5E88"/>
    <w:rsid w:val="00FB6642"/>
    <w:rsid w:val="00FB6DBD"/>
    <w:rsid w:val="00FB74DC"/>
    <w:rsid w:val="00FB762D"/>
    <w:rsid w:val="00FB7912"/>
    <w:rsid w:val="00FB7B4D"/>
    <w:rsid w:val="00FC028C"/>
    <w:rsid w:val="00FC0FA6"/>
    <w:rsid w:val="00FC164E"/>
    <w:rsid w:val="00FC18D6"/>
    <w:rsid w:val="00FC1DC6"/>
    <w:rsid w:val="00FC1E9B"/>
    <w:rsid w:val="00FC23F5"/>
    <w:rsid w:val="00FC2F7B"/>
    <w:rsid w:val="00FC329E"/>
    <w:rsid w:val="00FC3D29"/>
    <w:rsid w:val="00FC4CBD"/>
    <w:rsid w:val="00FC5574"/>
    <w:rsid w:val="00FC58F1"/>
    <w:rsid w:val="00FC6721"/>
    <w:rsid w:val="00FC6C65"/>
    <w:rsid w:val="00FC6F40"/>
    <w:rsid w:val="00FC72DB"/>
    <w:rsid w:val="00FD1DD9"/>
    <w:rsid w:val="00FD1EF7"/>
    <w:rsid w:val="00FD2BD0"/>
    <w:rsid w:val="00FD337E"/>
    <w:rsid w:val="00FD5D33"/>
    <w:rsid w:val="00FD672D"/>
    <w:rsid w:val="00FD7382"/>
    <w:rsid w:val="00FD74F1"/>
    <w:rsid w:val="00FE023B"/>
    <w:rsid w:val="00FE1326"/>
    <w:rsid w:val="00FE1A1E"/>
    <w:rsid w:val="00FE3048"/>
    <w:rsid w:val="00FE4055"/>
    <w:rsid w:val="00FE55A2"/>
    <w:rsid w:val="00FE69E1"/>
    <w:rsid w:val="00FE6F74"/>
    <w:rsid w:val="00FE77CB"/>
    <w:rsid w:val="00FE7BFD"/>
    <w:rsid w:val="00FF0AB7"/>
    <w:rsid w:val="00FF166C"/>
    <w:rsid w:val="00FF1847"/>
    <w:rsid w:val="00FF38D9"/>
    <w:rsid w:val="00FF4C29"/>
    <w:rsid w:val="00FF4F9F"/>
    <w:rsid w:val="00FF55BB"/>
    <w:rsid w:val="00FF653B"/>
    <w:rsid w:val="00FF6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70"/>
    <o:shapelayout v:ext="edit">
      <o:idmap v:ext="edit" data="2"/>
    </o:shapelayout>
  </w:shapeDefaults>
  <w:decimalSymbol w:val="."/>
  <w:listSeparator w:val=","/>
  <w14:docId w14:val="6EF5B130"/>
  <w15:chartTrackingRefBased/>
  <w15:docId w15:val="{42C0B471-B1C1-4C57-A7E6-0BE0C2EA5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D17CF"/>
    <w:pPr>
      <w:topLinePunct/>
      <w:spacing w:line="400" w:lineRule="exact"/>
      <w:ind w:firstLineChars="200" w:firstLine="200"/>
      <w:jc w:val="both"/>
    </w:pPr>
  </w:style>
  <w:style w:type="paragraph" w:styleId="10">
    <w:name w:val="heading 1"/>
    <w:next w:val="a1"/>
    <w:link w:val="11"/>
    <w:uiPriority w:val="9"/>
    <w:qFormat/>
    <w:rsid w:val="004160C8"/>
    <w:pPr>
      <w:keepNext/>
      <w:keepLines/>
      <w:pageBreakBefore/>
      <w:numPr>
        <w:numId w:val="1"/>
      </w:numPr>
      <w:spacing w:before="480" w:after="360" w:line="400" w:lineRule="exact"/>
      <w:ind w:left="0" w:firstLine="0"/>
      <w:outlineLvl w:val="0"/>
    </w:pPr>
    <w:rPr>
      <w:rFonts w:eastAsia="黑体"/>
      <w:bCs/>
      <w:kern w:val="44"/>
      <w:sz w:val="30"/>
      <w:szCs w:val="44"/>
    </w:rPr>
  </w:style>
  <w:style w:type="paragraph" w:styleId="20">
    <w:name w:val="heading 2"/>
    <w:next w:val="a1"/>
    <w:link w:val="21"/>
    <w:uiPriority w:val="9"/>
    <w:qFormat/>
    <w:rsid w:val="002B1D9F"/>
    <w:pPr>
      <w:keepNext/>
      <w:keepLines/>
      <w:numPr>
        <w:ilvl w:val="1"/>
        <w:numId w:val="1"/>
      </w:numPr>
      <w:spacing w:before="360" w:after="120" w:line="400" w:lineRule="exact"/>
      <w:ind w:left="0"/>
      <w:outlineLvl w:val="1"/>
    </w:pPr>
    <w:rPr>
      <w:rFonts w:eastAsia="黑体"/>
      <w:bCs/>
      <w:sz w:val="28"/>
      <w:szCs w:val="44"/>
    </w:rPr>
  </w:style>
  <w:style w:type="paragraph" w:styleId="3">
    <w:name w:val="heading 3"/>
    <w:next w:val="a1"/>
    <w:link w:val="30"/>
    <w:uiPriority w:val="9"/>
    <w:unhideWhenUsed/>
    <w:qFormat/>
    <w:rsid w:val="002B1D9F"/>
    <w:pPr>
      <w:keepNext/>
      <w:keepLines/>
      <w:numPr>
        <w:ilvl w:val="2"/>
        <w:numId w:val="1"/>
      </w:numPr>
      <w:spacing w:before="240" w:after="120" w:line="400" w:lineRule="exact"/>
      <w:outlineLvl w:val="2"/>
    </w:pPr>
    <w:rPr>
      <w:rFonts w:eastAsia="黑体"/>
      <w:bCs/>
      <w:sz w:val="28"/>
      <w:szCs w:val="32"/>
    </w:rPr>
  </w:style>
  <w:style w:type="paragraph" w:styleId="4">
    <w:name w:val="heading 4"/>
    <w:next w:val="a1"/>
    <w:link w:val="40"/>
    <w:uiPriority w:val="9"/>
    <w:unhideWhenUsed/>
    <w:qFormat/>
    <w:rsid w:val="002B1D9F"/>
    <w:pPr>
      <w:keepNext/>
      <w:keepLines/>
      <w:numPr>
        <w:ilvl w:val="3"/>
        <w:numId w:val="1"/>
      </w:numPr>
      <w:spacing w:before="240" w:after="120" w:line="400" w:lineRule="exact"/>
      <w:outlineLvl w:val="3"/>
    </w:pPr>
    <w:rPr>
      <w:rFonts w:cstheme="majorBidi"/>
      <w:b/>
      <w:b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标题 1 字符"/>
    <w:basedOn w:val="a2"/>
    <w:link w:val="10"/>
    <w:uiPriority w:val="9"/>
    <w:rsid w:val="004160C8"/>
    <w:rPr>
      <w:rFonts w:eastAsia="黑体"/>
      <w:bCs/>
      <w:kern w:val="44"/>
      <w:sz w:val="30"/>
      <w:szCs w:val="44"/>
    </w:rPr>
  </w:style>
  <w:style w:type="character" w:customStyle="1" w:styleId="21">
    <w:name w:val="标题 2 字符"/>
    <w:basedOn w:val="a2"/>
    <w:link w:val="20"/>
    <w:uiPriority w:val="9"/>
    <w:rsid w:val="002B1D9F"/>
    <w:rPr>
      <w:rFonts w:eastAsia="黑体"/>
      <w:bCs/>
      <w:sz w:val="28"/>
      <w:szCs w:val="44"/>
    </w:rPr>
  </w:style>
  <w:style w:type="character" w:customStyle="1" w:styleId="30">
    <w:name w:val="标题 3 字符"/>
    <w:basedOn w:val="a2"/>
    <w:link w:val="3"/>
    <w:uiPriority w:val="9"/>
    <w:rsid w:val="002B1D9F"/>
    <w:rPr>
      <w:rFonts w:eastAsia="黑体"/>
      <w:bCs/>
      <w:sz w:val="28"/>
      <w:szCs w:val="32"/>
    </w:rPr>
  </w:style>
  <w:style w:type="character" w:customStyle="1" w:styleId="40">
    <w:name w:val="标题 4 字符"/>
    <w:basedOn w:val="a2"/>
    <w:link w:val="4"/>
    <w:uiPriority w:val="9"/>
    <w:rsid w:val="002B1D9F"/>
    <w:rPr>
      <w:rFonts w:cstheme="majorBidi"/>
      <w:b/>
      <w:bCs/>
      <w:szCs w:val="28"/>
    </w:rPr>
  </w:style>
  <w:style w:type="paragraph" w:styleId="a5">
    <w:name w:val="header"/>
    <w:link w:val="a6"/>
    <w:rsid w:val="0050456E"/>
    <w:pPr>
      <w:pBdr>
        <w:bottom w:val="single" w:sz="6" w:space="1" w:color="auto"/>
      </w:pBdr>
      <w:snapToGrid w:val="0"/>
      <w:jc w:val="center"/>
    </w:pPr>
    <w:rPr>
      <w:sz w:val="21"/>
      <w:szCs w:val="18"/>
    </w:rPr>
  </w:style>
  <w:style w:type="character" w:customStyle="1" w:styleId="a6">
    <w:name w:val="页眉 字符"/>
    <w:basedOn w:val="a2"/>
    <w:link w:val="a5"/>
    <w:rsid w:val="0050456E"/>
    <w:rPr>
      <w:sz w:val="21"/>
      <w:szCs w:val="18"/>
    </w:rPr>
  </w:style>
  <w:style w:type="paragraph" w:styleId="a7">
    <w:name w:val="footer"/>
    <w:link w:val="a8"/>
    <w:uiPriority w:val="99"/>
    <w:rsid w:val="003E6D9E"/>
    <w:pPr>
      <w:snapToGrid w:val="0"/>
      <w:jc w:val="center"/>
    </w:pPr>
    <w:rPr>
      <w:sz w:val="18"/>
    </w:rPr>
  </w:style>
  <w:style w:type="character" w:customStyle="1" w:styleId="a8">
    <w:name w:val="页脚 字符"/>
    <w:basedOn w:val="a2"/>
    <w:link w:val="a7"/>
    <w:uiPriority w:val="99"/>
    <w:rsid w:val="003E6D9E"/>
    <w:rPr>
      <w:rFonts w:ascii="Times New Roman" w:eastAsia="宋体" w:hAnsi="Times New Roman"/>
      <w:sz w:val="18"/>
    </w:rPr>
  </w:style>
  <w:style w:type="character" w:styleId="a9">
    <w:name w:val="annotation reference"/>
    <w:semiHidden/>
    <w:rsid w:val="00331D74"/>
    <w:rPr>
      <w:sz w:val="21"/>
      <w:szCs w:val="21"/>
    </w:rPr>
  </w:style>
  <w:style w:type="paragraph" w:styleId="aa">
    <w:name w:val="annotation text"/>
    <w:basedOn w:val="a1"/>
    <w:link w:val="ab"/>
    <w:semiHidden/>
    <w:rsid w:val="00331D74"/>
    <w:pPr>
      <w:jc w:val="left"/>
    </w:pPr>
  </w:style>
  <w:style w:type="character" w:customStyle="1" w:styleId="ab">
    <w:name w:val="批注文字 字符"/>
    <w:basedOn w:val="a2"/>
    <w:link w:val="aa"/>
    <w:semiHidden/>
    <w:rsid w:val="00331D74"/>
    <w:rPr>
      <w:rFonts w:ascii="Times New Roman" w:eastAsia="宋体" w:hAnsi="Times New Roman" w:cs="Times New Roman"/>
      <w:sz w:val="24"/>
      <w:szCs w:val="24"/>
    </w:rPr>
  </w:style>
  <w:style w:type="paragraph" w:styleId="ac">
    <w:name w:val="Balloon Text"/>
    <w:basedOn w:val="a1"/>
    <w:link w:val="ad"/>
    <w:semiHidden/>
    <w:rsid w:val="00331D74"/>
    <w:rPr>
      <w:sz w:val="18"/>
      <w:szCs w:val="18"/>
    </w:rPr>
  </w:style>
  <w:style w:type="character" w:customStyle="1" w:styleId="ad">
    <w:name w:val="批注框文本 字符"/>
    <w:basedOn w:val="a2"/>
    <w:link w:val="ac"/>
    <w:semiHidden/>
    <w:rsid w:val="00331D74"/>
    <w:rPr>
      <w:rFonts w:ascii="Times New Roman" w:eastAsia="宋体" w:hAnsi="Times New Roman" w:cs="Times New Roman"/>
      <w:sz w:val="18"/>
      <w:szCs w:val="18"/>
    </w:rPr>
  </w:style>
  <w:style w:type="paragraph" w:styleId="ae">
    <w:name w:val="annotation subject"/>
    <w:basedOn w:val="aa"/>
    <w:next w:val="aa"/>
    <w:link w:val="af"/>
    <w:semiHidden/>
    <w:rsid w:val="00331D74"/>
    <w:rPr>
      <w:rFonts w:ascii="Calibri" w:hAnsi="Calibri"/>
      <w:b/>
      <w:bCs/>
      <w:szCs w:val="22"/>
    </w:rPr>
  </w:style>
  <w:style w:type="character" w:customStyle="1" w:styleId="af">
    <w:name w:val="批注主题 字符"/>
    <w:basedOn w:val="ab"/>
    <w:link w:val="ae"/>
    <w:semiHidden/>
    <w:rsid w:val="00331D74"/>
    <w:rPr>
      <w:rFonts w:ascii="Calibri" w:eastAsia="宋体" w:hAnsi="Calibri" w:cs="Times New Roman"/>
      <w:b/>
      <w:bCs/>
      <w:sz w:val="24"/>
      <w:szCs w:val="24"/>
    </w:rPr>
  </w:style>
  <w:style w:type="paragraph" w:customStyle="1" w:styleId="CharCharChar">
    <w:name w:val="Char Char Char"/>
    <w:semiHidden/>
    <w:rsid w:val="00331D74"/>
    <w:pPr>
      <w:keepNext/>
      <w:tabs>
        <w:tab w:val="num" w:pos="1494"/>
      </w:tabs>
      <w:autoSpaceDE w:val="0"/>
      <w:autoSpaceDN w:val="0"/>
      <w:adjustRightInd w:val="0"/>
      <w:spacing w:before="60" w:after="60"/>
      <w:ind w:left="1494" w:hanging="360"/>
      <w:jc w:val="both"/>
    </w:pPr>
    <w:rPr>
      <w:rFonts w:ascii="Arial" w:hAnsi="Arial" w:cs="Arial"/>
      <w:color w:val="0000FF"/>
      <w:sz w:val="20"/>
      <w:szCs w:val="20"/>
    </w:rPr>
  </w:style>
  <w:style w:type="paragraph" w:styleId="af0">
    <w:name w:val="Normal (Web)"/>
    <w:basedOn w:val="a1"/>
    <w:uiPriority w:val="99"/>
    <w:semiHidden/>
    <w:unhideWhenUsed/>
    <w:rsid w:val="00331D74"/>
    <w:pPr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customStyle="1" w:styleId="af1">
    <w:name w:val="三线表"/>
    <w:basedOn w:val="a3"/>
    <w:uiPriority w:val="99"/>
    <w:rsid w:val="00E206AC"/>
    <w:pPr>
      <w:spacing w:line="400" w:lineRule="exact"/>
      <w:jc w:val="center"/>
    </w:pPr>
    <w:rPr>
      <w:rFonts w:cs="Times New Roman"/>
      <w:kern w:val="0"/>
      <w:sz w:val="21"/>
      <w:szCs w:val="20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2">
    <w:name w:val="表格"/>
    <w:next w:val="a1"/>
    <w:link w:val="af3"/>
    <w:qFormat/>
    <w:rsid w:val="004963EB"/>
    <w:pPr>
      <w:topLinePunct/>
      <w:adjustRightInd w:val="0"/>
      <w:jc w:val="center"/>
    </w:pPr>
    <w:rPr>
      <w:sz w:val="21"/>
    </w:rPr>
  </w:style>
  <w:style w:type="character" w:customStyle="1" w:styleId="af3">
    <w:name w:val="表格 字符"/>
    <w:basedOn w:val="a2"/>
    <w:link w:val="af2"/>
    <w:rsid w:val="004963EB"/>
    <w:rPr>
      <w:sz w:val="21"/>
    </w:rPr>
  </w:style>
  <w:style w:type="paragraph" w:styleId="TOC5">
    <w:name w:val="toc 5"/>
    <w:basedOn w:val="a1"/>
    <w:next w:val="a1"/>
    <w:autoRedefine/>
    <w:uiPriority w:val="39"/>
    <w:semiHidden/>
    <w:unhideWhenUsed/>
    <w:rsid w:val="00331D74"/>
    <w:pPr>
      <w:ind w:leftChars="800" w:left="1680"/>
    </w:pPr>
  </w:style>
  <w:style w:type="paragraph" w:customStyle="1" w:styleId="af4">
    <w:name w:val="表题"/>
    <w:link w:val="af5"/>
    <w:qFormat/>
    <w:rsid w:val="0050456E"/>
    <w:pPr>
      <w:keepNext/>
      <w:keepLines/>
      <w:topLinePunct/>
      <w:adjustRightInd w:val="0"/>
      <w:snapToGrid w:val="0"/>
      <w:spacing w:before="240" w:after="120" w:line="400" w:lineRule="exact"/>
      <w:jc w:val="center"/>
    </w:pPr>
    <w:rPr>
      <w:sz w:val="21"/>
    </w:rPr>
  </w:style>
  <w:style w:type="character" w:customStyle="1" w:styleId="af5">
    <w:name w:val="表题 字符"/>
    <w:basedOn w:val="a2"/>
    <w:link w:val="af4"/>
    <w:rsid w:val="0050456E"/>
    <w:rPr>
      <w:sz w:val="21"/>
    </w:rPr>
  </w:style>
  <w:style w:type="paragraph" w:customStyle="1" w:styleId="af6">
    <w:name w:val="多行图题"/>
    <w:basedOn w:val="af7"/>
    <w:next w:val="a1"/>
    <w:link w:val="af8"/>
    <w:qFormat/>
    <w:rsid w:val="00707196"/>
    <w:pPr>
      <w:ind w:leftChars="400" w:left="400" w:rightChars="400" w:right="400"/>
      <w:jc w:val="both"/>
    </w:pPr>
  </w:style>
  <w:style w:type="paragraph" w:customStyle="1" w:styleId="af7">
    <w:name w:val="图题"/>
    <w:next w:val="a1"/>
    <w:link w:val="af9"/>
    <w:qFormat/>
    <w:rsid w:val="0050456E"/>
    <w:pPr>
      <w:keepLines/>
      <w:spacing w:before="120" w:after="240" w:line="400" w:lineRule="exact"/>
      <w:jc w:val="center"/>
    </w:pPr>
    <w:rPr>
      <w:sz w:val="21"/>
    </w:rPr>
  </w:style>
  <w:style w:type="character" w:customStyle="1" w:styleId="af9">
    <w:name w:val="图题 字符"/>
    <w:basedOn w:val="a2"/>
    <w:link w:val="af7"/>
    <w:rsid w:val="0050456E"/>
    <w:rPr>
      <w:sz w:val="21"/>
    </w:rPr>
  </w:style>
  <w:style w:type="character" w:customStyle="1" w:styleId="af8">
    <w:name w:val="多行图题 字符"/>
    <w:basedOn w:val="af5"/>
    <w:link w:val="af6"/>
    <w:rsid w:val="00707196"/>
    <w:rPr>
      <w:rFonts w:ascii="Times New Roman" w:eastAsia="宋体" w:hAnsi="Times New Roman"/>
      <w:sz w:val="21"/>
    </w:rPr>
  </w:style>
  <w:style w:type="paragraph" w:styleId="afa">
    <w:name w:val="caption"/>
    <w:next w:val="a1"/>
    <w:link w:val="afb"/>
    <w:uiPriority w:val="35"/>
    <w:unhideWhenUsed/>
    <w:rsid w:val="0050456E"/>
    <w:pPr>
      <w:keepLines/>
      <w:jc w:val="center"/>
    </w:pPr>
    <w:rPr>
      <w:rFonts w:cstheme="majorBidi"/>
      <w:sz w:val="21"/>
      <w:szCs w:val="20"/>
    </w:rPr>
  </w:style>
  <w:style w:type="paragraph" w:customStyle="1" w:styleId="afc">
    <w:name w:val="图片"/>
    <w:next w:val="af7"/>
    <w:link w:val="afd"/>
    <w:qFormat/>
    <w:rsid w:val="0050456E"/>
    <w:pPr>
      <w:keepNext/>
      <w:adjustRightInd w:val="0"/>
      <w:spacing w:before="120" w:line="400" w:lineRule="atLeast"/>
      <w:jc w:val="center"/>
    </w:pPr>
    <w:rPr>
      <w:sz w:val="21"/>
    </w:rPr>
  </w:style>
  <w:style w:type="character" w:customStyle="1" w:styleId="afd">
    <w:name w:val="图片 字符"/>
    <w:basedOn w:val="a2"/>
    <w:link w:val="afc"/>
    <w:rsid w:val="0050456E"/>
    <w:rPr>
      <w:sz w:val="21"/>
    </w:rPr>
  </w:style>
  <w:style w:type="paragraph" w:styleId="afe">
    <w:name w:val="Revision"/>
    <w:hidden/>
    <w:uiPriority w:val="99"/>
    <w:semiHidden/>
    <w:rsid w:val="00331D74"/>
    <w:rPr>
      <w:rFonts w:cs="Times New Roman"/>
    </w:rPr>
  </w:style>
  <w:style w:type="table" w:styleId="aff">
    <w:name w:val="Table Grid"/>
    <w:basedOn w:val="a3"/>
    <w:uiPriority w:val="59"/>
    <w:rsid w:val="00331D74"/>
    <w:rPr>
      <w:rFonts w:ascii="Calibri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next w:val="a1"/>
    <w:link w:val="TOC10"/>
    <w:autoRedefine/>
    <w:uiPriority w:val="39"/>
    <w:unhideWhenUsed/>
    <w:rsid w:val="00707196"/>
    <w:pPr>
      <w:keepLines/>
      <w:tabs>
        <w:tab w:val="right" w:leader="middleDot" w:pos="8494"/>
      </w:tabs>
      <w:kinsoku w:val="0"/>
      <w:overflowPunct w:val="0"/>
      <w:autoSpaceDE w:val="0"/>
      <w:autoSpaceDN w:val="0"/>
      <w:adjustRightInd w:val="0"/>
      <w:spacing w:line="400" w:lineRule="exact"/>
      <w:ind w:left="350" w:hangingChars="350" w:hanging="350"/>
      <w:jc w:val="both"/>
    </w:pPr>
    <w:rPr>
      <w:rFonts w:eastAsia="黑体"/>
    </w:rPr>
  </w:style>
  <w:style w:type="paragraph" w:styleId="TOC2">
    <w:name w:val="toc 2"/>
    <w:next w:val="a1"/>
    <w:link w:val="TOC20"/>
    <w:autoRedefine/>
    <w:uiPriority w:val="39"/>
    <w:unhideWhenUsed/>
    <w:rsid w:val="006478C6"/>
    <w:pPr>
      <w:keepLines/>
      <w:tabs>
        <w:tab w:val="right" w:leader="middleDot" w:pos="8494"/>
      </w:tabs>
      <w:spacing w:line="400" w:lineRule="exact"/>
      <w:ind w:leftChars="170" w:left="350" w:hangingChars="180" w:hanging="180"/>
    </w:pPr>
  </w:style>
  <w:style w:type="paragraph" w:styleId="TOC3">
    <w:name w:val="toc 3"/>
    <w:basedOn w:val="TOC2"/>
    <w:next w:val="a1"/>
    <w:link w:val="TOC30"/>
    <w:autoRedefine/>
    <w:uiPriority w:val="39"/>
    <w:unhideWhenUsed/>
    <w:rsid w:val="006478C6"/>
    <w:pPr>
      <w:ind w:leftChars="360" w:left="1464" w:hangingChars="250" w:hanging="600"/>
    </w:pPr>
  </w:style>
  <w:style w:type="paragraph" w:styleId="TOC4">
    <w:name w:val="toc 4"/>
    <w:basedOn w:val="TOC2"/>
    <w:next w:val="a1"/>
    <w:link w:val="TOC40"/>
    <w:autoRedefine/>
    <w:uiPriority w:val="39"/>
    <w:unhideWhenUsed/>
    <w:rsid w:val="006478C6"/>
    <w:pPr>
      <w:ind w:leftChars="610" w:left="930" w:hangingChars="320" w:hanging="320"/>
    </w:pPr>
  </w:style>
  <w:style w:type="paragraph" w:styleId="aff0">
    <w:name w:val="table of figures"/>
    <w:basedOn w:val="TOC2"/>
    <w:next w:val="a1"/>
    <w:link w:val="aff1"/>
    <w:uiPriority w:val="99"/>
    <w:unhideWhenUsed/>
    <w:qFormat/>
    <w:rsid w:val="001B69B4"/>
    <w:pPr>
      <w:ind w:leftChars="0" w:left="310" w:hangingChars="310" w:hanging="310"/>
      <w:jc w:val="both"/>
    </w:pPr>
    <w:rPr>
      <w:noProof/>
    </w:rPr>
  </w:style>
  <w:style w:type="character" w:customStyle="1" w:styleId="afb">
    <w:name w:val="题注 字符"/>
    <w:basedOn w:val="a2"/>
    <w:link w:val="afa"/>
    <w:uiPriority w:val="35"/>
    <w:rsid w:val="0050456E"/>
    <w:rPr>
      <w:rFonts w:cstheme="majorBidi"/>
      <w:sz w:val="21"/>
      <w:szCs w:val="20"/>
    </w:rPr>
  </w:style>
  <w:style w:type="paragraph" w:customStyle="1" w:styleId="aff2">
    <w:name w:val="公式"/>
    <w:link w:val="aff3"/>
    <w:qFormat/>
    <w:rsid w:val="002B1D9F"/>
    <w:pPr>
      <w:tabs>
        <w:tab w:val="center" w:pos="4320"/>
        <w:tab w:val="right" w:pos="8640"/>
      </w:tabs>
      <w:topLinePunct/>
      <w:adjustRightInd w:val="0"/>
      <w:spacing w:before="120" w:after="120" w:line="400" w:lineRule="atLeast"/>
    </w:pPr>
  </w:style>
  <w:style w:type="character" w:customStyle="1" w:styleId="aff3">
    <w:name w:val="公式 字符"/>
    <w:basedOn w:val="a2"/>
    <w:link w:val="aff2"/>
    <w:rsid w:val="002B1D9F"/>
    <w:rPr>
      <w:rFonts w:ascii="Times New Roman" w:eastAsia="宋体" w:hAnsi="Times New Roman"/>
      <w:sz w:val="24"/>
      <w:szCs w:val="24"/>
    </w:rPr>
  </w:style>
  <w:style w:type="paragraph" w:styleId="aff4">
    <w:name w:val="No Spacing"/>
    <w:link w:val="aff5"/>
    <w:uiPriority w:val="1"/>
    <w:qFormat/>
    <w:rsid w:val="00417AA0"/>
    <w:pPr>
      <w:topLinePunct/>
      <w:jc w:val="both"/>
    </w:pPr>
  </w:style>
  <w:style w:type="paragraph" w:styleId="aff6">
    <w:name w:val="footnote text"/>
    <w:basedOn w:val="a1"/>
    <w:link w:val="aff7"/>
    <w:semiHidden/>
    <w:unhideWhenUsed/>
    <w:rsid w:val="00927BBF"/>
    <w:pPr>
      <w:snapToGrid w:val="0"/>
      <w:jc w:val="left"/>
    </w:pPr>
    <w:rPr>
      <w:sz w:val="18"/>
      <w:szCs w:val="18"/>
    </w:rPr>
  </w:style>
  <w:style w:type="character" w:customStyle="1" w:styleId="aff7">
    <w:name w:val="脚注文本 字符"/>
    <w:basedOn w:val="a2"/>
    <w:link w:val="aff6"/>
    <w:semiHidden/>
    <w:rsid w:val="00927BBF"/>
    <w:rPr>
      <w:rFonts w:ascii="Times New Roman" w:eastAsia="宋体" w:hAnsi="Times New Roman"/>
      <w:sz w:val="18"/>
      <w:szCs w:val="18"/>
    </w:rPr>
  </w:style>
  <w:style w:type="character" w:styleId="aff8">
    <w:name w:val="footnote reference"/>
    <w:basedOn w:val="a2"/>
    <w:semiHidden/>
    <w:unhideWhenUsed/>
    <w:rsid w:val="00927BBF"/>
    <w:rPr>
      <w:vertAlign w:val="superscript"/>
    </w:rPr>
  </w:style>
  <w:style w:type="paragraph" w:customStyle="1" w:styleId="aff9">
    <w:name w:val="脚注"/>
    <w:link w:val="affa"/>
    <w:qFormat/>
    <w:rsid w:val="00DE0666"/>
    <w:pPr>
      <w:keepLines/>
      <w:ind w:left="150" w:hangingChars="150" w:hanging="150"/>
      <w:jc w:val="both"/>
    </w:pPr>
    <w:rPr>
      <w:sz w:val="18"/>
    </w:rPr>
  </w:style>
  <w:style w:type="character" w:customStyle="1" w:styleId="affa">
    <w:name w:val="脚注 字符"/>
    <w:basedOn w:val="a2"/>
    <w:link w:val="aff9"/>
    <w:rsid w:val="00DE0666"/>
    <w:rPr>
      <w:rFonts w:ascii="Times New Roman" w:eastAsia="宋体" w:hAnsi="Times New Roman"/>
      <w:sz w:val="18"/>
    </w:rPr>
  </w:style>
  <w:style w:type="paragraph" w:customStyle="1" w:styleId="affb">
    <w:name w:val="多行表题"/>
    <w:basedOn w:val="af4"/>
    <w:next w:val="af2"/>
    <w:link w:val="affc"/>
    <w:qFormat/>
    <w:rsid w:val="00707196"/>
    <w:pPr>
      <w:ind w:leftChars="400" w:left="400" w:rightChars="400" w:right="400"/>
      <w:jc w:val="both"/>
    </w:pPr>
  </w:style>
  <w:style w:type="character" w:customStyle="1" w:styleId="affc">
    <w:name w:val="多行表题 字符"/>
    <w:basedOn w:val="af8"/>
    <w:link w:val="affb"/>
    <w:rsid w:val="00707196"/>
    <w:rPr>
      <w:rFonts w:ascii="Times New Roman" w:eastAsia="宋体" w:hAnsi="Times New Roman"/>
      <w:sz w:val="21"/>
    </w:rPr>
  </w:style>
  <w:style w:type="character" w:styleId="affd">
    <w:name w:val="Placeholder Text"/>
    <w:basedOn w:val="a2"/>
    <w:uiPriority w:val="99"/>
    <w:semiHidden/>
    <w:rsid w:val="006944A0"/>
    <w:rPr>
      <w:color w:val="808080"/>
    </w:rPr>
  </w:style>
  <w:style w:type="paragraph" w:customStyle="1" w:styleId="a">
    <w:name w:val="参考文献"/>
    <w:link w:val="affe"/>
    <w:qFormat/>
    <w:rsid w:val="0050456E"/>
    <w:pPr>
      <w:keepLines/>
      <w:numPr>
        <w:numId w:val="2"/>
      </w:numPr>
      <w:topLinePunct/>
      <w:adjustRightInd w:val="0"/>
      <w:spacing w:line="400" w:lineRule="atLeast"/>
      <w:ind w:left="250" w:hangingChars="250" w:hanging="250"/>
      <w:jc w:val="both"/>
    </w:pPr>
    <w:rPr>
      <w:sz w:val="21"/>
    </w:rPr>
  </w:style>
  <w:style w:type="character" w:customStyle="1" w:styleId="affe">
    <w:name w:val="参考文献 字符"/>
    <w:basedOn w:val="a2"/>
    <w:link w:val="a"/>
    <w:rsid w:val="0050456E"/>
    <w:rPr>
      <w:sz w:val="21"/>
    </w:rPr>
  </w:style>
  <w:style w:type="paragraph" w:customStyle="1" w:styleId="a0">
    <w:name w:val="研究成果"/>
    <w:basedOn w:val="a"/>
    <w:link w:val="afff"/>
    <w:qFormat/>
    <w:rsid w:val="0050456E"/>
    <w:pPr>
      <w:numPr>
        <w:numId w:val="3"/>
      </w:numPr>
      <w:ind w:left="525" w:hanging="525"/>
    </w:pPr>
  </w:style>
  <w:style w:type="character" w:customStyle="1" w:styleId="afff">
    <w:name w:val="研究成果 字符"/>
    <w:basedOn w:val="a2"/>
    <w:link w:val="a0"/>
    <w:rsid w:val="0050456E"/>
    <w:rPr>
      <w:sz w:val="21"/>
    </w:rPr>
  </w:style>
  <w:style w:type="paragraph" w:styleId="TOC8">
    <w:name w:val="toc 8"/>
    <w:basedOn w:val="a1"/>
    <w:next w:val="a1"/>
    <w:autoRedefine/>
    <w:uiPriority w:val="39"/>
    <w:semiHidden/>
    <w:unhideWhenUsed/>
    <w:rsid w:val="00F21A79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3B4F97"/>
    <w:pPr>
      <w:ind w:leftChars="1600" w:left="3360"/>
    </w:pPr>
  </w:style>
  <w:style w:type="character" w:styleId="afff0">
    <w:name w:val="FollowedHyperlink"/>
    <w:basedOn w:val="a2"/>
    <w:uiPriority w:val="99"/>
    <w:semiHidden/>
    <w:unhideWhenUsed/>
    <w:rsid w:val="00A7414B"/>
    <w:rPr>
      <w:color w:val="954F72" w:themeColor="followedHyperlink"/>
      <w:u w:val="single"/>
    </w:rPr>
  </w:style>
  <w:style w:type="character" w:styleId="afff1">
    <w:name w:val="Hyperlink"/>
    <w:basedOn w:val="a2"/>
    <w:uiPriority w:val="99"/>
    <w:unhideWhenUsed/>
    <w:rsid w:val="009D4DD4"/>
    <w:rPr>
      <w:color w:val="0563C1" w:themeColor="hyperlink"/>
      <w:u w:val="single"/>
    </w:rPr>
  </w:style>
  <w:style w:type="paragraph" w:styleId="afff2">
    <w:name w:val="endnote text"/>
    <w:basedOn w:val="a1"/>
    <w:link w:val="afff3"/>
    <w:uiPriority w:val="99"/>
    <w:semiHidden/>
    <w:unhideWhenUsed/>
    <w:rsid w:val="002B5308"/>
    <w:pPr>
      <w:snapToGrid w:val="0"/>
      <w:jc w:val="left"/>
    </w:pPr>
  </w:style>
  <w:style w:type="character" w:customStyle="1" w:styleId="afff3">
    <w:name w:val="尾注文本 字符"/>
    <w:basedOn w:val="a2"/>
    <w:link w:val="afff2"/>
    <w:uiPriority w:val="99"/>
    <w:semiHidden/>
    <w:rsid w:val="002B5308"/>
    <w:rPr>
      <w:rFonts w:ascii="Times New Roman" w:eastAsia="宋体" w:hAnsi="Times New Roman"/>
      <w:sz w:val="24"/>
    </w:rPr>
  </w:style>
  <w:style w:type="character" w:styleId="afff4">
    <w:name w:val="endnote reference"/>
    <w:basedOn w:val="a2"/>
    <w:uiPriority w:val="99"/>
    <w:semiHidden/>
    <w:unhideWhenUsed/>
    <w:rsid w:val="002B5308"/>
    <w:rPr>
      <w:vertAlign w:val="superscript"/>
    </w:rPr>
  </w:style>
  <w:style w:type="character" w:styleId="afff5">
    <w:name w:val="Unresolved Mention"/>
    <w:basedOn w:val="a2"/>
    <w:uiPriority w:val="99"/>
    <w:semiHidden/>
    <w:unhideWhenUsed/>
    <w:rsid w:val="00DB66EB"/>
    <w:rPr>
      <w:color w:val="605E5C"/>
      <w:shd w:val="clear" w:color="auto" w:fill="E1DFDD"/>
    </w:rPr>
  </w:style>
  <w:style w:type="character" w:customStyle="1" w:styleId="TOC10">
    <w:name w:val="TOC 1 字符"/>
    <w:basedOn w:val="a2"/>
    <w:link w:val="TOC1"/>
    <w:uiPriority w:val="39"/>
    <w:rsid w:val="00707196"/>
    <w:rPr>
      <w:rFonts w:ascii="Times New Roman" w:eastAsia="黑体" w:hAnsi="Times New Roman"/>
      <w:sz w:val="24"/>
    </w:rPr>
  </w:style>
  <w:style w:type="paragraph" w:customStyle="1" w:styleId="afff6">
    <w:name w:val="分图序号"/>
    <w:link w:val="afff7"/>
    <w:rsid w:val="00707196"/>
    <w:pPr>
      <w:widowControl w:val="0"/>
      <w:tabs>
        <w:tab w:val="center" w:pos="2410"/>
        <w:tab w:val="center" w:pos="4395"/>
        <w:tab w:val="center" w:pos="6237"/>
      </w:tabs>
    </w:pPr>
  </w:style>
  <w:style w:type="character" w:customStyle="1" w:styleId="afff7">
    <w:name w:val="分图序号 字符"/>
    <w:basedOn w:val="a2"/>
    <w:link w:val="afff6"/>
    <w:rsid w:val="00707196"/>
    <w:rPr>
      <w:rFonts w:ascii="Times New Roman" w:eastAsia="宋体" w:hAnsi="Times New Roman"/>
      <w:sz w:val="24"/>
    </w:rPr>
  </w:style>
  <w:style w:type="character" w:customStyle="1" w:styleId="TOC20">
    <w:name w:val="TOC 2 字符"/>
    <w:basedOn w:val="a2"/>
    <w:link w:val="TOC2"/>
    <w:uiPriority w:val="39"/>
    <w:rsid w:val="00170461"/>
    <w:rPr>
      <w:rFonts w:ascii="Times New Roman" w:eastAsia="宋体" w:hAnsi="Times New Roman"/>
      <w:sz w:val="24"/>
    </w:rPr>
  </w:style>
  <w:style w:type="character" w:customStyle="1" w:styleId="TOC30">
    <w:name w:val="TOC 3 字符"/>
    <w:basedOn w:val="TOC20"/>
    <w:link w:val="TOC3"/>
    <w:uiPriority w:val="39"/>
    <w:rsid w:val="00170461"/>
    <w:rPr>
      <w:rFonts w:ascii="Times New Roman" w:eastAsia="宋体" w:hAnsi="Times New Roman"/>
      <w:sz w:val="24"/>
    </w:rPr>
  </w:style>
  <w:style w:type="character" w:customStyle="1" w:styleId="TOC40">
    <w:name w:val="TOC 4 字符"/>
    <w:basedOn w:val="TOC20"/>
    <w:link w:val="TOC4"/>
    <w:uiPriority w:val="39"/>
    <w:rsid w:val="00170461"/>
    <w:rPr>
      <w:rFonts w:ascii="Times New Roman" w:eastAsia="宋体" w:hAnsi="Times New Roman"/>
      <w:sz w:val="24"/>
    </w:rPr>
  </w:style>
  <w:style w:type="character" w:customStyle="1" w:styleId="aff1">
    <w:name w:val="图表目录 字符"/>
    <w:basedOn w:val="TOC20"/>
    <w:link w:val="aff0"/>
    <w:uiPriority w:val="99"/>
    <w:rsid w:val="00170461"/>
    <w:rPr>
      <w:rFonts w:ascii="Times New Roman" w:eastAsia="宋体" w:hAnsi="Times New Roman"/>
      <w:noProof/>
      <w:sz w:val="24"/>
    </w:rPr>
  </w:style>
  <w:style w:type="paragraph" w:styleId="afff8">
    <w:name w:val="List Paragraph"/>
    <w:basedOn w:val="a1"/>
    <w:uiPriority w:val="99"/>
    <w:qFormat/>
    <w:rsid w:val="00DB5EF9"/>
    <w:pPr>
      <w:ind w:firstLine="420"/>
    </w:pPr>
  </w:style>
  <w:style w:type="numbering" w:customStyle="1" w:styleId="1">
    <w:name w:val="当前列表1"/>
    <w:uiPriority w:val="99"/>
    <w:rsid w:val="0011474D"/>
    <w:pPr>
      <w:numPr>
        <w:numId w:val="5"/>
      </w:numPr>
    </w:pPr>
  </w:style>
  <w:style w:type="numbering" w:customStyle="1" w:styleId="2">
    <w:name w:val="当前列表2"/>
    <w:uiPriority w:val="99"/>
    <w:rsid w:val="0011474D"/>
    <w:pPr>
      <w:numPr>
        <w:numId w:val="6"/>
      </w:numPr>
    </w:pPr>
  </w:style>
  <w:style w:type="paragraph" w:styleId="TOC">
    <w:name w:val="TOC Heading"/>
    <w:basedOn w:val="10"/>
    <w:next w:val="a1"/>
    <w:uiPriority w:val="39"/>
    <w:unhideWhenUsed/>
    <w:qFormat/>
    <w:rsid w:val="00801225"/>
    <w:pPr>
      <w:pageBreakBefore w:val="0"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character" w:customStyle="1" w:styleId="aff5">
    <w:name w:val="无间隔 字符"/>
    <w:basedOn w:val="a2"/>
    <w:link w:val="aff4"/>
    <w:uiPriority w:val="1"/>
    <w:rsid w:val="00F95C91"/>
  </w:style>
  <w:style w:type="paragraph" w:customStyle="1" w:styleId="p0">
    <w:name w:val="p0"/>
    <w:basedOn w:val="a1"/>
    <w:rsid w:val="00903CBD"/>
    <w:pPr>
      <w:topLinePunct w:val="0"/>
      <w:adjustRightInd w:val="0"/>
      <w:snapToGrid w:val="0"/>
      <w:spacing w:line="360" w:lineRule="auto"/>
    </w:pPr>
    <w:rPr>
      <w:rFonts w:ascii="Calibri" w:hAnsi="Calibri" w:cs="宋体"/>
      <w:color w:val="333333"/>
      <w:kern w:val="0"/>
      <w:sz w:val="21"/>
      <w:szCs w:val="21"/>
    </w:rPr>
  </w:style>
  <w:style w:type="paragraph" w:customStyle="1" w:styleId="p16">
    <w:name w:val="p16"/>
    <w:basedOn w:val="a1"/>
    <w:rsid w:val="00903CBD"/>
    <w:pPr>
      <w:topLinePunct w:val="0"/>
      <w:adjustRightInd w:val="0"/>
      <w:snapToGrid w:val="0"/>
      <w:spacing w:after="60" w:line="360" w:lineRule="auto"/>
      <w:jc w:val="center"/>
    </w:pPr>
    <w:rPr>
      <w:rFonts w:ascii="Arial" w:hAnsi="Arial" w:cs="Arial"/>
      <w:color w:val="333333"/>
      <w:kern w:val="0"/>
    </w:rPr>
  </w:style>
  <w:style w:type="paragraph" w:customStyle="1" w:styleId="p17">
    <w:name w:val="p17"/>
    <w:basedOn w:val="a1"/>
    <w:rsid w:val="00903CBD"/>
    <w:pPr>
      <w:topLinePunct w:val="0"/>
      <w:adjustRightInd w:val="0"/>
      <w:snapToGrid w:val="0"/>
      <w:spacing w:before="240" w:after="60" w:line="360" w:lineRule="auto"/>
      <w:jc w:val="center"/>
    </w:pPr>
    <w:rPr>
      <w:rFonts w:ascii="Arial" w:hAnsi="Arial" w:cs="Arial"/>
      <w:b/>
      <w:bCs/>
      <w:color w:val="333333"/>
      <w:kern w:val="0"/>
      <w:sz w:val="32"/>
      <w:szCs w:val="32"/>
    </w:rPr>
  </w:style>
  <w:style w:type="paragraph" w:customStyle="1" w:styleId="p15">
    <w:name w:val="p15"/>
    <w:basedOn w:val="a1"/>
    <w:rsid w:val="00903CBD"/>
    <w:pPr>
      <w:topLinePunct w:val="0"/>
      <w:adjustRightInd w:val="0"/>
      <w:snapToGrid w:val="0"/>
      <w:spacing w:line="360" w:lineRule="auto"/>
      <w:jc w:val="left"/>
    </w:pPr>
    <w:rPr>
      <w:rFonts w:cs="Times New Roman"/>
      <w:color w:val="333333"/>
      <w:kern w:val="0"/>
    </w:rPr>
  </w:style>
  <w:style w:type="table" w:customStyle="1" w:styleId="12">
    <w:name w:val="网格型1"/>
    <w:basedOn w:val="a3"/>
    <w:next w:val="aff"/>
    <w:qFormat/>
    <w:rsid w:val="00903944"/>
    <w:pPr>
      <w:widowControl w:val="0"/>
      <w:jc w:val="both"/>
    </w:pPr>
    <w:rPr>
      <w:rFonts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9">
    <w:name w:val="一级标题"/>
    <w:link w:val="afffa"/>
    <w:rsid w:val="00EB45DE"/>
    <w:pPr>
      <w:spacing w:before="480" w:after="360" w:line="400" w:lineRule="exact"/>
      <w:outlineLvl w:val="0"/>
    </w:pPr>
    <w:rPr>
      <w:rFonts w:eastAsia="黑体"/>
      <w:bCs/>
      <w:sz w:val="30"/>
      <w:szCs w:val="44"/>
    </w:rPr>
  </w:style>
  <w:style w:type="character" w:customStyle="1" w:styleId="afffa">
    <w:name w:val="一级标题 字符"/>
    <w:basedOn w:val="a2"/>
    <w:link w:val="afff9"/>
    <w:rsid w:val="00EB45DE"/>
    <w:rPr>
      <w:rFonts w:eastAsia="黑体"/>
      <w:bCs/>
      <w:sz w:val="30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3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1.png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0.vsdx"/><Relationship Id="rId42" Type="http://schemas.openxmlformats.org/officeDocument/2006/relationships/package" Target="embeddings/Microsoft_Visio_Drawing14.vsdx"/><Relationship Id="rId47" Type="http://schemas.openxmlformats.org/officeDocument/2006/relationships/image" Target="media/image21.emf"/><Relationship Id="rId50" Type="http://schemas.openxmlformats.org/officeDocument/2006/relationships/package" Target="embeddings/Microsoft_Visio_Drawing18.vsd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2.png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9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3.vsdx"/><Relationship Id="rId45" Type="http://schemas.openxmlformats.org/officeDocument/2006/relationships/image" Target="media/image20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5.vsdx"/><Relationship Id="rId52" Type="http://schemas.openxmlformats.org/officeDocument/2006/relationships/package" Target="embeddings/Microsoft_Visio_Drawing19.vs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image" Target="media/image14.png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7.vsdx"/><Relationship Id="rId8" Type="http://schemas.openxmlformats.org/officeDocument/2006/relationships/image" Target="media/image1.png"/><Relationship Id="rId51" Type="http://schemas.openxmlformats.org/officeDocument/2006/relationships/image" Target="media/image23.emf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2.vsdx"/><Relationship Id="rId46" Type="http://schemas.openxmlformats.org/officeDocument/2006/relationships/package" Target="embeddings/Microsoft_Visio_Drawing16.vsdx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8.vsdx"/><Relationship Id="rId36" Type="http://schemas.openxmlformats.org/officeDocument/2006/relationships/package" Target="embeddings/Microsoft_Visio_Drawing11.vsdx"/><Relationship Id="rId49" Type="http://schemas.openxmlformats.org/officeDocument/2006/relationships/image" Target="media/image2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yt\Documents\&#33258;&#23450;&#20041;%20Office%20&#27169;&#26495;\&#30005;&#23376;&#31185;&#25216;&#22823;&#23398;&#30740;&#31350;&#29983;&#23398;&#20301;&#35770;&#25991;&#25776;&#20889;&#35268;&#33539;_20220117-20230804-222450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A3E1E5-4215-4D40-9217-C6FDF9B2E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电子科技大学研究生学位论文撰写规范_20220117-20230804-222450.dotx</Template>
  <TotalTime>1290</TotalTime>
  <Pages>31</Pages>
  <Words>2163</Words>
  <Characters>12330</Characters>
  <Application>Microsoft Office Word</Application>
  <DocSecurity>0</DocSecurity>
  <Lines>102</Lines>
  <Paragraphs>28</Paragraphs>
  <ScaleCrop>false</ScaleCrop>
  <Company/>
  <LinksUpToDate>false</LinksUpToDate>
  <CharactersWithSpaces>14465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lyt</dc:creator>
  <cp:keywords/>
  <dc:description/>
  <cp:lastModifiedBy>yt l</cp:lastModifiedBy>
  <cp:revision>592</cp:revision>
  <cp:lastPrinted>2022-01-16T07:16:00Z</cp:lastPrinted>
  <dcterms:created xsi:type="dcterms:W3CDTF">2023-08-06T05:57:00Z</dcterms:created>
  <dcterms:modified xsi:type="dcterms:W3CDTF">2023-09-24T05:32:00Z</dcterms:modified>
  <cp:contentStatus>最终状态</cp:contentStatus>
</cp:coreProperties>
</file>